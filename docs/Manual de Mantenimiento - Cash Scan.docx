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3970BD" w14:paraId="54F7AA2D" w14:textId="77777777" w:rsidTr="004B7E44">
        <w:trPr>
          <w:trHeight w:val="2536"/>
        </w:trPr>
        <w:tc>
          <w:tcPr>
            <w:tcW w:w="8541" w:type="dxa"/>
            <w:tcBorders>
              <w:top w:val="nil"/>
              <w:left w:val="nil"/>
              <w:bottom w:val="nil"/>
              <w:right w:val="nil"/>
            </w:tcBorders>
          </w:tcPr>
          <w:p w14:paraId="5BA0C6E4" w14:textId="4C69596C" w:rsidR="004B7E44" w:rsidRPr="003970BD" w:rsidRDefault="004B7E44" w:rsidP="004B7E44"/>
          <w:p w14:paraId="41FB0733" w14:textId="4CAF6FD3" w:rsidR="004B7E44" w:rsidRPr="003970BD" w:rsidRDefault="004B7E44" w:rsidP="004B7E44"/>
          <w:p w14:paraId="564FF85B" w14:textId="0F94B411" w:rsidR="004B7E44" w:rsidRPr="003970BD" w:rsidRDefault="00A172C9" w:rsidP="004B7E44">
            <w:r w:rsidRPr="003970BD">
              <w:rPr>
                <w:noProof/>
                <w:lang w:eastAsia="es-AR"/>
              </w:rPr>
              <mc:AlternateContent>
                <mc:Choice Requires="wps">
                  <w:drawing>
                    <wp:anchor distT="0" distB="0" distL="114300" distR="114300" simplePos="0" relativeHeight="251656192" behindDoc="0" locked="0" layoutInCell="1" allowOverlap="1" wp14:anchorId="4C05E745" wp14:editId="1E7C8830">
                      <wp:simplePos x="0" y="0"/>
                      <wp:positionH relativeFrom="column">
                        <wp:posOffset>130629</wp:posOffset>
                      </wp:positionH>
                      <wp:positionV relativeFrom="paragraph">
                        <wp:posOffset>334711</wp:posOffset>
                      </wp:positionV>
                      <wp:extent cx="5138420" cy="51625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138420" cy="516255"/>
                              </a:xfrm>
                              <a:prstGeom prst="rect">
                                <a:avLst/>
                              </a:prstGeom>
                              <a:noFill/>
                              <a:ln w="6350">
                                <a:noFill/>
                              </a:ln>
                            </wps:spPr>
                            <wps:txbx>
                              <w:txbxContent>
                                <w:p w14:paraId="01290A27" w14:textId="77777777" w:rsidR="00CF68C7" w:rsidRPr="00E37098" w:rsidRDefault="00CF68C7" w:rsidP="004B7E44">
                                  <w:pPr>
                                    <w:pStyle w:val="Subtitle"/>
                                    <w:rPr>
                                      <w:color w:val="FFFFFF" w:themeColor="background1"/>
                                      <w:sz w:val="56"/>
                                    </w:rPr>
                                  </w:pPr>
                                  <w:r w:rsidRPr="00E37098">
                                    <w:rPr>
                                      <w:color w:val="FFFFFF" w:themeColor="background1"/>
                                      <w:sz w:val="56"/>
                                    </w:rPr>
                                    <w:t>Documentación de Cash Scan</w:t>
                                  </w:r>
                                </w:p>
                                <w:p w14:paraId="1E773597" w14:textId="77777777" w:rsidR="00CF68C7" w:rsidRPr="00E37098" w:rsidRDefault="00CF68C7">
                                  <w:pPr>
                                    <w:rPr>
                                      <w:color w:val="FFFFFF" w:themeColor="background1"/>
                                    </w:rPr>
                                  </w:pPr>
                                </w:p>
                                <w:p w14:paraId="5E4F96E8" w14:textId="77777777" w:rsidR="00CF68C7" w:rsidRPr="00E37098" w:rsidRDefault="00CF68C7" w:rsidP="004B7E44">
                                  <w:pPr>
                                    <w:pStyle w:val="Subtitle"/>
                                    <w:rPr>
                                      <w:color w:val="FFFFFF" w:themeColor="background1"/>
                                      <w:sz w:val="56"/>
                                    </w:rPr>
                                  </w:pPr>
                                  <w:r w:rsidRPr="00E37098">
                                    <w:rPr>
                                      <w:color w:val="FFFFFF" w:themeColor="background1"/>
                                      <w:sz w:val="56"/>
                                    </w:rPr>
                                    <w:t>Documentación de Cash Scan</w:t>
                                  </w:r>
                                </w:p>
                                <w:p w14:paraId="2E5D1856" w14:textId="77777777" w:rsidR="00CF68C7" w:rsidRPr="00E37098" w:rsidRDefault="00CF68C7">
                                  <w:pPr>
                                    <w:rPr>
                                      <w:color w:val="FFFFFF" w:themeColor="background1"/>
                                    </w:rPr>
                                  </w:pPr>
                                </w:p>
                                <w:p w14:paraId="447B7981" w14:textId="77777777" w:rsidR="00CF68C7" w:rsidRPr="00E37098" w:rsidRDefault="00CF68C7" w:rsidP="004B7E44">
                                  <w:pPr>
                                    <w:pStyle w:val="Subtitle"/>
                                    <w:rPr>
                                      <w:color w:val="FFFFFF" w:themeColor="background1"/>
                                      <w:sz w:val="56"/>
                                    </w:rPr>
                                  </w:pPr>
                                  <w:r w:rsidRPr="0077344E">
                                    <w:rPr>
                                      <w:color w:val="FFFFFF" w:themeColor="background1"/>
                                      <w:sz w:val="52"/>
                                    </w:rPr>
                                    <w:t>UNPSJB - Desarrollo de Software</w:t>
                                  </w:r>
                                  <w:r w:rsidRPr="00E37098">
                                    <w:rPr>
                                      <w:color w:val="FFFFFF" w:themeColor="background1"/>
                                      <w:sz w:val="56"/>
                                    </w:rPr>
                                    <w:t>Documentación de Cash Scan</w:t>
                                  </w:r>
                                </w:p>
                                <w:p w14:paraId="4FF110AB" w14:textId="77777777" w:rsidR="00CF68C7" w:rsidRPr="00E37098" w:rsidRDefault="00CF68C7">
                                  <w:pPr>
                                    <w:rPr>
                                      <w:color w:val="FFFFFF" w:themeColor="background1"/>
                                    </w:rPr>
                                  </w:pPr>
                                </w:p>
                                <w:p w14:paraId="6E1962E9" w14:textId="77777777" w:rsidR="00CF68C7" w:rsidRPr="00E37098" w:rsidRDefault="00CF68C7" w:rsidP="004B7E44">
                                  <w:pPr>
                                    <w:pStyle w:val="Subtitle"/>
                                    <w:rPr>
                                      <w:color w:val="FFFFFF" w:themeColor="background1"/>
                                      <w:sz w:val="56"/>
                                    </w:rPr>
                                  </w:pPr>
                                  <w:r w:rsidRPr="00E37098">
                                    <w:rPr>
                                      <w:color w:val="FFFFFF" w:themeColor="background1"/>
                                      <w:sz w:val="56"/>
                                    </w:rPr>
                                    <w:t>Documentación de Cash Scan</w:t>
                                  </w:r>
                                </w:p>
                                <w:p w14:paraId="5EF468F9" w14:textId="77777777" w:rsidR="00CF68C7" w:rsidRPr="00E37098" w:rsidRDefault="00CF68C7">
                                  <w:pPr>
                                    <w:rPr>
                                      <w:color w:val="FFFFFF" w:themeColor="background1"/>
                                    </w:rPr>
                                  </w:pPr>
                                </w:p>
                                <w:p w14:paraId="616BFAB0" w14:textId="77777777" w:rsidR="00CF68C7" w:rsidRPr="00E37098" w:rsidRDefault="00CF68C7" w:rsidP="004B7E44">
                                  <w:pPr>
                                    <w:pStyle w:val="Subtitle"/>
                                    <w:rPr>
                                      <w:color w:val="FFFFFF" w:themeColor="background1"/>
                                      <w:sz w:val="56"/>
                                    </w:rPr>
                                  </w:pPr>
                                  <w:r w:rsidRPr="0077344E">
                                    <w:rPr>
                                      <w:color w:val="FFFFFF" w:themeColor="background1"/>
                                      <w:sz w:val="52"/>
                                    </w:rPr>
                                    <w:t>UNPSJB - Desarrollo de Software</w:t>
                                  </w:r>
                                  <w:r w:rsidRPr="00E37098">
                                    <w:rPr>
                                      <w:color w:val="FFFFFF" w:themeColor="background1"/>
                                      <w:sz w:val="56"/>
                                    </w:rPr>
                                    <w:t>Documentación de Cash Scan</w:t>
                                  </w:r>
                                </w:p>
                                <w:p w14:paraId="067D10CD" w14:textId="77777777" w:rsidR="00CF68C7" w:rsidRPr="00E37098" w:rsidRDefault="00CF68C7">
                                  <w:pPr>
                                    <w:rPr>
                                      <w:color w:val="FFFFFF" w:themeColor="background1"/>
                                    </w:rPr>
                                  </w:pPr>
                                </w:p>
                                <w:p w14:paraId="06FA3A4E" w14:textId="77777777" w:rsidR="00CF68C7" w:rsidRPr="00E37098" w:rsidRDefault="00CF68C7" w:rsidP="004B7E44">
                                  <w:pPr>
                                    <w:pStyle w:val="Subtitle"/>
                                    <w:rPr>
                                      <w:color w:val="FFFFFF" w:themeColor="background1"/>
                                      <w:sz w:val="56"/>
                                    </w:rPr>
                                  </w:pPr>
                                  <w:r w:rsidRPr="00E37098">
                                    <w:rPr>
                                      <w:color w:val="FFFFFF" w:themeColor="background1"/>
                                      <w:sz w:val="56"/>
                                    </w:rPr>
                                    <w:t>Documentación de Cash Scan</w:t>
                                  </w:r>
                                </w:p>
                                <w:p w14:paraId="489B6DCB" w14:textId="77777777" w:rsidR="00CF68C7" w:rsidRPr="00E37098" w:rsidRDefault="00CF68C7">
                                  <w:pPr>
                                    <w:rPr>
                                      <w:color w:val="FFFFFF" w:themeColor="background1"/>
                                    </w:rPr>
                                  </w:pPr>
                                </w:p>
                                <w:p w14:paraId="0DCFEC13" w14:textId="77777777" w:rsidR="00CF68C7" w:rsidRPr="00E37098" w:rsidRDefault="00CF68C7" w:rsidP="004B7E44">
                                  <w:pPr>
                                    <w:pStyle w:val="Subtitle"/>
                                    <w:rPr>
                                      <w:color w:val="FFFFFF" w:themeColor="background1"/>
                                      <w:sz w:val="56"/>
                                    </w:rPr>
                                  </w:pPr>
                                  <w:r w:rsidRPr="0077344E">
                                    <w:rPr>
                                      <w:color w:val="FFFFFF" w:themeColor="background1"/>
                                      <w:sz w:val="52"/>
                                    </w:rPr>
                                    <w:t>UNPSJB - Desarrollo de Software</w:t>
                                  </w:r>
                                  <w:r w:rsidRPr="00E37098">
                                    <w:rPr>
                                      <w:color w:val="FFFFFF" w:themeColor="background1"/>
                                      <w:sz w:val="56"/>
                                    </w:rPr>
                                    <w:t>Documentación de Cash Scan</w:t>
                                  </w:r>
                                </w:p>
                                <w:p w14:paraId="7CA05AE2" w14:textId="77777777" w:rsidR="00CF68C7" w:rsidRPr="00E37098" w:rsidRDefault="00CF68C7">
                                  <w:pPr>
                                    <w:rPr>
                                      <w:color w:val="FFFFFF" w:themeColor="background1"/>
                                    </w:rPr>
                                  </w:pPr>
                                </w:p>
                                <w:p w14:paraId="2ECB82F8" w14:textId="77777777" w:rsidR="00CF68C7" w:rsidRPr="00E37098" w:rsidRDefault="00CF68C7" w:rsidP="004B7E44">
                                  <w:pPr>
                                    <w:pStyle w:val="Subtitle"/>
                                    <w:rPr>
                                      <w:color w:val="FFFFFF" w:themeColor="background1"/>
                                      <w:sz w:val="56"/>
                                    </w:rPr>
                                  </w:pPr>
                                  <w:r w:rsidRPr="00E37098">
                                    <w:rPr>
                                      <w:color w:val="FFFFFF" w:themeColor="background1"/>
                                      <w:sz w:val="56"/>
                                    </w:rPr>
                                    <w:t>Documentación de Cash 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05E745" id="_x0000_t202" coordsize="21600,21600" o:spt="202" path="m,l,21600r21600,l21600,xe">
                      <v:stroke joinstyle="miter"/>
                      <v:path gradientshapeok="t" o:connecttype="rect"/>
                    </v:shapetype>
                    <v:shape id="Text Box 3" o:spid="_x0000_s1026" type="#_x0000_t202" style="position:absolute;left:0;text-align:left;margin-left:10.3pt;margin-top:26.35pt;width:404.6pt;height:40.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" filled="f" stroked="f" strokeweight=".5pt">
                      <v:textbox>
                        <w:txbxContent>
                          <w:p w14:paraId="01290A27" w14:textId="77777777" w:rsidR="00CF68C7" w:rsidRPr="00E37098" w:rsidRDefault="00CF68C7" w:rsidP="004B7E44">
                            <w:pPr>
                              <w:pStyle w:val="Subtitle"/>
                              <w:rPr>
                                <w:color w:val="FFFFFF" w:themeColor="background1"/>
                                <w:sz w:val="56"/>
                              </w:rPr>
                            </w:pPr>
                            <w:r w:rsidRPr="00E37098">
                              <w:rPr>
                                <w:color w:val="FFFFFF" w:themeColor="background1"/>
                                <w:sz w:val="56"/>
                              </w:rPr>
                              <w:t>Documentación de Cash Scan</w:t>
                            </w:r>
                          </w:p>
                          <w:p w14:paraId="1E773597" w14:textId="77777777" w:rsidR="00CF68C7" w:rsidRPr="00E37098" w:rsidRDefault="00CF68C7">
                            <w:pPr>
                              <w:rPr>
                                <w:color w:val="FFFFFF" w:themeColor="background1"/>
                              </w:rPr>
                            </w:pPr>
                          </w:p>
                          <w:p w14:paraId="5E4F96E8" w14:textId="77777777" w:rsidR="00CF68C7" w:rsidRPr="00E37098" w:rsidRDefault="00CF68C7" w:rsidP="004B7E44">
                            <w:pPr>
                              <w:pStyle w:val="Subtitle"/>
                              <w:rPr>
                                <w:color w:val="FFFFFF" w:themeColor="background1"/>
                                <w:sz w:val="56"/>
                              </w:rPr>
                            </w:pPr>
                            <w:r w:rsidRPr="00E37098">
                              <w:rPr>
                                <w:color w:val="FFFFFF" w:themeColor="background1"/>
                                <w:sz w:val="56"/>
                              </w:rPr>
                              <w:t>Documentación de Cash Scan</w:t>
                            </w:r>
                          </w:p>
                          <w:p w14:paraId="2E5D1856" w14:textId="77777777" w:rsidR="00CF68C7" w:rsidRPr="00E37098" w:rsidRDefault="00CF68C7">
                            <w:pPr>
                              <w:rPr>
                                <w:color w:val="FFFFFF" w:themeColor="background1"/>
                              </w:rPr>
                            </w:pPr>
                          </w:p>
                          <w:p w14:paraId="447B7981" w14:textId="77777777" w:rsidR="00CF68C7" w:rsidRPr="00E37098" w:rsidRDefault="00CF68C7" w:rsidP="004B7E44">
                            <w:pPr>
                              <w:pStyle w:val="Subtitle"/>
                              <w:rPr>
                                <w:color w:val="FFFFFF" w:themeColor="background1"/>
                                <w:sz w:val="56"/>
                              </w:rPr>
                            </w:pPr>
                            <w:r w:rsidRPr="0077344E">
                              <w:rPr>
                                <w:color w:val="FFFFFF" w:themeColor="background1"/>
                                <w:sz w:val="52"/>
                              </w:rPr>
                              <w:t>UNPSJB - Desarrollo de Software</w:t>
                            </w:r>
                            <w:r w:rsidRPr="00E37098">
                              <w:rPr>
                                <w:color w:val="FFFFFF" w:themeColor="background1"/>
                                <w:sz w:val="56"/>
                              </w:rPr>
                              <w:t>Documentación de Cash Scan</w:t>
                            </w:r>
                          </w:p>
                          <w:p w14:paraId="4FF110AB" w14:textId="77777777" w:rsidR="00CF68C7" w:rsidRPr="00E37098" w:rsidRDefault="00CF68C7">
                            <w:pPr>
                              <w:rPr>
                                <w:color w:val="FFFFFF" w:themeColor="background1"/>
                              </w:rPr>
                            </w:pPr>
                          </w:p>
                          <w:p w14:paraId="6E1962E9" w14:textId="77777777" w:rsidR="00CF68C7" w:rsidRPr="00E37098" w:rsidRDefault="00CF68C7" w:rsidP="004B7E44">
                            <w:pPr>
                              <w:pStyle w:val="Subtitle"/>
                              <w:rPr>
                                <w:color w:val="FFFFFF" w:themeColor="background1"/>
                                <w:sz w:val="56"/>
                              </w:rPr>
                            </w:pPr>
                            <w:r w:rsidRPr="00E37098">
                              <w:rPr>
                                <w:color w:val="FFFFFF" w:themeColor="background1"/>
                                <w:sz w:val="56"/>
                              </w:rPr>
                              <w:t>Documentación de Cash Scan</w:t>
                            </w:r>
                          </w:p>
                          <w:p w14:paraId="5EF468F9" w14:textId="77777777" w:rsidR="00CF68C7" w:rsidRPr="00E37098" w:rsidRDefault="00CF68C7">
                            <w:pPr>
                              <w:rPr>
                                <w:color w:val="FFFFFF" w:themeColor="background1"/>
                              </w:rPr>
                            </w:pPr>
                          </w:p>
                          <w:p w14:paraId="616BFAB0" w14:textId="77777777" w:rsidR="00CF68C7" w:rsidRPr="00E37098" w:rsidRDefault="00CF68C7" w:rsidP="004B7E44">
                            <w:pPr>
                              <w:pStyle w:val="Subtitle"/>
                              <w:rPr>
                                <w:color w:val="FFFFFF" w:themeColor="background1"/>
                                <w:sz w:val="56"/>
                              </w:rPr>
                            </w:pPr>
                            <w:r w:rsidRPr="0077344E">
                              <w:rPr>
                                <w:color w:val="FFFFFF" w:themeColor="background1"/>
                                <w:sz w:val="52"/>
                              </w:rPr>
                              <w:t>UNPSJB - Desarrollo de Software</w:t>
                            </w:r>
                            <w:r w:rsidRPr="00E37098">
                              <w:rPr>
                                <w:color w:val="FFFFFF" w:themeColor="background1"/>
                                <w:sz w:val="56"/>
                              </w:rPr>
                              <w:t>Documentación de Cash Scan</w:t>
                            </w:r>
                          </w:p>
                          <w:p w14:paraId="067D10CD" w14:textId="77777777" w:rsidR="00CF68C7" w:rsidRPr="00E37098" w:rsidRDefault="00CF68C7">
                            <w:pPr>
                              <w:rPr>
                                <w:color w:val="FFFFFF" w:themeColor="background1"/>
                              </w:rPr>
                            </w:pPr>
                          </w:p>
                          <w:p w14:paraId="06FA3A4E" w14:textId="77777777" w:rsidR="00CF68C7" w:rsidRPr="00E37098" w:rsidRDefault="00CF68C7" w:rsidP="004B7E44">
                            <w:pPr>
                              <w:pStyle w:val="Subtitle"/>
                              <w:rPr>
                                <w:color w:val="FFFFFF" w:themeColor="background1"/>
                                <w:sz w:val="56"/>
                              </w:rPr>
                            </w:pPr>
                            <w:r w:rsidRPr="00E37098">
                              <w:rPr>
                                <w:color w:val="FFFFFF" w:themeColor="background1"/>
                                <w:sz w:val="56"/>
                              </w:rPr>
                              <w:t>Documentación de Cash Scan</w:t>
                            </w:r>
                          </w:p>
                          <w:p w14:paraId="489B6DCB" w14:textId="77777777" w:rsidR="00CF68C7" w:rsidRPr="00E37098" w:rsidRDefault="00CF68C7">
                            <w:pPr>
                              <w:rPr>
                                <w:color w:val="FFFFFF" w:themeColor="background1"/>
                              </w:rPr>
                            </w:pPr>
                          </w:p>
                          <w:p w14:paraId="0DCFEC13" w14:textId="77777777" w:rsidR="00CF68C7" w:rsidRPr="00E37098" w:rsidRDefault="00CF68C7" w:rsidP="004B7E44">
                            <w:pPr>
                              <w:pStyle w:val="Subtitle"/>
                              <w:rPr>
                                <w:color w:val="FFFFFF" w:themeColor="background1"/>
                                <w:sz w:val="56"/>
                              </w:rPr>
                            </w:pPr>
                            <w:r w:rsidRPr="0077344E">
                              <w:rPr>
                                <w:color w:val="FFFFFF" w:themeColor="background1"/>
                                <w:sz w:val="52"/>
                              </w:rPr>
                              <w:t>UNPSJB - Desarrollo de Software</w:t>
                            </w:r>
                            <w:r w:rsidRPr="00E37098">
                              <w:rPr>
                                <w:color w:val="FFFFFF" w:themeColor="background1"/>
                                <w:sz w:val="56"/>
                              </w:rPr>
                              <w:t>Documentación de Cash Scan</w:t>
                            </w:r>
                          </w:p>
                          <w:p w14:paraId="7CA05AE2" w14:textId="77777777" w:rsidR="00CF68C7" w:rsidRPr="00E37098" w:rsidRDefault="00CF68C7">
                            <w:pPr>
                              <w:rPr>
                                <w:color w:val="FFFFFF" w:themeColor="background1"/>
                              </w:rPr>
                            </w:pPr>
                          </w:p>
                          <w:p w14:paraId="2ECB82F8" w14:textId="77777777" w:rsidR="00CF68C7" w:rsidRPr="00E37098" w:rsidRDefault="00CF68C7" w:rsidP="004B7E44">
                            <w:pPr>
                              <w:pStyle w:val="Subtitle"/>
                              <w:rPr>
                                <w:color w:val="FFFFFF" w:themeColor="background1"/>
                                <w:sz w:val="56"/>
                              </w:rPr>
                            </w:pPr>
                            <w:r w:rsidRPr="00E37098">
                              <w:rPr>
                                <w:color w:val="FFFFFF" w:themeColor="background1"/>
                                <w:sz w:val="56"/>
                              </w:rPr>
                              <w:t>Documentación de Cash Scan</w:t>
                            </w:r>
                          </w:p>
                        </w:txbxContent>
                      </v:textbox>
                      <w10:wrap type="square"/>
                    </v:shape>
                  </w:pict>
                </mc:Fallback>
              </mc:AlternateContent>
            </w:r>
            <w:r w:rsidR="00A82653" w:rsidRPr="003970BD">
              <w:rPr>
                <w:noProof/>
                <w:lang w:eastAsia="es-AR"/>
              </w:rPr>
              <mc:AlternateContent>
                <mc:Choice Requires="wps">
                  <w:drawing>
                    <wp:anchor distT="0" distB="0" distL="114300" distR="114300" simplePos="0" relativeHeight="251655168" behindDoc="0" locked="0" layoutInCell="1" allowOverlap="1" wp14:anchorId="4A287699" wp14:editId="1851908D">
                      <wp:simplePos x="0" y="0"/>
                      <wp:positionH relativeFrom="column">
                        <wp:posOffset>232278</wp:posOffset>
                      </wp:positionH>
                      <wp:positionV relativeFrom="paragraph">
                        <wp:posOffset>165545</wp:posOffset>
                      </wp:positionV>
                      <wp:extent cx="785611" cy="0"/>
                      <wp:effectExtent l="0" t="38100" r="52705" b="38100"/>
                      <wp:wrapSquare wrapText="bothSides"/>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E28C09" id="Straight Connector 5" o:spid="_x0000_s1026" alt="text divider"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8.3pt,13.05pt" to="80.1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" strokecolor="white [3212]" strokeweight="6pt">
                      <w10:wrap type="square"/>
                    </v:line>
                  </w:pict>
                </mc:Fallback>
              </mc:AlternateContent>
            </w:r>
          </w:p>
        </w:tc>
      </w:tr>
      <w:tr w:rsidR="004B7E44" w:rsidRPr="003970BD" w14:paraId="1591CDAE" w14:textId="77777777" w:rsidTr="004B7E44">
        <w:trPr>
          <w:trHeight w:val="3814"/>
        </w:trPr>
        <w:tc>
          <w:tcPr>
            <w:tcW w:w="8541" w:type="dxa"/>
            <w:tcBorders>
              <w:top w:val="nil"/>
              <w:left w:val="nil"/>
              <w:bottom w:val="nil"/>
              <w:right w:val="nil"/>
            </w:tcBorders>
            <w:vAlign w:val="bottom"/>
          </w:tcPr>
          <w:p w14:paraId="3C486880" w14:textId="4C8B1AEC" w:rsidR="004B7E44" w:rsidRPr="003970BD" w:rsidRDefault="004B7E44" w:rsidP="004B7E44"/>
          <w:p w14:paraId="40DDBC69" w14:textId="3CDF90C3" w:rsidR="004B7E44" w:rsidRPr="003970BD" w:rsidRDefault="00CB6ABF" w:rsidP="004B7E44">
            <w:r w:rsidRPr="003970BD">
              <w:rPr>
                <w:noProof/>
                <w:lang w:eastAsia="es-AR"/>
              </w:rPr>
              <mc:AlternateContent>
                <mc:Choice Requires="wps">
                  <w:drawing>
                    <wp:anchor distT="0" distB="0" distL="114300" distR="114300" simplePos="0" relativeHeight="251659264" behindDoc="0" locked="0" layoutInCell="1" allowOverlap="1" wp14:anchorId="4844239E" wp14:editId="20C02750">
                      <wp:simplePos x="0" y="0"/>
                      <wp:positionH relativeFrom="column">
                        <wp:posOffset>80645</wp:posOffset>
                      </wp:positionH>
                      <wp:positionV relativeFrom="paragraph">
                        <wp:posOffset>1135380</wp:posOffset>
                      </wp:positionV>
                      <wp:extent cx="1094740" cy="605155"/>
                      <wp:effectExtent l="0" t="0" r="0" b="4445"/>
                      <wp:wrapSquare wrapText="bothSides"/>
                      <wp:docPr id="7" name="Text Box 7"/>
                      <wp:cNvGraphicFramePr/>
                      <a:graphic xmlns:a="http://schemas.openxmlformats.org/drawingml/2006/main">
                        <a:graphicData uri="http://schemas.microsoft.com/office/word/2010/wordprocessingShape">
                          <wps:wsp>
                            <wps:cNvSpPr txBox="1"/>
                            <wps:spPr>
                              <a:xfrm>
                                <a:off x="0" y="0"/>
                                <a:ext cx="1094740" cy="605155"/>
                              </a:xfrm>
                              <a:prstGeom prst="rect">
                                <a:avLst/>
                              </a:prstGeom>
                              <a:noFill/>
                              <a:ln w="6350">
                                <a:noFill/>
                              </a:ln>
                            </wps:spPr>
                            <wps:txbx>
                              <w:txbxContent>
                                <w:p w14:paraId="2148318E" w14:textId="77777777" w:rsidR="00CF68C7" w:rsidRPr="00E37098" w:rsidRDefault="00CF68C7" w:rsidP="004B7E44">
                                  <w:pPr>
                                    <w:rPr>
                                      <w:color w:val="FFFFFF" w:themeColor="background1"/>
                                      <w:sz w:val="28"/>
                                      <w:szCs w:val="24"/>
                                    </w:rPr>
                                  </w:pPr>
                                  <w:r w:rsidRPr="00E37098">
                                    <w:rPr>
                                      <w:color w:val="FFFFFF" w:themeColor="background1"/>
                                      <w:sz w:val="28"/>
                                      <w:szCs w:val="24"/>
                                    </w:rPr>
                                    <w:t>Cátedra</w:t>
                                  </w:r>
                                </w:p>
                                <w:p w14:paraId="69A1D625" w14:textId="77777777" w:rsidR="00CF68C7" w:rsidRPr="00E37098" w:rsidRDefault="00CF68C7" w:rsidP="004B7E44">
                                  <w:pPr>
                                    <w:rPr>
                                      <w:color w:val="FFFFFF" w:themeColor="background1"/>
                                      <w:sz w:val="28"/>
                                      <w:szCs w:val="24"/>
                                    </w:rPr>
                                  </w:pPr>
                                  <w:r w:rsidRPr="00E37098">
                                    <w:rPr>
                                      <w:color w:val="FFFFFF" w:themeColor="background1"/>
                                      <w:sz w:val="28"/>
                                      <w:szCs w:val="24"/>
                                    </w:rPr>
                                    <w:t>Alumnos</w:t>
                                  </w:r>
                                </w:p>
                                <w:p w14:paraId="00A1472D" w14:textId="77777777" w:rsidR="00CF68C7" w:rsidRPr="00E37098" w:rsidRDefault="00CF68C7">
                                  <w:pPr>
                                    <w:rPr>
                                      <w:color w:val="FFFFFF" w:themeColor="background1"/>
                                    </w:rPr>
                                  </w:pPr>
                                </w:p>
                                <w:p w14:paraId="463434E2" w14:textId="77777777" w:rsidR="00CF68C7" w:rsidRPr="00E37098" w:rsidRDefault="00CF68C7" w:rsidP="004B7E44">
                                  <w:pPr>
                                    <w:rPr>
                                      <w:color w:val="FFFFFF" w:themeColor="background1"/>
                                      <w:sz w:val="28"/>
                                      <w:szCs w:val="24"/>
                                    </w:rPr>
                                  </w:pPr>
                                  <w:r w:rsidRPr="00E37098">
                                    <w:rPr>
                                      <w:color w:val="FFFFFF" w:themeColor="background1"/>
                                      <w:sz w:val="28"/>
                                      <w:szCs w:val="24"/>
                                    </w:rPr>
                                    <w:t>Cátedra</w:t>
                                  </w:r>
                                </w:p>
                                <w:p w14:paraId="5BDD8A08" w14:textId="77777777" w:rsidR="00CF68C7" w:rsidRPr="00E37098" w:rsidRDefault="00CF68C7" w:rsidP="004B7E44">
                                  <w:pPr>
                                    <w:rPr>
                                      <w:color w:val="FFFFFF" w:themeColor="background1"/>
                                      <w:sz w:val="28"/>
                                      <w:szCs w:val="24"/>
                                    </w:rPr>
                                  </w:pPr>
                                  <w:r w:rsidRPr="00E37098">
                                    <w:rPr>
                                      <w:color w:val="FFFFFF" w:themeColor="background1"/>
                                      <w:sz w:val="28"/>
                                      <w:szCs w:val="24"/>
                                    </w:rPr>
                                    <w:t>Alumnos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4239E" id="Text Box 7" o:spid="_x0000_s1027" type="#_x0000_t202" style="position:absolute;left:0;text-align:left;margin-left:6.35pt;margin-top:89.4pt;width:86.2pt;height:4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" filled="f" stroked="f" strokeweight=".5pt">
                      <v:textbox>
                        <w:txbxContent>
                          <w:p w14:paraId="2148318E" w14:textId="77777777" w:rsidR="00CF68C7" w:rsidRPr="00E37098" w:rsidRDefault="00CF68C7" w:rsidP="004B7E44">
                            <w:pPr>
                              <w:rPr>
                                <w:color w:val="FFFFFF" w:themeColor="background1"/>
                                <w:sz w:val="28"/>
                                <w:szCs w:val="24"/>
                              </w:rPr>
                            </w:pPr>
                            <w:r w:rsidRPr="00E37098">
                              <w:rPr>
                                <w:color w:val="FFFFFF" w:themeColor="background1"/>
                                <w:sz w:val="28"/>
                                <w:szCs w:val="24"/>
                              </w:rPr>
                              <w:t>Cátedra</w:t>
                            </w:r>
                          </w:p>
                          <w:p w14:paraId="69A1D625" w14:textId="77777777" w:rsidR="00CF68C7" w:rsidRPr="00E37098" w:rsidRDefault="00CF68C7" w:rsidP="004B7E44">
                            <w:pPr>
                              <w:rPr>
                                <w:color w:val="FFFFFF" w:themeColor="background1"/>
                                <w:sz w:val="28"/>
                                <w:szCs w:val="24"/>
                              </w:rPr>
                            </w:pPr>
                            <w:r w:rsidRPr="00E37098">
                              <w:rPr>
                                <w:color w:val="FFFFFF" w:themeColor="background1"/>
                                <w:sz w:val="28"/>
                                <w:szCs w:val="24"/>
                              </w:rPr>
                              <w:t>Alumnos</w:t>
                            </w:r>
                          </w:p>
                          <w:p w14:paraId="00A1472D" w14:textId="77777777" w:rsidR="00CF68C7" w:rsidRPr="00E37098" w:rsidRDefault="00CF68C7">
                            <w:pPr>
                              <w:rPr>
                                <w:color w:val="FFFFFF" w:themeColor="background1"/>
                              </w:rPr>
                            </w:pPr>
                          </w:p>
                          <w:p w14:paraId="463434E2" w14:textId="77777777" w:rsidR="00CF68C7" w:rsidRPr="00E37098" w:rsidRDefault="00CF68C7" w:rsidP="004B7E44">
                            <w:pPr>
                              <w:rPr>
                                <w:color w:val="FFFFFF" w:themeColor="background1"/>
                                <w:sz w:val="28"/>
                                <w:szCs w:val="24"/>
                              </w:rPr>
                            </w:pPr>
                            <w:r w:rsidRPr="00E37098">
                              <w:rPr>
                                <w:color w:val="FFFFFF" w:themeColor="background1"/>
                                <w:sz w:val="28"/>
                                <w:szCs w:val="24"/>
                              </w:rPr>
                              <w:t>Cátedra</w:t>
                            </w:r>
                          </w:p>
                          <w:p w14:paraId="5BDD8A08" w14:textId="77777777" w:rsidR="00CF68C7" w:rsidRPr="00E37098" w:rsidRDefault="00CF68C7" w:rsidP="004B7E44">
                            <w:pPr>
                              <w:rPr>
                                <w:color w:val="FFFFFF" w:themeColor="background1"/>
                                <w:sz w:val="28"/>
                                <w:szCs w:val="24"/>
                              </w:rPr>
                            </w:pPr>
                            <w:r w:rsidRPr="00E37098">
                              <w:rPr>
                                <w:color w:val="FFFFFF" w:themeColor="background1"/>
                                <w:sz w:val="28"/>
                                <w:szCs w:val="24"/>
                              </w:rPr>
                              <w:t>Alumnos</w:t>
                            </w:r>
                          </w:p>
                        </w:txbxContent>
                      </v:textbox>
                      <w10:wrap type="square"/>
                    </v:shape>
                  </w:pict>
                </mc:Fallback>
              </mc:AlternateContent>
            </w:r>
            <w:r w:rsidR="00A172C9" w:rsidRPr="003970BD">
              <w:rPr>
                <w:noProof/>
                <w:lang w:eastAsia="es-AR"/>
              </w:rPr>
              <mc:AlternateContent>
                <mc:Choice Requires="wps">
                  <w:drawing>
                    <wp:anchor distT="0" distB="0" distL="114300" distR="114300" simplePos="0" relativeHeight="251658240" behindDoc="0" locked="0" layoutInCell="1" allowOverlap="1" wp14:anchorId="77CEB918" wp14:editId="711C5BB8">
                      <wp:simplePos x="0" y="0"/>
                      <wp:positionH relativeFrom="column">
                        <wp:posOffset>1172845</wp:posOffset>
                      </wp:positionH>
                      <wp:positionV relativeFrom="paragraph">
                        <wp:posOffset>1140460</wp:posOffset>
                      </wp:positionV>
                      <wp:extent cx="3253105" cy="605155"/>
                      <wp:effectExtent l="0" t="0" r="0" b="4445"/>
                      <wp:wrapSquare wrapText="bothSides"/>
                      <wp:docPr id="10" name="Text Box 10"/>
                      <wp:cNvGraphicFramePr/>
                      <a:graphic xmlns:a="http://schemas.openxmlformats.org/drawingml/2006/main">
                        <a:graphicData uri="http://schemas.microsoft.com/office/word/2010/wordprocessingShape">
                          <wps:wsp>
                            <wps:cNvSpPr txBox="1"/>
                            <wps:spPr>
                              <a:xfrm>
                                <a:off x="0" y="0"/>
                                <a:ext cx="3253105" cy="605155"/>
                              </a:xfrm>
                              <a:prstGeom prst="rect">
                                <a:avLst/>
                              </a:prstGeom>
                              <a:noFill/>
                              <a:ln w="6350">
                                <a:noFill/>
                              </a:ln>
                            </wps:spPr>
                            <wps:txbx>
                              <w:txbxContent>
                                <w:p w14:paraId="41C82814" w14:textId="77777777" w:rsidR="00CF68C7" w:rsidRPr="00E37098" w:rsidRDefault="00CF68C7" w:rsidP="004B7E44">
                                  <w:pPr>
                                    <w:rPr>
                                      <w:color w:val="FFFFFF" w:themeColor="background1"/>
                                      <w:sz w:val="28"/>
                                      <w:szCs w:val="24"/>
                                    </w:rPr>
                                  </w:pPr>
                                  <w:r w:rsidRPr="00E37098">
                                    <w:rPr>
                                      <w:color w:val="FFFFFF" w:themeColor="background1"/>
                                      <w:sz w:val="28"/>
                                      <w:szCs w:val="24"/>
                                    </w:rPr>
                                    <w:t>Mayorga Ernesto, Pacheco Cristian</w:t>
                                  </w:r>
                                </w:p>
                                <w:p w14:paraId="36B64EC0" w14:textId="77777777" w:rsidR="00CF68C7" w:rsidRPr="00E37098" w:rsidRDefault="00CF68C7" w:rsidP="004B7E44">
                                  <w:pPr>
                                    <w:rPr>
                                      <w:color w:val="FFFFFF" w:themeColor="background1"/>
                                      <w:sz w:val="28"/>
                                      <w:szCs w:val="24"/>
                                    </w:rPr>
                                  </w:pPr>
                                  <w:r w:rsidRPr="00E37098">
                                    <w:rPr>
                                      <w:color w:val="FFFFFF" w:themeColor="background1"/>
                                      <w:sz w:val="28"/>
                                      <w:szCs w:val="24"/>
                                    </w:rPr>
                                    <w:t xml:space="preserve">Rivero </w:t>
                                  </w:r>
                                  <w:r w:rsidRPr="006F2E5A">
                                    <w:rPr>
                                      <w:color w:val="FFFFFF" w:themeColor="background1"/>
                                      <w:sz w:val="28"/>
                                      <w:szCs w:val="24"/>
                                    </w:rPr>
                                    <w:t>Agustín</w:t>
                                  </w:r>
                                  <w:r w:rsidRPr="00E37098">
                                    <w:rPr>
                                      <w:color w:val="FFFFFF" w:themeColor="background1"/>
                                      <w:sz w:val="28"/>
                                      <w:szCs w:val="24"/>
                                    </w:rPr>
                                    <w:t>, Casteglione Matias</w:t>
                                  </w:r>
                                </w:p>
                                <w:p w14:paraId="0AF7DA2B" w14:textId="77777777" w:rsidR="00CF68C7" w:rsidRDefault="00CF68C7"/>
                                <w:p w14:paraId="617962DC" w14:textId="77777777" w:rsidR="00CF68C7" w:rsidRPr="00C5269C" w:rsidRDefault="00CF68C7" w:rsidP="004B7E44">
                                  <w:pPr>
                                    <w:rPr>
                                      <w:sz w:val="28"/>
                                      <w:szCs w:val="24"/>
                                    </w:rPr>
                                  </w:pPr>
                                  <w:r w:rsidRPr="00C5269C">
                                    <w:rPr>
                                      <w:sz w:val="28"/>
                                      <w:szCs w:val="24"/>
                                    </w:rPr>
                                    <w:t>Mayorga Ernesto, Pacheco Cristian</w:t>
                                  </w:r>
                                </w:p>
                                <w:p w14:paraId="08D27774" w14:textId="77777777" w:rsidR="00CF68C7" w:rsidRPr="00C5269C" w:rsidRDefault="00CF68C7" w:rsidP="004B7E44">
                                  <w:pPr>
                                    <w:rPr>
                                      <w:sz w:val="28"/>
                                      <w:szCs w:val="24"/>
                                    </w:rPr>
                                  </w:pPr>
                                  <w:r w:rsidRPr="00C5269C">
                                    <w:rPr>
                                      <w:sz w:val="28"/>
                                      <w:szCs w:val="24"/>
                                    </w:rPr>
                                    <w:t>Rivero Agustin, Casteglione Matias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EB918" id="Text Box 10" o:spid="_x0000_s1028" type="#_x0000_t202" style="position:absolute;left:0;text-align:left;margin-left:92.35pt;margin-top:89.8pt;width:256.15pt;height:4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" filled="f" stroked="f" strokeweight=".5pt">
                      <v:textbox>
                        <w:txbxContent>
                          <w:p w14:paraId="41C82814" w14:textId="77777777" w:rsidR="00CF68C7" w:rsidRPr="00E37098" w:rsidRDefault="00CF68C7" w:rsidP="004B7E44">
                            <w:pPr>
                              <w:rPr>
                                <w:color w:val="FFFFFF" w:themeColor="background1"/>
                                <w:sz w:val="28"/>
                                <w:szCs w:val="24"/>
                              </w:rPr>
                            </w:pPr>
                            <w:r w:rsidRPr="00E37098">
                              <w:rPr>
                                <w:color w:val="FFFFFF" w:themeColor="background1"/>
                                <w:sz w:val="28"/>
                                <w:szCs w:val="24"/>
                              </w:rPr>
                              <w:t>Mayorga Ernesto, Pacheco Cristian</w:t>
                            </w:r>
                          </w:p>
                          <w:p w14:paraId="36B64EC0" w14:textId="77777777" w:rsidR="00CF68C7" w:rsidRPr="00E37098" w:rsidRDefault="00CF68C7" w:rsidP="004B7E44">
                            <w:pPr>
                              <w:rPr>
                                <w:color w:val="FFFFFF" w:themeColor="background1"/>
                                <w:sz w:val="28"/>
                                <w:szCs w:val="24"/>
                              </w:rPr>
                            </w:pPr>
                            <w:r w:rsidRPr="00E37098">
                              <w:rPr>
                                <w:color w:val="FFFFFF" w:themeColor="background1"/>
                                <w:sz w:val="28"/>
                                <w:szCs w:val="24"/>
                              </w:rPr>
                              <w:t xml:space="preserve">Rivero </w:t>
                            </w:r>
                            <w:r w:rsidRPr="006F2E5A">
                              <w:rPr>
                                <w:color w:val="FFFFFF" w:themeColor="background1"/>
                                <w:sz w:val="28"/>
                                <w:szCs w:val="24"/>
                              </w:rPr>
                              <w:t>Agustín</w:t>
                            </w:r>
                            <w:r w:rsidRPr="00E37098">
                              <w:rPr>
                                <w:color w:val="FFFFFF" w:themeColor="background1"/>
                                <w:sz w:val="28"/>
                                <w:szCs w:val="24"/>
                              </w:rPr>
                              <w:t>, Casteglione Matias</w:t>
                            </w:r>
                          </w:p>
                          <w:p w14:paraId="0AF7DA2B" w14:textId="77777777" w:rsidR="00CF68C7" w:rsidRDefault="00CF68C7"/>
                          <w:p w14:paraId="617962DC" w14:textId="77777777" w:rsidR="00CF68C7" w:rsidRPr="00C5269C" w:rsidRDefault="00CF68C7" w:rsidP="004B7E44">
                            <w:pPr>
                              <w:rPr>
                                <w:sz w:val="28"/>
                                <w:szCs w:val="24"/>
                              </w:rPr>
                            </w:pPr>
                            <w:r w:rsidRPr="00C5269C">
                              <w:rPr>
                                <w:sz w:val="28"/>
                                <w:szCs w:val="24"/>
                              </w:rPr>
                              <w:t>Mayorga Ernesto, Pacheco Cristian</w:t>
                            </w:r>
                          </w:p>
                          <w:p w14:paraId="08D27774" w14:textId="77777777" w:rsidR="00CF68C7" w:rsidRPr="00C5269C" w:rsidRDefault="00CF68C7" w:rsidP="004B7E44">
                            <w:pPr>
                              <w:rPr>
                                <w:sz w:val="28"/>
                                <w:szCs w:val="24"/>
                              </w:rPr>
                            </w:pPr>
                            <w:r w:rsidRPr="00C5269C">
                              <w:rPr>
                                <w:sz w:val="28"/>
                                <w:szCs w:val="24"/>
                              </w:rPr>
                              <w:t>Rivero Agustin, Casteglione Matias</w:t>
                            </w:r>
                          </w:p>
                        </w:txbxContent>
                      </v:textbox>
                      <w10:wrap type="square"/>
                    </v:shape>
                  </w:pict>
                </mc:Fallback>
              </mc:AlternateContent>
            </w:r>
            <w:r w:rsidR="00A172C9" w:rsidRPr="003970BD">
              <w:rPr>
                <w:noProof/>
                <w:lang w:eastAsia="es-AR"/>
              </w:rPr>
              <mc:AlternateContent>
                <mc:Choice Requires="wps">
                  <w:drawing>
                    <wp:anchor distT="0" distB="0" distL="114300" distR="114300" simplePos="0" relativeHeight="251657216" behindDoc="0" locked="0" layoutInCell="1" allowOverlap="1" wp14:anchorId="0E4DBE38" wp14:editId="71B6FA64">
                      <wp:simplePos x="0" y="0"/>
                      <wp:positionH relativeFrom="column">
                        <wp:posOffset>58420</wp:posOffset>
                      </wp:positionH>
                      <wp:positionV relativeFrom="paragraph">
                        <wp:posOffset>617855</wp:posOffset>
                      </wp:positionV>
                      <wp:extent cx="5273675" cy="42164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273675" cy="421640"/>
                              </a:xfrm>
                              <a:prstGeom prst="rect">
                                <a:avLst/>
                              </a:prstGeom>
                              <a:noFill/>
                              <a:ln w="6350">
                                <a:noFill/>
                              </a:ln>
                            </wps:spPr>
                            <wps:txbx>
                              <w:txbxContent>
                                <w:p w14:paraId="2A816D49" w14:textId="77777777" w:rsidR="00CF68C7" w:rsidRPr="00006EDE" w:rsidRDefault="00CF68C7" w:rsidP="00E37098">
                                  <w:pPr>
                                    <w:rPr>
                                      <w:rFonts w:asciiTheme="majorHAnsi" w:hAnsiTheme="majorHAnsi"/>
                                      <w:b/>
                                      <w:color w:val="FFFFFF" w:themeColor="background1"/>
                                      <w:sz w:val="52"/>
                                      <w:szCs w:val="52"/>
                                    </w:rPr>
                                  </w:pPr>
                                  <w:r w:rsidRPr="00006EDE">
                                    <w:rPr>
                                      <w:rFonts w:asciiTheme="majorHAnsi" w:hAnsiTheme="majorHAnsi"/>
                                      <w:b/>
                                      <w:color w:val="FFFFFF" w:themeColor="background1"/>
                                      <w:sz w:val="52"/>
                                      <w:szCs w:val="52"/>
                                    </w:rPr>
                                    <w:t>UNPSJB - Desarrollo de Software</w:t>
                                  </w:r>
                                </w:p>
                                <w:p w14:paraId="424A46D0" w14:textId="77777777" w:rsidR="00CF68C7" w:rsidRPr="00006EDE" w:rsidRDefault="00CF68C7">
                                  <w:pPr>
                                    <w:rPr>
                                      <w:color w:val="FFFFFF" w:themeColor="background1"/>
                                    </w:rPr>
                                  </w:pPr>
                                </w:p>
                                <w:p w14:paraId="368B635E" w14:textId="77777777" w:rsidR="00CF68C7" w:rsidRPr="00006EDE" w:rsidRDefault="00CF68C7" w:rsidP="00E37098">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DBE38" id="Text Box 6" o:spid="_x0000_s1029" type="#_x0000_t202" style="position:absolute;left:0;text-align:left;margin-left:4.6pt;margin-top:48.65pt;width:415.25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" filled="f" stroked="f" strokeweight=".5pt">
                      <v:textbox>
                        <w:txbxContent>
                          <w:p w14:paraId="2A816D49" w14:textId="77777777" w:rsidR="00CF68C7" w:rsidRPr="00006EDE" w:rsidRDefault="00CF68C7" w:rsidP="00E37098">
                            <w:pPr>
                              <w:rPr>
                                <w:rFonts w:asciiTheme="majorHAnsi" w:hAnsiTheme="majorHAnsi"/>
                                <w:b/>
                                <w:color w:val="FFFFFF" w:themeColor="background1"/>
                                <w:sz w:val="52"/>
                                <w:szCs w:val="52"/>
                              </w:rPr>
                            </w:pPr>
                            <w:r w:rsidRPr="00006EDE">
                              <w:rPr>
                                <w:rFonts w:asciiTheme="majorHAnsi" w:hAnsiTheme="majorHAnsi"/>
                                <w:b/>
                                <w:color w:val="FFFFFF" w:themeColor="background1"/>
                                <w:sz w:val="52"/>
                                <w:szCs w:val="52"/>
                              </w:rPr>
                              <w:t>UNPSJB - Desarrollo de Software</w:t>
                            </w:r>
                          </w:p>
                          <w:p w14:paraId="424A46D0" w14:textId="77777777" w:rsidR="00CF68C7" w:rsidRPr="00006EDE" w:rsidRDefault="00CF68C7">
                            <w:pPr>
                              <w:rPr>
                                <w:color w:val="FFFFFF" w:themeColor="background1"/>
                              </w:rPr>
                            </w:pPr>
                          </w:p>
                          <w:p w14:paraId="368B635E" w14:textId="77777777" w:rsidR="00CF68C7" w:rsidRPr="00006EDE" w:rsidRDefault="00CF68C7" w:rsidP="00E37098">
                            <w:pPr>
                              <w:rPr>
                                <w:color w:val="FFFFFF" w:themeColor="background1"/>
                              </w:rPr>
                            </w:pPr>
                          </w:p>
                        </w:txbxContent>
                      </v:textbox>
                      <w10:wrap type="square"/>
                    </v:shape>
                  </w:pict>
                </mc:Fallback>
              </mc:AlternateContent>
            </w:r>
          </w:p>
        </w:tc>
      </w:tr>
    </w:tbl>
    <w:p w14:paraId="158C5545" w14:textId="26B01F25" w:rsidR="004B7E44" w:rsidRPr="003970BD" w:rsidRDefault="00CF68C7" w:rsidP="004B7E44">
      <w:r>
        <w:pict w14:anchorId="61AF8C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left:0;text-align:left;margin-left:-57.15pt;margin-top:-79.95pt;width:611.55pt;height:790.15pt;z-index:-251655168;mso-position-horizontal-relative:text;mso-position-vertical-relative:text;mso-width-relative:page;mso-height-relative:page">
            <v:imagedata r:id="rId8" o:title="manualTecnico"/>
          </v:shape>
        </w:pict>
      </w:r>
    </w:p>
    <w:p w14:paraId="43AFEF5D" w14:textId="3DDA05D1" w:rsidR="004B7E44" w:rsidRPr="003970BD" w:rsidRDefault="00A172C9">
      <w:pPr>
        <w:spacing w:after="200"/>
      </w:pPr>
      <w:r w:rsidRPr="003970BD">
        <w:rPr>
          <w:noProof/>
          <w:color w:val="FF0000"/>
          <w:lang w:eastAsia="es-AR"/>
        </w:rPr>
        <mc:AlternateContent>
          <mc:Choice Requires="wps">
            <w:drawing>
              <wp:anchor distT="0" distB="0" distL="114300" distR="114300" simplePos="0" relativeHeight="251654144" behindDoc="0" locked="0" layoutInCell="1" allowOverlap="1" wp14:anchorId="144222C5" wp14:editId="3924713F">
                <wp:simplePos x="0" y="0"/>
                <wp:positionH relativeFrom="page">
                  <wp:posOffset>-31898</wp:posOffset>
                </wp:positionH>
                <wp:positionV relativeFrom="page">
                  <wp:posOffset>1658679</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42BC1" id="Rectangle 2" o:spid="_x0000_s1026" alt="colored rectangle" style="position:absolute;margin-left:-2.5pt;margin-top:130.6pt;width:531.35pt;height:471.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" fillcolor="#49661e [1605]" stroked="f" strokeweight="2pt">
                <w10:wrap anchorx="page" anchory="page"/>
              </v:rect>
            </w:pict>
          </mc:Fallback>
        </mc:AlternateContent>
      </w:r>
      <w:r w:rsidR="00A82653" w:rsidRPr="003970BD">
        <w:rPr>
          <w:noProof/>
          <w:lang w:eastAsia="es-AR"/>
        </w:rPr>
        <mc:AlternateContent>
          <mc:Choice Requires="wps">
            <w:drawing>
              <wp:anchor distT="0" distB="0" distL="114300" distR="114300" simplePos="0" relativeHeight="251660288" behindDoc="0" locked="0" layoutInCell="1" allowOverlap="1" wp14:anchorId="2C234AD6" wp14:editId="5491C8E0">
                <wp:simplePos x="0" y="0"/>
                <wp:positionH relativeFrom="margin">
                  <wp:align>left</wp:align>
                </wp:positionH>
                <wp:positionV relativeFrom="paragraph">
                  <wp:posOffset>806475</wp:posOffset>
                </wp:positionV>
                <wp:extent cx="5138420" cy="150622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138420" cy="1506220"/>
                        </a:xfrm>
                        <a:prstGeom prst="rect">
                          <a:avLst/>
                        </a:prstGeom>
                        <a:noFill/>
                        <a:ln w="6350">
                          <a:noFill/>
                        </a:ln>
                      </wps:spPr>
                      <wps:txbx>
                        <w:txbxContent>
                          <w:p w14:paraId="1EB20C01" w14:textId="77777777" w:rsidR="00CF68C7" w:rsidRPr="00E37098" w:rsidRDefault="00CF68C7" w:rsidP="004B7E44">
                            <w:pPr>
                              <w:pStyle w:val="Title"/>
                              <w:rPr>
                                <w:color w:val="FFFFFF" w:themeColor="background1"/>
                              </w:rPr>
                            </w:pPr>
                            <w:r w:rsidRPr="00E37098">
                              <w:rPr>
                                <w:color w:val="FFFFFF" w:themeColor="background1"/>
                              </w:rPr>
                              <w:t>MANUAL DE</w:t>
                            </w:r>
                          </w:p>
                          <w:p w14:paraId="2F834A12" w14:textId="77777777" w:rsidR="00CF68C7" w:rsidRPr="00E37098" w:rsidRDefault="00CF68C7" w:rsidP="004B7E44">
                            <w:pPr>
                              <w:pStyle w:val="Title"/>
                              <w:rPr>
                                <w:color w:val="FFFFFF" w:themeColor="background1"/>
                              </w:rPr>
                            </w:pPr>
                            <w:r w:rsidRPr="00E37098">
                              <w:rPr>
                                <w:color w:val="FFFFFF" w:themeColor="background1"/>
                              </w:rPr>
                              <w:t>MANTENIMIENTO</w:t>
                            </w:r>
                          </w:p>
                          <w:p w14:paraId="5ABD67DC" w14:textId="77777777" w:rsidR="00CF68C7" w:rsidRPr="00E37098" w:rsidRDefault="00CF68C7">
                            <w:pPr>
                              <w:rPr>
                                <w:color w:val="FFFFFF" w:themeColor="background1"/>
                              </w:rPr>
                            </w:pPr>
                          </w:p>
                          <w:p w14:paraId="2F463C2A" w14:textId="77777777" w:rsidR="00CF68C7" w:rsidRPr="00E37098" w:rsidRDefault="00CF68C7" w:rsidP="004B7E44">
                            <w:pPr>
                              <w:pStyle w:val="Title"/>
                              <w:rPr>
                                <w:color w:val="FFFFFF" w:themeColor="background1"/>
                              </w:rPr>
                            </w:pPr>
                            <w:r w:rsidRPr="00E37098">
                              <w:rPr>
                                <w:color w:val="FFFFFF" w:themeColor="background1"/>
                              </w:rPr>
                              <w:t>ENTO</w:t>
                            </w:r>
                          </w:p>
                          <w:p w14:paraId="347ED78C" w14:textId="77777777" w:rsidR="00CF68C7" w:rsidRPr="00E37098" w:rsidRDefault="00CF68C7">
                            <w:pPr>
                              <w:rPr>
                                <w:color w:val="FFFFFF" w:themeColor="background1"/>
                              </w:rPr>
                            </w:pPr>
                          </w:p>
                          <w:p w14:paraId="011FE9DC" w14:textId="77777777" w:rsidR="00CF68C7" w:rsidRPr="00E37098" w:rsidRDefault="00CF68C7" w:rsidP="004B7E44">
                            <w:pPr>
                              <w:pStyle w:val="Title"/>
                              <w:rPr>
                                <w:color w:val="FFFFFF" w:themeColor="background1"/>
                              </w:rPr>
                            </w:pPr>
                            <w:r w:rsidRPr="00E37098">
                              <w:rPr>
                                <w:color w:val="FFFFFF" w:themeColor="background1"/>
                              </w:rPr>
                              <w:t>ENTO</w:t>
                            </w:r>
                          </w:p>
                          <w:p w14:paraId="405B41C9" w14:textId="77777777" w:rsidR="00CF68C7" w:rsidRPr="00E37098" w:rsidRDefault="00CF68C7">
                            <w:pPr>
                              <w:rPr>
                                <w:color w:val="FFFFFF" w:themeColor="background1"/>
                              </w:rPr>
                            </w:pPr>
                          </w:p>
                          <w:p w14:paraId="07F7A3F3" w14:textId="77777777" w:rsidR="00CF68C7" w:rsidRPr="00E37098" w:rsidRDefault="00CF68C7" w:rsidP="004B7E44">
                            <w:pPr>
                              <w:pStyle w:val="Title"/>
                              <w:rPr>
                                <w:color w:val="FFFFFF" w:themeColor="background1"/>
                              </w:rPr>
                            </w:pPr>
                            <w:r w:rsidRPr="00E37098">
                              <w:rPr>
                                <w:color w:val="FFFFFF" w:themeColor="background1"/>
                              </w:rPr>
                              <w:t>ENTO</w:t>
                            </w:r>
                          </w:p>
                          <w:p w14:paraId="42595DBF" w14:textId="77777777" w:rsidR="00CF68C7" w:rsidRPr="00E37098" w:rsidRDefault="00CF68C7">
                            <w:pPr>
                              <w:rPr>
                                <w:color w:val="FFFFFF" w:themeColor="background1"/>
                              </w:rPr>
                            </w:pPr>
                          </w:p>
                          <w:p w14:paraId="796E3243" w14:textId="77777777" w:rsidR="00CF68C7" w:rsidRPr="00E37098" w:rsidRDefault="00CF68C7" w:rsidP="004B7E44">
                            <w:pPr>
                              <w:pStyle w:val="Title"/>
                              <w:rPr>
                                <w:color w:val="FFFFFF" w:themeColor="background1"/>
                              </w:rPr>
                            </w:pPr>
                            <w:r w:rsidRPr="00E37098">
                              <w:rPr>
                                <w:color w:val="FFFFFF" w:themeColor="background1"/>
                              </w:rPr>
                              <w:t>ENTO</w:t>
                            </w:r>
                          </w:p>
                          <w:p w14:paraId="138B384B" w14:textId="77777777" w:rsidR="00CF68C7" w:rsidRPr="00E37098" w:rsidRDefault="00CF68C7">
                            <w:pPr>
                              <w:rPr>
                                <w:color w:val="FFFFFF" w:themeColor="background1"/>
                              </w:rPr>
                            </w:pPr>
                          </w:p>
                          <w:p w14:paraId="5EFB43C6" w14:textId="77777777" w:rsidR="00CF68C7" w:rsidRPr="00E37098" w:rsidRDefault="00CF68C7" w:rsidP="004B7E44">
                            <w:pPr>
                              <w:pStyle w:val="Title"/>
                              <w:rPr>
                                <w:color w:val="FFFFFF" w:themeColor="background1"/>
                              </w:rPr>
                            </w:pPr>
                            <w:r w:rsidRPr="00E37098">
                              <w:rPr>
                                <w:color w:val="FFFFFF" w:themeColor="background1"/>
                              </w:rPr>
                              <w:t>ENTO</w:t>
                            </w:r>
                          </w:p>
                          <w:p w14:paraId="6863FB6A" w14:textId="77777777" w:rsidR="00CF68C7" w:rsidRPr="00E37098" w:rsidRDefault="00CF68C7">
                            <w:pPr>
                              <w:rPr>
                                <w:color w:val="FFFFFF" w:themeColor="background1"/>
                              </w:rPr>
                            </w:pPr>
                          </w:p>
                          <w:p w14:paraId="5EB0EE58" w14:textId="77777777" w:rsidR="00CF68C7" w:rsidRPr="00E37098" w:rsidRDefault="00CF68C7" w:rsidP="004B7E44">
                            <w:pPr>
                              <w:pStyle w:val="Title"/>
                              <w:rPr>
                                <w:color w:val="FFFFFF" w:themeColor="background1"/>
                              </w:rPr>
                            </w:pPr>
                            <w:r w:rsidRPr="00E37098">
                              <w:rPr>
                                <w:color w:val="FFFFFF" w:themeColor="background1"/>
                              </w:rPr>
                              <w:t>ENTO</w:t>
                            </w:r>
                          </w:p>
                          <w:p w14:paraId="44B481D5" w14:textId="77777777" w:rsidR="00CF68C7" w:rsidRPr="00E37098" w:rsidRDefault="00CF68C7">
                            <w:pPr>
                              <w:rPr>
                                <w:color w:val="FFFFFF" w:themeColor="background1"/>
                              </w:rPr>
                            </w:pPr>
                          </w:p>
                          <w:p w14:paraId="5BE59661" w14:textId="77777777" w:rsidR="00CF68C7" w:rsidRPr="00E37098" w:rsidRDefault="00CF68C7" w:rsidP="004B7E44">
                            <w:pPr>
                              <w:pStyle w:val="Title"/>
                              <w:rPr>
                                <w:color w:val="FFFFFF" w:themeColor="background1"/>
                              </w:rPr>
                            </w:pPr>
                            <w:r w:rsidRPr="00E37098">
                              <w:rPr>
                                <w:color w:val="FFFFFF" w:themeColor="background1"/>
                              </w:rPr>
                              <w:t>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234AD6" id="Text Box 8" o:spid="_x0000_s1030" type="#_x0000_t202" style="position:absolute;left:0;text-align:left;margin-left:0;margin-top:63.5pt;width:404.6pt;height:118.6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" filled="f" stroked="f" strokeweight=".5pt">
                <v:textbox>
                  <w:txbxContent>
                    <w:p w14:paraId="1EB20C01" w14:textId="77777777" w:rsidR="00CF68C7" w:rsidRPr="00E37098" w:rsidRDefault="00CF68C7" w:rsidP="004B7E44">
                      <w:pPr>
                        <w:pStyle w:val="Title"/>
                        <w:rPr>
                          <w:color w:val="FFFFFF" w:themeColor="background1"/>
                        </w:rPr>
                      </w:pPr>
                      <w:r w:rsidRPr="00E37098">
                        <w:rPr>
                          <w:color w:val="FFFFFF" w:themeColor="background1"/>
                        </w:rPr>
                        <w:t>MANUAL DE</w:t>
                      </w:r>
                    </w:p>
                    <w:p w14:paraId="2F834A12" w14:textId="77777777" w:rsidR="00CF68C7" w:rsidRPr="00E37098" w:rsidRDefault="00CF68C7" w:rsidP="004B7E44">
                      <w:pPr>
                        <w:pStyle w:val="Title"/>
                        <w:rPr>
                          <w:color w:val="FFFFFF" w:themeColor="background1"/>
                        </w:rPr>
                      </w:pPr>
                      <w:r w:rsidRPr="00E37098">
                        <w:rPr>
                          <w:color w:val="FFFFFF" w:themeColor="background1"/>
                        </w:rPr>
                        <w:t>MANTENIMIENTO</w:t>
                      </w:r>
                    </w:p>
                    <w:p w14:paraId="5ABD67DC" w14:textId="77777777" w:rsidR="00CF68C7" w:rsidRPr="00E37098" w:rsidRDefault="00CF68C7">
                      <w:pPr>
                        <w:rPr>
                          <w:color w:val="FFFFFF" w:themeColor="background1"/>
                        </w:rPr>
                      </w:pPr>
                    </w:p>
                    <w:p w14:paraId="2F463C2A" w14:textId="77777777" w:rsidR="00CF68C7" w:rsidRPr="00E37098" w:rsidRDefault="00CF68C7" w:rsidP="004B7E44">
                      <w:pPr>
                        <w:pStyle w:val="Title"/>
                        <w:rPr>
                          <w:color w:val="FFFFFF" w:themeColor="background1"/>
                        </w:rPr>
                      </w:pPr>
                      <w:r w:rsidRPr="00E37098">
                        <w:rPr>
                          <w:color w:val="FFFFFF" w:themeColor="background1"/>
                        </w:rPr>
                        <w:t>ENTO</w:t>
                      </w:r>
                    </w:p>
                    <w:p w14:paraId="347ED78C" w14:textId="77777777" w:rsidR="00CF68C7" w:rsidRPr="00E37098" w:rsidRDefault="00CF68C7">
                      <w:pPr>
                        <w:rPr>
                          <w:color w:val="FFFFFF" w:themeColor="background1"/>
                        </w:rPr>
                      </w:pPr>
                    </w:p>
                    <w:p w14:paraId="011FE9DC" w14:textId="77777777" w:rsidR="00CF68C7" w:rsidRPr="00E37098" w:rsidRDefault="00CF68C7" w:rsidP="004B7E44">
                      <w:pPr>
                        <w:pStyle w:val="Title"/>
                        <w:rPr>
                          <w:color w:val="FFFFFF" w:themeColor="background1"/>
                        </w:rPr>
                      </w:pPr>
                      <w:r w:rsidRPr="00E37098">
                        <w:rPr>
                          <w:color w:val="FFFFFF" w:themeColor="background1"/>
                        </w:rPr>
                        <w:t>ENTO</w:t>
                      </w:r>
                    </w:p>
                    <w:p w14:paraId="405B41C9" w14:textId="77777777" w:rsidR="00CF68C7" w:rsidRPr="00E37098" w:rsidRDefault="00CF68C7">
                      <w:pPr>
                        <w:rPr>
                          <w:color w:val="FFFFFF" w:themeColor="background1"/>
                        </w:rPr>
                      </w:pPr>
                    </w:p>
                    <w:p w14:paraId="07F7A3F3" w14:textId="77777777" w:rsidR="00CF68C7" w:rsidRPr="00E37098" w:rsidRDefault="00CF68C7" w:rsidP="004B7E44">
                      <w:pPr>
                        <w:pStyle w:val="Title"/>
                        <w:rPr>
                          <w:color w:val="FFFFFF" w:themeColor="background1"/>
                        </w:rPr>
                      </w:pPr>
                      <w:r w:rsidRPr="00E37098">
                        <w:rPr>
                          <w:color w:val="FFFFFF" w:themeColor="background1"/>
                        </w:rPr>
                        <w:t>ENTO</w:t>
                      </w:r>
                    </w:p>
                    <w:p w14:paraId="42595DBF" w14:textId="77777777" w:rsidR="00CF68C7" w:rsidRPr="00E37098" w:rsidRDefault="00CF68C7">
                      <w:pPr>
                        <w:rPr>
                          <w:color w:val="FFFFFF" w:themeColor="background1"/>
                        </w:rPr>
                      </w:pPr>
                    </w:p>
                    <w:p w14:paraId="796E3243" w14:textId="77777777" w:rsidR="00CF68C7" w:rsidRPr="00E37098" w:rsidRDefault="00CF68C7" w:rsidP="004B7E44">
                      <w:pPr>
                        <w:pStyle w:val="Title"/>
                        <w:rPr>
                          <w:color w:val="FFFFFF" w:themeColor="background1"/>
                        </w:rPr>
                      </w:pPr>
                      <w:r w:rsidRPr="00E37098">
                        <w:rPr>
                          <w:color w:val="FFFFFF" w:themeColor="background1"/>
                        </w:rPr>
                        <w:t>ENTO</w:t>
                      </w:r>
                    </w:p>
                    <w:p w14:paraId="138B384B" w14:textId="77777777" w:rsidR="00CF68C7" w:rsidRPr="00E37098" w:rsidRDefault="00CF68C7">
                      <w:pPr>
                        <w:rPr>
                          <w:color w:val="FFFFFF" w:themeColor="background1"/>
                        </w:rPr>
                      </w:pPr>
                    </w:p>
                    <w:p w14:paraId="5EFB43C6" w14:textId="77777777" w:rsidR="00CF68C7" w:rsidRPr="00E37098" w:rsidRDefault="00CF68C7" w:rsidP="004B7E44">
                      <w:pPr>
                        <w:pStyle w:val="Title"/>
                        <w:rPr>
                          <w:color w:val="FFFFFF" w:themeColor="background1"/>
                        </w:rPr>
                      </w:pPr>
                      <w:r w:rsidRPr="00E37098">
                        <w:rPr>
                          <w:color w:val="FFFFFF" w:themeColor="background1"/>
                        </w:rPr>
                        <w:t>ENTO</w:t>
                      </w:r>
                    </w:p>
                    <w:p w14:paraId="6863FB6A" w14:textId="77777777" w:rsidR="00CF68C7" w:rsidRPr="00E37098" w:rsidRDefault="00CF68C7">
                      <w:pPr>
                        <w:rPr>
                          <w:color w:val="FFFFFF" w:themeColor="background1"/>
                        </w:rPr>
                      </w:pPr>
                    </w:p>
                    <w:p w14:paraId="5EB0EE58" w14:textId="77777777" w:rsidR="00CF68C7" w:rsidRPr="00E37098" w:rsidRDefault="00CF68C7" w:rsidP="004B7E44">
                      <w:pPr>
                        <w:pStyle w:val="Title"/>
                        <w:rPr>
                          <w:color w:val="FFFFFF" w:themeColor="background1"/>
                        </w:rPr>
                      </w:pPr>
                      <w:r w:rsidRPr="00E37098">
                        <w:rPr>
                          <w:color w:val="FFFFFF" w:themeColor="background1"/>
                        </w:rPr>
                        <w:t>ENTO</w:t>
                      </w:r>
                    </w:p>
                    <w:p w14:paraId="44B481D5" w14:textId="77777777" w:rsidR="00CF68C7" w:rsidRPr="00E37098" w:rsidRDefault="00CF68C7">
                      <w:pPr>
                        <w:rPr>
                          <w:color w:val="FFFFFF" w:themeColor="background1"/>
                        </w:rPr>
                      </w:pPr>
                    </w:p>
                    <w:p w14:paraId="5BE59661" w14:textId="77777777" w:rsidR="00CF68C7" w:rsidRPr="00E37098" w:rsidRDefault="00CF68C7" w:rsidP="004B7E44">
                      <w:pPr>
                        <w:pStyle w:val="Title"/>
                        <w:rPr>
                          <w:color w:val="FFFFFF" w:themeColor="background1"/>
                        </w:rPr>
                      </w:pPr>
                      <w:r w:rsidRPr="00E37098">
                        <w:rPr>
                          <w:color w:val="FFFFFF" w:themeColor="background1"/>
                        </w:rPr>
                        <w:t>ENTO</w:t>
                      </w:r>
                    </w:p>
                  </w:txbxContent>
                </v:textbox>
                <w10:wrap type="square" anchorx="margin"/>
              </v:shape>
            </w:pict>
          </mc:Fallback>
        </mc:AlternateContent>
      </w:r>
      <w:r w:rsidR="004B7E44" w:rsidRPr="003970BD">
        <w:br w:type="page"/>
      </w:r>
    </w:p>
    <w:p w14:paraId="4F7E9E92" w14:textId="77777777" w:rsidR="00E94B5F" w:rsidRPr="003970BD" w:rsidRDefault="00992EA1" w:rsidP="00E37098">
      <w:pPr>
        <w:rPr>
          <w:rFonts w:asciiTheme="majorHAnsi" w:hAnsiTheme="majorHAnsi"/>
          <w:b/>
          <w:sz w:val="52"/>
          <w:szCs w:val="52"/>
        </w:rPr>
      </w:pPr>
      <w:r w:rsidRPr="003970BD">
        <w:rPr>
          <w:rFonts w:asciiTheme="majorHAnsi" w:hAnsiTheme="majorHAnsi"/>
          <w:b/>
          <w:sz w:val="52"/>
          <w:szCs w:val="52"/>
        </w:rPr>
        <w:lastRenderedPageBreak/>
        <w:t>Contenido</w:t>
      </w:r>
      <w:bookmarkStart w:id="0" w:name="_GoBack"/>
      <w:bookmarkEnd w:id="0"/>
    </w:p>
    <w:sdt>
      <w:sdtPr>
        <w:rPr>
          <w:rFonts w:asciiTheme="minorHAnsi" w:eastAsiaTheme="minorEastAsia" w:hAnsiTheme="minorHAnsi" w:cstheme="minorBidi"/>
          <w:color w:val="auto"/>
          <w:sz w:val="24"/>
          <w:szCs w:val="22"/>
          <w:lang w:val="es-AR"/>
        </w:rPr>
        <w:id w:val="1197744766"/>
        <w:docPartObj>
          <w:docPartGallery w:val="Table of Contents"/>
          <w:docPartUnique/>
        </w:docPartObj>
      </w:sdtPr>
      <w:sdtEndPr>
        <w:rPr>
          <w:b/>
          <w:bCs/>
        </w:rPr>
      </w:sdtEndPr>
      <w:sdtContent>
        <w:p w14:paraId="364DF8DB" w14:textId="32B3E204" w:rsidR="00E37098" w:rsidRPr="003970BD" w:rsidRDefault="00E37098">
          <w:pPr>
            <w:pStyle w:val="TOCHeading"/>
            <w:rPr>
              <w:lang w:val="es-AR"/>
            </w:rPr>
          </w:pPr>
        </w:p>
        <w:p w14:paraId="2F48D394" w14:textId="77777777" w:rsidR="00636984" w:rsidRDefault="00E37098">
          <w:pPr>
            <w:pStyle w:val="TOC1"/>
            <w:tabs>
              <w:tab w:val="left" w:pos="440"/>
              <w:tab w:val="right" w:leader="dot" w:pos="9926"/>
            </w:tabs>
            <w:rPr>
              <w:noProof/>
              <w:sz w:val="22"/>
              <w:lang w:eastAsia="es-AR"/>
            </w:rPr>
          </w:pPr>
          <w:r w:rsidRPr="003970BD">
            <w:rPr>
              <w:b/>
              <w:bCs/>
            </w:rPr>
            <w:fldChar w:fldCharType="begin"/>
          </w:r>
          <w:r w:rsidRPr="003970BD">
            <w:rPr>
              <w:b/>
              <w:bCs/>
            </w:rPr>
            <w:instrText xml:space="preserve"> TOC \o "1-3" \h \z \u </w:instrText>
          </w:r>
          <w:r w:rsidRPr="003970BD">
            <w:rPr>
              <w:b/>
              <w:bCs/>
            </w:rPr>
            <w:fldChar w:fldCharType="separate"/>
          </w:r>
          <w:hyperlink w:anchor="_Toc185100474" w:history="1">
            <w:r w:rsidR="00636984" w:rsidRPr="00022681">
              <w:rPr>
                <w:rStyle w:val="Hyperlink"/>
                <w:noProof/>
              </w:rPr>
              <w:t>1.</w:t>
            </w:r>
            <w:r w:rsidR="00636984">
              <w:rPr>
                <w:noProof/>
                <w:sz w:val="22"/>
                <w:lang w:eastAsia="es-AR"/>
              </w:rPr>
              <w:tab/>
            </w:r>
            <w:r w:rsidR="00636984" w:rsidRPr="00022681">
              <w:rPr>
                <w:rStyle w:val="Hyperlink"/>
                <w:noProof/>
              </w:rPr>
              <w:t>Objetivos</w:t>
            </w:r>
            <w:r w:rsidR="00636984">
              <w:rPr>
                <w:noProof/>
                <w:webHidden/>
              </w:rPr>
              <w:tab/>
            </w:r>
            <w:r w:rsidR="00636984">
              <w:rPr>
                <w:noProof/>
                <w:webHidden/>
              </w:rPr>
              <w:fldChar w:fldCharType="begin"/>
            </w:r>
            <w:r w:rsidR="00636984">
              <w:rPr>
                <w:noProof/>
                <w:webHidden/>
              </w:rPr>
              <w:instrText xml:space="preserve"> PAGEREF _Toc185100474 \h </w:instrText>
            </w:r>
            <w:r w:rsidR="00636984">
              <w:rPr>
                <w:noProof/>
                <w:webHidden/>
              </w:rPr>
            </w:r>
            <w:r w:rsidR="00636984">
              <w:rPr>
                <w:noProof/>
                <w:webHidden/>
              </w:rPr>
              <w:fldChar w:fldCharType="separate"/>
            </w:r>
            <w:r w:rsidR="00636984">
              <w:rPr>
                <w:noProof/>
                <w:webHidden/>
              </w:rPr>
              <w:t>4</w:t>
            </w:r>
            <w:r w:rsidR="00636984">
              <w:rPr>
                <w:noProof/>
                <w:webHidden/>
              </w:rPr>
              <w:fldChar w:fldCharType="end"/>
            </w:r>
          </w:hyperlink>
        </w:p>
        <w:p w14:paraId="17E994D5" w14:textId="57723341" w:rsidR="00636984" w:rsidRDefault="00636984">
          <w:pPr>
            <w:pStyle w:val="TOC2"/>
            <w:tabs>
              <w:tab w:val="left" w:pos="880"/>
              <w:tab w:val="right" w:leader="dot" w:pos="9926"/>
            </w:tabs>
            <w:rPr>
              <w:noProof/>
              <w:sz w:val="22"/>
              <w:lang w:eastAsia="es-AR"/>
            </w:rPr>
          </w:pPr>
          <w:hyperlink w:anchor="_Toc185100475" w:history="1">
            <w:r w:rsidRPr="00022681">
              <w:rPr>
                <w:rStyle w:val="Hyperlink"/>
                <w:noProof/>
              </w:rPr>
              <w:t>1.1.</w:t>
            </w:r>
            <w:r>
              <w:rPr>
                <w:noProof/>
                <w:sz w:val="22"/>
                <w:lang w:eastAsia="es-AR"/>
              </w:rPr>
              <w:t xml:space="preserve"> </w:t>
            </w:r>
            <w:r w:rsidRPr="00022681">
              <w:rPr>
                <w:rStyle w:val="Hyperlink"/>
                <w:noProof/>
              </w:rPr>
              <w:t>Objetivos Específicos</w:t>
            </w:r>
            <w:r>
              <w:rPr>
                <w:noProof/>
                <w:webHidden/>
              </w:rPr>
              <w:tab/>
            </w:r>
            <w:r>
              <w:rPr>
                <w:noProof/>
                <w:webHidden/>
              </w:rPr>
              <w:fldChar w:fldCharType="begin"/>
            </w:r>
            <w:r>
              <w:rPr>
                <w:noProof/>
                <w:webHidden/>
              </w:rPr>
              <w:instrText xml:space="preserve"> PAGEREF _Toc185100475 \h </w:instrText>
            </w:r>
            <w:r>
              <w:rPr>
                <w:noProof/>
                <w:webHidden/>
              </w:rPr>
            </w:r>
            <w:r>
              <w:rPr>
                <w:noProof/>
                <w:webHidden/>
              </w:rPr>
              <w:fldChar w:fldCharType="separate"/>
            </w:r>
            <w:r>
              <w:rPr>
                <w:noProof/>
                <w:webHidden/>
              </w:rPr>
              <w:t>4</w:t>
            </w:r>
            <w:r>
              <w:rPr>
                <w:noProof/>
                <w:webHidden/>
              </w:rPr>
              <w:fldChar w:fldCharType="end"/>
            </w:r>
          </w:hyperlink>
        </w:p>
        <w:p w14:paraId="76FF6E77" w14:textId="77777777" w:rsidR="00636984" w:rsidRDefault="00636984">
          <w:pPr>
            <w:pStyle w:val="TOC1"/>
            <w:tabs>
              <w:tab w:val="left" w:pos="440"/>
              <w:tab w:val="right" w:leader="dot" w:pos="9926"/>
            </w:tabs>
            <w:rPr>
              <w:noProof/>
              <w:sz w:val="22"/>
              <w:lang w:eastAsia="es-AR"/>
            </w:rPr>
          </w:pPr>
          <w:hyperlink w:anchor="_Toc185100476" w:history="1">
            <w:r w:rsidRPr="00022681">
              <w:rPr>
                <w:rStyle w:val="Hyperlink"/>
                <w:noProof/>
              </w:rPr>
              <w:t>2.</w:t>
            </w:r>
            <w:r>
              <w:rPr>
                <w:noProof/>
                <w:sz w:val="22"/>
                <w:lang w:eastAsia="es-AR"/>
              </w:rPr>
              <w:tab/>
            </w:r>
            <w:r w:rsidRPr="00022681">
              <w:rPr>
                <w:rStyle w:val="Hyperlink"/>
                <w:noProof/>
              </w:rPr>
              <w:t>Alcance</w:t>
            </w:r>
            <w:r>
              <w:rPr>
                <w:noProof/>
                <w:webHidden/>
              </w:rPr>
              <w:tab/>
            </w:r>
            <w:r>
              <w:rPr>
                <w:noProof/>
                <w:webHidden/>
              </w:rPr>
              <w:fldChar w:fldCharType="begin"/>
            </w:r>
            <w:r>
              <w:rPr>
                <w:noProof/>
                <w:webHidden/>
              </w:rPr>
              <w:instrText xml:space="preserve"> PAGEREF _Toc185100476 \h </w:instrText>
            </w:r>
            <w:r>
              <w:rPr>
                <w:noProof/>
                <w:webHidden/>
              </w:rPr>
            </w:r>
            <w:r>
              <w:rPr>
                <w:noProof/>
                <w:webHidden/>
              </w:rPr>
              <w:fldChar w:fldCharType="separate"/>
            </w:r>
            <w:r>
              <w:rPr>
                <w:noProof/>
                <w:webHidden/>
              </w:rPr>
              <w:t>5</w:t>
            </w:r>
            <w:r>
              <w:rPr>
                <w:noProof/>
                <w:webHidden/>
              </w:rPr>
              <w:fldChar w:fldCharType="end"/>
            </w:r>
          </w:hyperlink>
        </w:p>
        <w:p w14:paraId="403DC92F" w14:textId="77777777" w:rsidR="00636984" w:rsidRDefault="00636984">
          <w:pPr>
            <w:pStyle w:val="TOC1"/>
            <w:tabs>
              <w:tab w:val="left" w:pos="440"/>
              <w:tab w:val="right" w:leader="dot" w:pos="9926"/>
            </w:tabs>
            <w:rPr>
              <w:noProof/>
              <w:sz w:val="22"/>
              <w:lang w:eastAsia="es-AR"/>
            </w:rPr>
          </w:pPr>
          <w:hyperlink w:anchor="_Toc185100477" w:history="1">
            <w:r w:rsidRPr="00022681">
              <w:rPr>
                <w:rStyle w:val="Hyperlink"/>
                <w:noProof/>
              </w:rPr>
              <w:t>3.</w:t>
            </w:r>
            <w:r>
              <w:rPr>
                <w:noProof/>
                <w:sz w:val="22"/>
                <w:lang w:eastAsia="es-AR"/>
              </w:rPr>
              <w:tab/>
            </w:r>
            <w:r w:rsidRPr="00022681">
              <w:rPr>
                <w:rStyle w:val="Hyperlink"/>
                <w:noProof/>
              </w:rPr>
              <w:t>Requerimientos Técnicos</w:t>
            </w:r>
            <w:r>
              <w:rPr>
                <w:noProof/>
                <w:webHidden/>
              </w:rPr>
              <w:tab/>
            </w:r>
            <w:r>
              <w:rPr>
                <w:noProof/>
                <w:webHidden/>
              </w:rPr>
              <w:fldChar w:fldCharType="begin"/>
            </w:r>
            <w:r>
              <w:rPr>
                <w:noProof/>
                <w:webHidden/>
              </w:rPr>
              <w:instrText xml:space="preserve"> PAGEREF _Toc185100477 \h </w:instrText>
            </w:r>
            <w:r>
              <w:rPr>
                <w:noProof/>
                <w:webHidden/>
              </w:rPr>
            </w:r>
            <w:r>
              <w:rPr>
                <w:noProof/>
                <w:webHidden/>
              </w:rPr>
              <w:fldChar w:fldCharType="separate"/>
            </w:r>
            <w:r>
              <w:rPr>
                <w:noProof/>
                <w:webHidden/>
              </w:rPr>
              <w:t>5</w:t>
            </w:r>
            <w:r>
              <w:rPr>
                <w:noProof/>
                <w:webHidden/>
              </w:rPr>
              <w:fldChar w:fldCharType="end"/>
            </w:r>
          </w:hyperlink>
        </w:p>
        <w:p w14:paraId="1D5BF6F4" w14:textId="2B942196" w:rsidR="00636984" w:rsidRDefault="00636984">
          <w:pPr>
            <w:pStyle w:val="TOC2"/>
            <w:tabs>
              <w:tab w:val="left" w:pos="880"/>
              <w:tab w:val="right" w:leader="dot" w:pos="9926"/>
            </w:tabs>
            <w:rPr>
              <w:noProof/>
              <w:sz w:val="22"/>
              <w:lang w:eastAsia="es-AR"/>
            </w:rPr>
          </w:pPr>
          <w:hyperlink w:anchor="_Toc185100478" w:history="1">
            <w:r w:rsidRPr="00022681">
              <w:rPr>
                <w:rStyle w:val="Hyperlink"/>
                <w:noProof/>
              </w:rPr>
              <w:t>3.1.</w:t>
            </w:r>
            <w:r>
              <w:rPr>
                <w:noProof/>
                <w:sz w:val="22"/>
                <w:lang w:eastAsia="es-AR"/>
              </w:rPr>
              <w:t xml:space="preserve"> </w:t>
            </w:r>
            <w:r w:rsidRPr="00022681">
              <w:rPr>
                <w:rStyle w:val="Hyperlink"/>
                <w:noProof/>
              </w:rPr>
              <w:t>Requerimientos Mínimos de Hardware</w:t>
            </w:r>
            <w:r>
              <w:rPr>
                <w:noProof/>
                <w:webHidden/>
              </w:rPr>
              <w:tab/>
            </w:r>
            <w:r>
              <w:rPr>
                <w:noProof/>
                <w:webHidden/>
              </w:rPr>
              <w:fldChar w:fldCharType="begin"/>
            </w:r>
            <w:r>
              <w:rPr>
                <w:noProof/>
                <w:webHidden/>
              </w:rPr>
              <w:instrText xml:space="preserve"> PAGEREF _Toc185100478 \h </w:instrText>
            </w:r>
            <w:r>
              <w:rPr>
                <w:noProof/>
                <w:webHidden/>
              </w:rPr>
            </w:r>
            <w:r>
              <w:rPr>
                <w:noProof/>
                <w:webHidden/>
              </w:rPr>
              <w:fldChar w:fldCharType="separate"/>
            </w:r>
            <w:r>
              <w:rPr>
                <w:noProof/>
                <w:webHidden/>
              </w:rPr>
              <w:t>6</w:t>
            </w:r>
            <w:r>
              <w:rPr>
                <w:noProof/>
                <w:webHidden/>
              </w:rPr>
              <w:fldChar w:fldCharType="end"/>
            </w:r>
          </w:hyperlink>
        </w:p>
        <w:p w14:paraId="6C1DB12D" w14:textId="689355BB" w:rsidR="00636984" w:rsidRDefault="00636984">
          <w:pPr>
            <w:pStyle w:val="TOC2"/>
            <w:tabs>
              <w:tab w:val="left" w:pos="880"/>
              <w:tab w:val="right" w:leader="dot" w:pos="9926"/>
            </w:tabs>
            <w:rPr>
              <w:noProof/>
              <w:sz w:val="22"/>
              <w:lang w:eastAsia="es-AR"/>
            </w:rPr>
          </w:pPr>
          <w:hyperlink w:anchor="_Toc185100479" w:history="1">
            <w:r w:rsidRPr="00022681">
              <w:rPr>
                <w:rStyle w:val="Hyperlink"/>
                <w:noProof/>
              </w:rPr>
              <w:t>3.2.</w:t>
            </w:r>
            <w:r>
              <w:rPr>
                <w:noProof/>
                <w:sz w:val="22"/>
                <w:lang w:eastAsia="es-AR"/>
              </w:rPr>
              <w:t xml:space="preserve"> </w:t>
            </w:r>
            <w:r w:rsidRPr="00022681">
              <w:rPr>
                <w:rStyle w:val="Hyperlink"/>
                <w:noProof/>
              </w:rPr>
              <w:t>Requerimientos Mínimos de Software</w:t>
            </w:r>
            <w:r>
              <w:rPr>
                <w:noProof/>
                <w:webHidden/>
              </w:rPr>
              <w:tab/>
            </w:r>
            <w:r>
              <w:rPr>
                <w:noProof/>
                <w:webHidden/>
              </w:rPr>
              <w:fldChar w:fldCharType="begin"/>
            </w:r>
            <w:r>
              <w:rPr>
                <w:noProof/>
                <w:webHidden/>
              </w:rPr>
              <w:instrText xml:space="preserve"> PAGEREF _Toc185100479 \h </w:instrText>
            </w:r>
            <w:r>
              <w:rPr>
                <w:noProof/>
                <w:webHidden/>
              </w:rPr>
            </w:r>
            <w:r>
              <w:rPr>
                <w:noProof/>
                <w:webHidden/>
              </w:rPr>
              <w:fldChar w:fldCharType="separate"/>
            </w:r>
            <w:r>
              <w:rPr>
                <w:noProof/>
                <w:webHidden/>
              </w:rPr>
              <w:t>6</w:t>
            </w:r>
            <w:r>
              <w:rPr>
                <w:noProof/>
                <w:webHidden/>
              </w:rPr>
              <w:fldChar w:fldCharType="end"/>
            </w:r>
          </w:hyperlink>
        </w:p>
        <w:p w14:paraId="4A22F093" w14:textId="77777777" w:rsidR="00636984" w:rsidRDefault="00636984">
          <w:pPr>
            <w:pStyle w:val="TOC1"/>
            <w:tabs>
              <w:tab w:val="left" w:pos="440"/>
              <w:tab w:val="right" w:leader="dot" w:pos="9926"/>
            </w:tabs>
            <w:rPr>
              <w:noProof/>
              <w:sz w:val="22"/>
              <w:lang w:eastAsia="es-AR"/>
            </w:rPr>
          </w:pPr>
          <w:hyperlink w:anchor="_Toc185100480" w:history="1">
            <w:r w:rsidRPr="00022681">
              <w:rPr>
                <w:rStyle w:val="Hyperlink"/>
                <w:noProof/>
              </w:rPr>
              <w:t>4.</w:t>
            </w:r>
            <w:r>
              <w:rPr>
                <w:noProof/>
                <w:sz w:val="22"/>
                <w:lang w:eastAsia="es-AR"/>
              </w:rPr>
              <w:tab/>
            </w:r>
            <w:r w:rsidRPr="00022681">
              <w:rPr>
                <w:rStyle w:val="Hyperlink"/>
                <w:noProof/>
              </w:rPr>
              <w:t>Herramientas Utilizadas para el Desarrollo</w:t>
            </w:r>
            <w:r>
              <w:rPr>
                <w:noProof/>
                <w:webHidden/>
              </w:rPr>
              <w:tab/>
            </w:r>
            <w:r>
              <w:rPr>
                <w:noProof/>
                <w:webHidden/>
              </w:rPr>
              <w:fldChar w:fldCharType="begin"/>
            </w:r>
            <w:r>
              <w:rPr>
                <w:noProof/>
                <w:webHidden/>
              </w:rPr>
              <w:instrText xml:space="preserve"> PAGEREF _Toc185100480 \h </w:instrText>
            </w:r>
            <w:r>
              <w:rPr>
                <w:noProof/>
                <w:webHidden/>
              </w:rPr>
            </w:r>
            <w:r>
              <w:rPr>
                <w:noProof/>
                <w:webHidden/>
              </w:rPr>
              <w:fldChar w:fldCharType="separate"/>
            </w:r>
            <w:r>
              <w:rPr>
                <w:noProof/>
                <w:webHidden/>
              </w:rPr>
              <w:t>6</w:t>
            </w:r>
            <w:r>
              <w:rPr>
                <w:noProof/>
                <w:webHidden/>
              </w:rPr>
              <w:fldChar w:fldCharType="end"/>
            </w:r>
          </w:hyperlink>
        </w:p>
        <w:p w14:paraId="39742087" w14:textId="77777777" w:rsidR="00636984" w:rsidRDefault="00636984">
          <w:pPr>
            <w:pStyle w:val="TOC1"/>
            <w:tabs>
              <w:tab w:val="left" w:pos="440"/>
              <w:tab w:val="right" w:leader="dot" w:pos="9926"/>
            </w:tabs>
            <w:rPr>
              <w:noProof/>
              <w:sz w:val="22"/>
              <w:lang w:eastAsia="es-AR"/>
            </w:rPr>
          </w:pPr>
          <w:hyperlink w:anchor="_Toc185100481" w:history="1">
            <w:r w:rsidRPr="00022681">
              <w:rPr>
                <w:rStyle w:val="Hyperlink"/>
                <w:noProof/>
              </w:rPr>
              <w:t>5.</w:t>
            </w:r>
            <w:r>
              <w:rPr>
                <w:noProof/>
                <w:sz w:val="22"/>
                <w:lang w:eastAsia="es-AR"/>
              </w:rPr>
              <w:tab/>
            </w:r>
            <w:r w:rsidRPr="00022681">
              <w:rPr>
                <w:rStyle w:val="Hyperlink"/>
                <w:noProof/>
              </w:rPr>
              <w:t>Instalación</w:t>
            </w:r>
            <w:r>
              <w:rPr>
                <w:noProof/>
                <w:webHidden/>
              </w:rPr>
              <w:tab/>
            </w:r>
            <w:r>
              <w:rPr>
                <w:noProof/>
                <w:webHidden/>
              </w:rPr>
              <w:fldChar w:fldCharType="begin"/>
            </w:r>
            <w:r>
              <w:rPr>
                <w:noProof/>
                <w:webHidden/>
              </w:rPr>
              <w:instrText xml:space="preserve"> PAGEREF _Toc185100481 \h </w:instrText>
            </w:r>
            <w:r>
              <w:rPr>
                <w:noProof/>
                <w:webHidden/>
              </w:rPr>
            </w:r>
            <w:r>
              <w:rPr>
                <w:noProof/>
                <w:webHidden/>
              </w:rPr>
              <w:fldChar w:fldCharType="separate"/>
            </w:r>
            <w:r>
              <w:rPr>
                <w:noProof/>
                <w:webHidden/>
              </w:rPr>
              <w:t>7</w:t>
            </w:r>
            <w:r>
              <w:rPr>
                <w:noProof/>
                <w:webHidden/>
              </w:rPr>
              <w:fldChar w:fldCharType="end"/>
            </w:r>
          </w:hyperlink>
        </w:p>
        <w:p w14:paraId="3710AED0" w14:textId="300EADEC" w:rsidR="00636984" w:rsidRDefault="00636984">
          <w:pPr>
            <w:pStyle w:val="TOC2"/>
            <w:tabs>
              <w:tab w:val="left" w:pos="880"/>
              <w:tab w:val="right" w:leader="dot" w:pos="9926"/>
            </w:tabs>
            <w:rPr>
              <w:noProof/>
              <w:sz w:val="22"/>
              <w:lang w:eastAsia="es-AR"/>
            </w:rPr>
          </w:pPr>
          <w:hyperlink w:anchor="_Toc185100482" w:history="1">
            <w:r w:rsidRPr="00022681">
              <w:rPr>
                <w:rStyle w:val="Hyperlink"/>
                <w:noProof/>
              </w:rPr>
              <w:t>5.1.</w:t>
            </w:r>
            <w:r>
              <w:rPr>
                <w:noProof/>
                <w:sz w:val="22"/>
                <w:lang w:eastAsia="es-AR"/>
              </w:rPr>
              <w:t xml:space="preserve"> </w:t>
            </w:r>
            <w:r w:rsidRPr="00022681">
              <w:rPr>
                <w:rStyle w:val="Hyperlink"/>
                <w:noProof/>
              </w:rPr>
              <w:t>Android Studio</w:t>
            </w:r>
            <w:r>
              <w:rPr>
                <w:noProof/>
                <w:webHidden/>
              </w:rPr>
              <w:tab/>
            </w:r>
            <w:r>
              <w:rPr>
                <w:noProof/>
                <w:webHidden/>
              </w:rPr>
              <w:fldChar w:fldCharType="begin"/>
            </w:r>
            <w:r>
              <w:rPr>
                <w:noProof/>
                <w:webHidden/>
              </w:rPr>
              <w:instrText xml:space="preserve"> PAGEREF _Toc185100482 \h </w:instrText>
            </w:r>
            <w:r>
              <w:rPr>
                <w:noProof/>
                <w:webHidden/>
              </w:rPr>
            </w:r>
            <w:r>
              <w:rPr>
                <w:noProof/>
                <w:webHidden/>
              </w:rPr>
              <w:fldChar w:fldCharType="separate"/>
            </w:r>
            <w:r>
              <w:rPr>
                <w:noProof/>
                <w:webHidden/>
              </w:rPr>
              <w:t>7</w:t>
            </w:r>
            <w:r>
              <w:rPr>
                <w:noProof/>
                <w:webHidden/>
              </w:rPr>
              <w:fldChar w:fldCharType="end"/>
            </w:r>
          </w:hyperlink>
        </w:p>
        <w:p w14:paraId="160F3E40" w14:textId="46E79665" w:rsidR="00636984" w:rsidRDefault="00636984">
          <w:pPr>
            <w:pStyle w:val="TOC2"/>
            <w:tabs>
              <w:tab w:val="left" w:pos="880"/>
              <w:tab w:val="right" w:leader="dot" w:pos="9926"/>
            </w:tabs>
            <w:rPr>
              <w:noProof/>
              <w:sz w:val="22"/>
              <w:lang w:eastAsia="es-AR"/>
            </w:rPr>
          </w:pPr>
          <w:hyperlink w:anchor="_Toc185100483" w:history="1">
            <w:r w:rsidRPr="00022681">
              <w:rPr>
                <w:rStyle w:val="Hyperlink"/>
                <w:noProof/>
              </w:rPr>
              <w:t>5.2.</w:t>
            </w:r>
            <w:r>
              <w:rPr>
                <w:noProof/>
                <w:sz w:val="22"/>
                <w:lang w:eastAsia="es-AR"/>
              </w:rPr>
              <w:t xml:space="preserve"> </w:t>
            </w:r>
            <w:r w:rsidRPr="00022681">
              <w:rPr>
                <w:rStyle w:val="Hyperlink"/>
                <w:noProof/>
              </w:rPr>
              <w:t>Entorno de Desarrollo Python</w:t>
            </w:r>
            <w:r>
              <w:rPr>
                <w:noProof/>
                <w:webHidden/>
              </w:rPr>
              <w:tab/>
            </w:r>
            <w:r>
              <w:rPr>
                <w:noProof/>
                <w:webHidden/>
              </w:rPr>
              <w:fldChar w:fldCharType="begin"/>
            </w:r>
            <w:r>
              <w:rPr>
                <w:noProof/>
                <w:webHidden/>
              </w:rPr>
              <w:instrText xml:space="preserve"> PAGEREF _Toc185100483 \h </w:instrText>
            </w:r>
            <w:r>
              <w:rPr>
                <w:noProof/>
                <w:webHidden/>
              </w:rPr>
            </w:r>
            <w:r>
              <w:rPr>
                <w:noProof/>
                <w:webHidden/>
              </w:rPr>
              <w:fldChar w:fldCharType="separate"/>
            </w:r>
            <w:r>
              <w:rPr>
                <w:noProof/>
                <w:webHidden/>
              </w:rPr>
              <w:t>13</w:t>
            </w:r>
            <w:r>
              <w:rPr>
                <w:noProof/>
                <w:webHidden/>
              </w:rPr>
              <w:fldChar w:fldCharType="end"/>
            </w:r>
          </w:hyperlink>
        </w:p>
        <w:p w14:paraId="61D3EB2C" w14:textId="77777777" w:rsidR="00636984" w:rsidRDefault="00636984">
          <w:pPr>
            <w:pStyle w:val="TOC1"/>
            <w:tabs>
              <w:tab w:val="left" w:pos="440"/>
              <w:tab w:val="right" w:leader="dot" w:pos="9926"/>
            </w:tabs>
            <w:rPr>
              <w:noProof/>
              <w:sz w:val="22"/>
              <w:lang w:eastAsia="es-AR"/>
            </w:rPr>
          </w:pPr>
          <w:hyperlink w:anchor="_Toc185100484" w:history="1">
            <w:r w:rsidRPr="00022681">
              <w:rPr>
                <w:rStyle w:val="Hyperlink"/>
                <w:noProof/>
              </w:rPr>
              <w:t>6.</w:t>
            </w:r>
            <w:r>
              <w:rPr>
                <w:noProof/>
                <w:sz w:val="22"/>
                <w:lang w:eastAsia="es-AR"/>
              </w:rPr>
              <w:tab/>
            </w:r>
            <w:r w:rsidRPr="00022681">
              <w:rPr>
                <w:rStyle w:val="Hyperlink"/>
                <w:noProof/>
              </w:rPr>
              <w:t>Configuración</w:t>
            </w:r>
            <w:r>
              <w:rPr>
                <w:noProof/>
                <w:webHidden/>
              </w:rPr>
              <w:tab/>
            </w:r>
            <w:r>
              <w:rPr>
                <w:noProof/>
                <w:webHidden/>
              </w:rPr>
              <w:fldChar w:fldCharType="begin"/>
            </w:r>
            <w:r>
              <w:rPr>
                <w:noProof/>
                <w:webHidden/>
              </w:rPr>
              <w:instrText xml:space="preserve"> PAGEREF _Toc185100484 \h </w:instrText>
            </w:r>
            <w:r>
              <w:rPr>
                <w:noProof/>
                <w:webHidden/>
              </w:rPr>
            </w:r>
            <w:r>
              <w:rPr>
                <w:noProof/>
                <w:webHidden/>
              </w:rPr>
              <w:fldChar w:fldCharType="separate"/>
            </w:r>
            <w:r>
              <w:rPr>
                <w:noProof/>
                <w:webHidden/>
              </w:rPr>
              <w:t>20</w:t>
            </w:r>
            <w:r>
              <w:rPr>
                <w:noProof/>
                <w:webHidden/>
              </w:rPr>
              <w:fldChar w:fldCharType="end"/>
            </w:r>
          </w:hyperlink>
        </w:p>
        <w:p w14:paraId="19F1F398" w14:textId="77777777" w:rsidR="00636984" w:rsidRDefault="00636984">
          <w:pPr>
            <w:pStyle w:val="TOC1"/>
            <w:tabs>
              <w:tab w:val="left" w:pos="440"/>
              <w:tab w:val="right" w:leader="dot" w:pos="9926"/>
            </w:tabs>
            <w:rPr>
              <w:noProof/>
              <w:sz w:val="22"/>
              <w:lang w:eastAsia="es-AR"/>
            </w:rPr>
          </w:pPr>
          <w:hyperlink w:anchor="_Toc185100485" w:history="1">
            <w:r w:rsidRPr="00022681">
              <w:rPr>
                <w:rStyle w:val="Hyperlink"/>
                <w:noProof/>
              </w:rPr>
              <w:t>7.</w:t>
            </w:r>
            <w:r>
              <w:rPr>
                <w:noProof/>
                <w:sz w:val="22"/>
                <w:lang w:eastAsia="es-AR"/>
              </w:rPr>
              <w:tab/>
            </w:r>
            <w:r w:rsidRPr="00022681">
              <w:rPr>
                <w:rStyle w:val="Hyperlink"/>
                <w:noProof/>
              </w:rPr>
              <w:t>Diseño de la Arquitectura</w:t>
            </w:r>
            <w:r>
              <w:rPr>
                <w:noProof/>
                <w:webHidden/>
              </w:rPr>
              <w:tab/>
            </w:r>
            <w:r>
              <w:rPr>
                <w:noProof/>
                <w:webHidden/>
              </w:rPr>
              <w:fldChar w:fldCharType="begin"/>
            </w:r>
            <w:r>
              <w:rPr>
                <w:noProof/>
                <w:webHidden/>
              </w:rPr>
              <w:instrText xml:space="preserve"> PAGEREF _Toc185100485 \h </w:instrText>
            </w:r>
            <w:r>
              <w:rPr>
                <w:noProof/>
                <w:webHidden/>
              </w:rPr>
            </w:r>
            <w:r>
              <w:rPr>
                <w:noProof/>
                <w:webHidden/>
              </w:rPr>
              <w:fldChar w:fldCharType="separate"/>
            </w:r>
            <w:r>
              <w:rPr>
                <w:noProof/>
                <w:webHidden/>
              </w:rPr>
              <w:t>26</w:t>
            </w:r>
            <w:r>
              <w:rPr>
                <w:noProof/>
                <w:webHidden/>
              </w:rPr>
              <w:fldChar w:fldCharType="end"/>
            </w:r>
          </w:hyperlink>
        </w:p>
        <w:p w14:paraId="721AC450" w14:textId="1C7F7557" w:rsidR="00636984" w:rsidRDefault="00636984">
          <w:pPr>
            <w:pStyle w:val="TOC2"/>
            <w:tabs>
              <w:tab w:val="left" w:pos="880"/>
              <w:tab w:val="right" w:leader="dot" w:pos="9926"/>
            </w:tabs>
            <w:rPr>
              <w:noProof/>
              <w:sz w:val="22"/>
              <w:lang w:eastAsia="es-AR"/>
            </w:rPr>
          </w:pPr>
          <w:hyperlink w:anchor="_Toc185100486" w:history="1">
            <w:r w:rsidRPr="00022681">
              <w:rPr>
                <w:rStyle w:val="Hyperlink"/>
                <w:noProof/>
              </w:rPr>
              <w:t>7.1.</w:t>
            </w:r>
            <w:r>
              <w:rPr>
                <w:noProof/>
                <w:sz w:val="22"/>
                <w:lang w:eastAsia="es-AR"/>
              </w:rPr>
              <w:t xml:space="preserve"> </w:t>
            </w:r>
            <w:r w:rsidRPr="00022681">
              <w:rPr>
                <w:rStyle w:val="Hyperlink"/>
                <w:noProof/>
              </w:rPr>
              <w:t>Base de Datos</w:t>
            </w:r>
            <w:r>
              <w:rPr>
                <w:noProof/>
                <w:webHidden/>
              </w:rPr>
              <w:tab/>
            </w:r>
            <w:r>
              <w:rPr>
                <w:noProof/>
                <w:webHidden/>
              </w:rPr>
              <w:fldChar w:fldCharType="begin"/>
            </w:r>
            <w:r>
              <w:rPr>
                <w:noProof/>
                <w:webHidden/>
              </w:rPr>
              <w:instrText xml:space="preserve"> PAGEREF _Toc185100486 \h </w:instrText>
            </w:r>
            <w:r>
              <w:rPr>
                <w:noProof/>
                <w:webHidden/>
              </w:rPr>
            </w:r>
            <w:r>
              <w:rPr>
                <w:noProof/>
                <w:webHidden/>
              </w:rPr>
              <w:fldChar w:fldCharType="separate"/>
            </w:r>
            <w:r>
              <w:rPr>
                <w:noProof/>
                <w:webHidden/>
              </w:rPr>
              <w:t>26</w:t>
            </w:r>
            <w:r>
              <w:rPr>
                <w:noProof/>
                <w:webHidden/>
              </w:rPr>
              <w:fldChar w:fldCharType="end"/>
            </w:r>
          </w:hyperlink>
        </w:p>
        <w:p w14:paraId="07EA36D0" w14:textId="0E01CE3B" w:rsidR="00636984" w:rsidRDefault="00636984">
          <w:pPr>
            <w:pStyle w:val="TOC2"/>
            <w:tabs>
              <w:tab w:val="left" w:pos="880"/>
              <w:tab w:val="right" w:leader="dot" w:pos="9926"/>
            </w:tabs>
            <w:rPr>
              <w:noProof/>
              <w:sz w:val="22"/>
              <w:lang w:eastAsia="es-AR"/>
            </w:rPr>
          </w:pPr>
          <w:hyperlink w:anchor="_Toc185100487" w:history="1">
            <w:r w:rsidRPr="00022681">
              <w:rPr>
                <w:rStyle w:val="Hyperlink"/>
                <w:noProof/>
              </w:rPr>
              <w:t>7.2.</w:t>
            </w:r>
            <w:r>
              <w:rPr>
                <w:noProof/>
                <w:sz w:val="22"/>
                <w:lang w:eastAsia="es-AR"/>
              </w:rPr>
              <w:t xml:space="preserve"> </w:t>
            </w:r>
            <w:r w:rsidRPr="00022681">
              <w:rPr>
                <w:rStyle w:val="Hyperlink"/>
                <w:noProof/>
              </w:rPr>
              <w:t>Billete</w:t>
            </w:r>
            <w:r>
              <w:rPr>
                <w:noProof/>
                <w:webHidden/>
              </w:rPr>
              <w:tab/>
            </w:r>
            <w:r>
              <w:rPr>
                <w:noProof/>
                <w:webHidden/>
              </w:rPr>
              <w:fldChar w:fldCharType="begin"/>
            </w:r>
            <w:r>
              <w:rPr>
                <w:noProof/>
                <w:webHidden/>
              </w:rPr>
              <w:instrText xml:space="preserve"> PAGEREF _Toc185100487 \h </w:instrText>
            </w:r>
            <w:r>
              <w:rPr>
                <w:noProof/>
                <w:webHidden/>
              </w:rPr>
            </w:r>
            <w:r>
              <w:rPr>
                <w:noProof/>
                <w:webHidden/>
              </w:rPr>
              <w:fldChar w:fldCharType="separate"/>
            </w:r>
            <w:r>
              <w:rPr>
                <w:noProof/>
                <w:webHidden/>
              </w:rPr>
              <w:t>28</w:t>
            </w:r>
            <w:r>
              <w:rPr>
                <w:noProof/>
                <w:webHidden/>
              </w:rPr>
              <w:fldChar w:fldCharType="end"/>
            </w:r>
          </w:hyperlink>
        </w:p>
        <w:p w14:paraId="3F4585E1" w14:textId="2A58E3D2" w:rsidR="00636984" w:rsidRDefault="00636984">
          <w:pPr>
            <w:pStyle w:val="TOC2"/>
            <w:tabs>
              <w:tab w:val="left" w:pos="880"/>
              <w:tab w:val="right" w:leader="dot" w:pos="9926"/>
            </w:tabs>
            <w:rPr>
              <w:noProof/>
              <w:sz w:val="22"/>
              <w:lang w:eastAsia="es-AR"/>
            </w:rPr>
          </w:pPr>
          <w:hyperlink w:anchor="_Toc185100488" w:history="1">
            <w:r w:rsidRPr="00022681">
              <w:rPr>
                <w:rStyle w:val="Hyperlink"/>
                <w:noProof/>
              </w:rPr>
              <w:t>7.3.</w:t>
            </w:r>
            <w:r>
              <w:rPr>
                <w:noProof/>
                <w:sz w:val="22"/>
                <w:lang w:eastAsia="es-AR"/>
              </w:rPr>
              <w:t xml:space="preserve"> </w:t>
            </w:r>
            <w:r w:rsidRPr="00022681">
              <w:rPr>
                <w:rStyle w:val="Hyperlink"/>
                <w:noProof/>
              </w:rPr>
              <w:t>Item de cada Billete</w:t>
            </w:r>
            <w:r>
              <w:rPr>
                <w:noProof/>
                <w:webHidden/>
              </w:rPr>
              <w:tab/>
            </w:r>
            <w:r>
              <w:rPr>
                <w:noProof/>
                <w:webHidden/>
              </w:rPr>
              <w:fldChar w:fldCharType="begin"/>
            </w:r>
            <w:r>
              <w:rPr>
                <w:noProof/>
                <w:webHidden/>
              </w:rPr>
              <w:instrText xml:space="preserve"> PAGEREF _Toc185100488 \h </w:instrText>
            </w:r>
            <w:r>
              <w:rPr>
                <w:noProof/>
                <w:webHidden/>
              </w:rPr>
            </w:r>
            <w:r>
              <w:rPr>
                <w:noProof/>
                <w:webHidden/>
              </w:rPr>
              <w:fldChar w:fldCharType="separate"/>
            </w:r>
            <w:r>
              <w:rPr>
                <w:noProof/>
                <w:webHidden/>
              </w:rPr>
              <w:t>30</w:t>
            </w:r>
            <w:r>
              <w:rPr>
                <w:noProof/>
                <w:webHidden/>
              </w:rPr>
              <w:fldChar w:fldCharType="end"/>
            </w:r>
          </w:hyperlink>
        </w:p>
        <w:p w14:paraId="692DEB0B" w14:textId="463AFC64" w:rsidR="00636984" w:rsidRDefault="00636984">
          <w:pPr>
            <w:pStyle w:val="TOC2"/>
            <w:tabs>
              <w:tab w:val="left" w:pos="880"/>
              <w:tab w:val="right" w:leader="dot" w:pos="9926"/>
            </w:tabs>
            <w:rPr>
              <w:noProof/>
              <w:sz w:val="22"/>
              <w:lang w:eastAsia="es-AR"/>
            </w:rPr>
          </w:pPr>
          <w:hyperlink w:anchor="_Toc185100489" w:history="1">
            <w:r w:rsidRPr="00022681">
              <w:rPr>
                <w:rStyle w:val="Hyperlink"/>
                <w:noProof/>
              </w:rPr>
              <w:t>7.4.</w:t>
            </w:r>
            <w:r>
              <w:rPr>
                <w:noProof/>
                <w:sz w:val="22"/>
                <w:lang w:eastAsia="es-AR"/>
              </w:rPr>
              <w:t xml:space="preserve"> </w:t>
            </w:r>
            <w:r w:rsidRPr="00022681">
              <w:rPr>
                <w:rStyle w:val="Hyperlink"/>
                <w:noProof/>
              </w:rPr>
              <w:t>Adaptador de interfaz para los Billetes</w:t>
            </w:r>
            <w:r>
              <w:rPr>
                <w:noProof/>
                <w:webHidden/>
              </w:rPr>
              <w:tab/>
            </w:r>
            <w:r>
              <w:rPr>
                <w:noProof/>
                <w:webHidden/>
              </w:rPr>
              <w:fldChar w:fldCharType="begin"/>
            </w:r>
            <w:r>
              <w:rPr>
                <w:noProof/>
                <w:webHidden/>
              </w:rPr>
              <w:instrText xml:space="preserve"> PAGEREF _Toc185100489 \h </w:instrText>
            </w:r>
            <w:r>
              <w:rPr>
                <w:noProof/>
                <w:webHidden/>
              </w:rPr>
            </w:r>
            <w:r>
              <w:rPr>
                <w:noProof/>
                <w:webHidden/>
              </w:rPr>
              <w:fldChar w:fldCharType="separate"/>
            </w:r>
            <w:r>
              <w:rPr>
                <w:noProof/>
                <w:webHidden/>
              </w:rPr>
              <w:t>31</w:t>
            </w:r>
            <w:r>
              <w:rPr>
                <w:noProof/>
                <w:webHidden/>
              </w:rPr>
              <w:fldChar w:fldCharType="end"/>
            </w:r>
          </w:hyperlink>
        </w:p>
        <w:p w14:paraId="219EEAD3" w14:textId="4A10A023" w:rsidR="00636984" w:rsidRDefault="00636984">
          <w:pPr>
            <w:pStyle w:val="TOC2"/>
            <w:tabs>
              <w:tab w:val="left" w:pos="880"/>
              <w:tab w:val="right" w:leader="dot" w:pos="9926"/>
            </w:tabs>
            <w:rPr>
              <w:noProof/>
              <w:sz w:val="22"/>
              <w:lang w:eastAsia="es-AR"/>
            </w:rPr>
          </w:pPr>
          <w:hyperlink w:anchor="_Toc185100490" w:history="1">
            <w:r w:rsidRPr="00022681">
              <w:rPr>
                <w:rStyle w:val="Hyperlink"/>
                <w:noProof/>
              </w:rPr>
              <w:t>7.5.</w:t>
            </w:r>
            <w:r>
              <w:rPr>
                <w:noProof/>
                <w:sz w:val="22"/>
                <w:lang w:eastAsia="es-AR"/>
              </w:rPr>
              <w:t xml:space="preserve"> </w:t>
            </w:r>
            <w:r w:rsidRPr="00022681">
              <w:rPr>
                <w:rStyle w:val="Hyperlink"/>
                <w:noProof/>
              </w:rPr>
              <w:t>Adaptador Gráfico del Tutorial.</w:t>
            </w:r>
            <w:r>
              <w:rPr>
                <w:noProof/>
                <w:webHidden/>
              </w:rPr>
              <w:tab/>
            </w:r>
            <w:r>
              <w:rPr>
                <w:noProof/>
                <w:webHidden/>
              </w:rPr>
              <w:fldChar w:fldCharType="begin"/>
            </w:r>
            <w:r>
              <w:rPr>
                <w:noProof/>
                <w:webHidden/>
              </w:rPr>
              <w:instrText xml:space="preserve"> PAGEREF _Toc185100490 \h </w:instrText>
            </w:r>
            <w:r>
              <w:rPr>
                <w:noProof/>
                <w:webHidden/>
              </w:rPr>
            </w:r>
            <w:r>
              <w:rPr>
                <w:noProof/>
                <w:webHidden/>
              </w:rPr>
              <w:fldChar w:fldCharType="separate"/>
            </w:r>
            <w:r>
              <w:rPr>
                <w:noProof/>
                <w:webHidden/>
              </w:rPr>
              <w:t>34</w:t>
            </w:r>
            <w:r>
              <w:rPr>
                <w:noProof/>
                <w:webHidden/>
              </w:rPr>
              <w:fldChar w:fldCharType="end"/>
            </w:r>
          </w:hyperlink>
        </w:p>
        <w:p w14:paraId="68A374B8" w14:textId="6F77D9FA" w:rsidR="00636984" w:rsidRDefault="00636984">
          <w:pPr>
            <w:pStyle w:val="TOC2"/>
            <w:tabs>
              <w:tab w:val="left" w:pos="880"/>
              <w:tab w:val="right" w:leader="dot" w:pos="9926"/>
            </w:tabs>
            <w:rPr>
              <w:noProof/>
              <w:sz w:val="22"/>
              <w:lang w:eastAsia="es-AR"/>
            </w:rPr>
          </w:pPr>
          <w:hyperlink w:anchor="_Toc185100491" w:history="1">
            <w:r w:rsidRPr="00022681">
              <w:rPr>
                <w:rStyle w:val="Hyperlink"/>
                <w:noProof/>
              </w:rPr>
              <w:t>7.6.</w:t>
            </w:r>
            <w:r>
              <w:rPr>
                <w:noProof/>
                <w:sz w:val="22"/>
                <w:lang w:eastAsia="es-AR"/>
              </w:rPr>
              <w:t xml:space="preserve"> </w:t>
            </w:r>
            <w:r w:rsidRPr="00022681">
              <w:rPr>
                <w:rStyle w:val="Hyperlink"/>
                <w:noProof/>
              </w:rPr>
              <w:t>Adaptador para los Modelos de Clasificación</w:t>
            </w:r>
            <w:r>
              <w:rPr>
                <w:noProof/>
                <w:webHidden/>
              </w:rPr>
              <w:tab/>
            </w:r>
            <w:r>
              <w:rPr>
                <w:noProof/>
                <w:webHidden/>
              </w:rPr>
              <w:fldChar w:fldCharType="begin"/>
            </w:r>
            <w:r>
              <w:rPr>
                <w:noProof/>
                <w:webHidden/>
              </w:rPr>
              <w:instrText xml:space="preserve"> PAGEREF _Toc185100491 \h </w:instrText>
            </w:r>
            <w:r>
              <w:rPr>
                <w:noProof/>
                <w:webHidden/>
              </w:rPr>
            </w:r>
            <w:r>
              <w:rPr>
                <w:noProof/>
                <w:webHidden/>
              </w:rPr>
              <w:fldChar w:fldCharType="separate"/>
            </w:r>
            <w:r>
              <w:rPr>
                <w:noProof/>
                <w:webHidden/>
              </w:rPr>
              <w:t>36</w:t>
            </w:r>
            <w:r>
              <w:rPr>
                <w:noProof/>
                <w:webHidden/>
              </w:rPr>
              <w:fldChar w:fldCharType="end"/>
            </w:r>
          </w:hyperlink>
        </w:p>
        <w:p w14:paraId="61C1AF67" w14:textId="5F616AB0" w:rsidR="00636984" w:rsidRDefault="00636984">
          <w:pPr>
            <w:pStyle w:val="TOC2"/>
            <w:tabs>
              <w:tab w:val="left" w:pos="880"/>
              <w:tab w:val="right" w:leader="dot" w:pos="9926"/>
            </w:tabs>
            <w:rPr>
              <w:noProof/>
              <w:sz w:val="22"/>
              <w:lang w:eastAsia="es-AR"/>
            </w:rPr>
          </w:pPr>
          <w:hyperlink w:anchor="_Toc185100492" w:history="1">
            <w:r w:rsidRPr="00022681">
              <w:rPr>
                <w:rStyle w:val="Hyperlink"/>
                <w:noProof/>
              </w:rPr>
              <w:t>7.7.</w:t>
            </w:r>
            <w:r>
              <w:rPr>
                <w:noProof/>
                <w:sz w:val="22"/>
                <w:lang w:eastAsia="es-AR"/>
              </w:rPr>
              <w:t xml:space="preserve"> </w:t>
            </w:r>
            <w:r w:rsidRPr="00022681">
              <w:rPr>
                <w:rStyle w:val="Hyperlink"/>
                <w:noProof/>
              </w:rPr>
              <w:t>Configuración</w:t>
            </w:r>
            <w:r>
              <w:rPr>
                <w:noProof/>
                <w:webHidden/>
              </w:rPr>
              <w:tab/>
            </w:r>
            <w:r>
              <w:rPr>
                <w:noProof/>
                <w:webHidden/>
              </w:rPr>
              <w:fldChar w:fldCharType="begin"/>
            </w:r>
            <w:r>
              <w:rPr>
                <w:noProof/>
                <w:webHidden/>
              </w:rPr>
              <w:instrText xml:space="preserve"> PAGEREF _Toc185100492 \h </w:instrText>
            </w:r>
            <w:r>
              <w:rPr>
                <w:noProof/>
                <w:webHidden/>
              </w:rPr>
            </w:r>
            <w:r>
              <w:rPr>
                <w:noProof/>
                <w:webHidden/>
              </w:rPr>
              <w:fldChar w:fldCharType="separate"/>
            </w:r>
            <w:r>
              <w:rPr>
                <w:noProof/>
                <w:webHidden/>
              </w:rPr>
              <w:t>39</w:t>
            </w:r>
            <w:r>
              <w:rPr>
                <w:noProof/>
                <w:webHidden/>
              </w:rPr>
              <w:fldChar w:fldCharType="end"/>
            </w:r>
          </w:hyperlink>
        </w:p>
        <w:p w14:paraId="5E72E639" w14:textId="77777777" w:rsidR="00636984" w:rsidRDefault="00636984">
          <w:pPr>
            <w:pStyle w:val="TOC2"/>
            <w:tabs>
              <w:tab w:val="right" w:leader="dot" w:pos="9926"/>
            </w:tabs>
            <w:rPr>
              <w:noProof/>
              <w:sz w:val="22"/>
              <w:lang w:eastAsia="es-AR"/>
            </w:rPr>
          </w:pPr>
          <w:hyperlink w:anchor="_Toc185100493" w:history="1">
            <w:r w:rsidRPr="00022681">
              <w:rPr>
                <w:rStyle w:val="Hyperlink"/>
                <w:noProof/>
              </w:rPr>
              <w:t>7.8. Historial de Billetes</w:t>
            </w:r>
            <w:r>
              <w:rPr>
                <w:noProof/>
                <w:webHidden/>
              </w:rPr>
              <w:tab/>
            </w:r>
            <w:r>
              <w:rPr>
                <w:noProof/>
                <w:webHidden/>
              </w:rPr>
              <w:fldChar w:fldCharType="begin"/>
            </w:r>
            <w:r>
              <w:rPr>
                <w:noProof/>
                <w:webHidden/>
              </w:rPr>
              <w:instrText xml:space="preserve"> PAGEREF _Toc185100493 \h </w:instrText>
            </w:r>
            <w:r>
              <w:rPr>
                <w:noProof/>
                <w:webHidden/>
              </w:rPr>
            </w:r>
            <w:r>
              <w:rPr>
                <w:noProof/>
                <w:webHidden/>
              </w:rPr>
              <w:fldChar w:fldCharType="separate"/>
            </w:r>
            <w:r>
              <w:rPr>
                <w:noProof/>
                <w:webHidden/>
              </w:rPr>
              <w:t>42</w:t>
            </w:r>
            <w:r>
              <w:rPr>
                <w:noProof/>
                <w:webHidden/>
              </w:rPr>
              <w:fldChar w:fldCharType="end"/>
            </w:r>
          </w:hyperlink>
        </w:p>
        <w:p w14:paraId="78F6F072" w14:textId="3CE4727B" w:rsidR="00636984" w:rsidRDefault="00636984">
          <w:pPr>
            <w:pStyle w:val="TOC2"/>
            <w:tabs>
              <w:tab w:val="left" w:pos="880"/>
              <w:tab w:val="right" w:leader="dot" w:pos="9926"/>
            </w:tabs>
            <w:rPr>
              <w:noProof/>
              <w:sz w:val="22"/>
              <w:lang w:eastAsia="es-AR"/>
            </w:rPr>
          </w:pPr>
          <w:hyperlink w:anchor="_Toc185100494" w:history="1">
            <w:r w:rsidRPr="00022681">
              <w:rPr>
                <w:rStyle w:val="Hyperlink"/>
                <w:noProof/>
              </w:rPr>
              <w:t>7.9.</w:t>
            </w:r>
            <w:r>
              <w:rPr>
                <w:noProof/>
                <w:sz w:val="22"/>
                <w:lang w:eastAsia="es-AR"/>
              </w:rPr>
              <w:t xml:space="preserve"> </w:t>
            </w:r>
            <w:r w:rsidRPr="00022681">
              <w:rPr>
                <w:rStyle w:val="Hyperlink"/>
                <w:noProof/>
              </w:rPr>
              <w:t>Introducción de la Aplicación</w:t>
            </w:r>
            <w:r>
              <w:rPr>
                <w:noProof/>
                <w:webHidden/>
              </w:rPr>
              <w:tab/>
            </w:r>
            <w:r>
              <w:rPr>
                <w:noProof/>
                <w:webHidden/>
              </w:rPr>
              <w:fldChar w:fldCharType="begin"/>
            </w:r>
            <w:r>
              <w:rPr>
                <w:noProof/>
                <w:webHidden/>
              </w:rPr>
              <w:instrText xml:space="preserve"> PAGEREF _Toc185100494 \h </w:instrText>
            </w:r>
            <w:r>
              <w:rPr>
                <w:noProof/>
                <w:webHidden/>
              </w:rPr>
            </w:r>
            <w:r>
              <w:rPr>
                <w:noProof/>
                <w:webHidden/>
              </w:rPr>
              <w:fldChar w:fldCharType="separate"/>
            </w:r>
            <w:r>
              <w:rPr>
                <w:noProof/>
                <w:webHidden/>
              </w:rPr>
              <w:t>45</w:t>
            </w:r>
            <w:r>
              <w:rPr>
                <w:noProof/>
                <w:webHidden/>
              </w:rPr>
              <w:fldChar w:fldCharType="end"/>
            </w:r>
          </w:hyperlink>
        </w:p>
        <w:p w14:paraId="34733A27" w14:textId="31FB06C2" w:rsidR="00636984" w:rsidRDefault="00636984">
          <w:pPr>
            <w:pStyle w:val="TOC2"/>
            <w:tabs>
              <w:tab w:val="left" w:pos="1100"/>
              <w:tab w:val="right" w:leader="dot" w:pos="9926"/>
            </w:tabs>
            <w:rPr>
              <w:noProof/>
              <w:sz w:val="22"/>
              <w:lang w:eastAsia="es-AR"/>
            </w:rPr>
          </w:pPr>
          <w:hyperlink w:anchor="_Toc185100495" w:history="1">
            <w:r w:rsidRPr="00022681">
              <w:rPr>
                <w:rStyle w:val="Hyperlink"/>
                <w:noProof/>
              </w:rPr>
              <w:t>7.10.</w:t>
            </w:r>
            <w:r>
              <w:rPr>
                <w:noProof/>
                <w:sz w:val="22"/>
                <w:lang w:eastAsia="es-AR"/>
              </w:rPr>
              <w:t xml:space="preserve"> </w:t>
            </w:r>
            <w:r w:rsidRPr="00022681">
              <w:rPr>
                <w:rStyle w:val="Hyperlink"/>
                <w:noProof/>
              </w:rPr>
              <w:t>Menú Principal</w:t>
            </w:r>
            <w:r>
              <w:rPr>
                <w:noProof/>
                <w:webHidden/>
              </w:rPr>
              <w:tab/>
            </w:r>
            <w:r>
              <w:rPr>
                <w:noProof/>
                <w:webHidden/>
              </w:rPr>
              <w:fldChar w:fldCharType="begin"/>
            </w:r>
            <w:r>
              <w:rPr>
                <w:noProof/>
                <w:webHidden/>
              </w:rPr>
              <w:instrText xml:space="preserve"> PAGEREF _Toc185100495 \h </w:instrText>
            </w:r>
            <w:r>
              <w:rPr>
                <w:noProof/>
                <w:webHidden/>
              </w:rPr>
            </w:r>
            <w:r>
              <w:rPr>
                <w:noProof/>
                <w:webHidden/>
              </w:rPr>
              <w:fldChar w:fldCharType="separate"/>
            </w:r>
            <w:r>
              <w:rPr>
                <w:noProof/>
                <w:webHidden/>
              </w:rPr>
              <w:t>47</w:t>
            </w:r>
            <w:r>
              <w:rPr>
                <w:noProof/>
                <w:webHidden/>
              </w:rPr>
              <w:fldChar w:fldCharType="end"/>
            </w:r>
          </w:hyperlink>
        </w:p>
        <w:p w14:paraId="438AC402" w14:textId="5F2A6C4D" w:rsidR="00636984" w:rsidRDefault="00636984">
          <w:pPr>
            <w:pStyle w:val="TOC2"/>
            <w:tabs>
              <w:tab w:val="left" w:pos="1100"/>
              <w:tab w:val="right" w:leader="dot" w:pos="9926"/>
            </w:tabs>
            <w:rPr>
              <w:noProof/>
              <w:sz w:val="22"/>
              <w:lang w:eastAsia="es-AR"/>
            </w:rPr>
          </w:pPr>
          <w:hyperlink w:anchor="_Toc185100496" w:history="1">
            <w:r w:rsidRPr="00022681">
              <w:rPr>
                <w:rStyle w:val="Hyperlink"/>
                <w:noProof/>
              </w:rPr>
              <w:t>7.11.</w:t>
            </w:r>
            <w:r>
              <w:rPr>
                <w:noProof/>
                <w:sz w:val="22"/>
                <w:lang w:eastAsia="es-AR"/>
              </w:rPr>
              <w:t xml:space="preserve"> </w:t>
            </w:r>
            <w:r w:rsidRPr="00022681">
              <w:rPr>
                <w:rStyle w:val="Hyperlink"/>
                <w:noProof/>
              </w:rPr>
              <w:t>Escaneo de Billetes</w:t>
            </w:r>
            <w:r>
              <w:rPr>
                <w:noProof/>
                <w:webHidden/>
              </w:rPr>
              <w:tab/>
            </w:r>
            <w:r>
              <w:rPr>
                <w:noProof/>
                <w:webHidden/>
              </w:rPr>
              <w:fldChar w:fldCharType="begin"/>
            </w:r>
            <w:r>
              <w:rPr>
                <w:noProof/>
                <w:webHidden/>
              </w:rPr>
              <w:instrText xml:space="preserve"> PAGEREF _Toc185100496 \h </w:instrText>
            </w:r>
            <w:r>
              <w:rPr>
                <w:noProof/>
                <w:webHidden/>
              </w:rPr>
            </w:r>
            <w:r>
              <w:rPr>
                <w:noProof/>
                <w:webHidden/>
              </w:rPr>
              <w:fldChar w:fldCharType="separate"/>
            </w:r>
            <w:r>
              <w:rPr>
                <w:noProof/>
                <w:webHidden/>
              </w:rPr>
              <w:t>49</w:t>
            </w:r>
            <w:r>
              <w:rPr>
                <w:noProof/>
                <w:webHidden/>
              </w:rPr>
              <w:fldChar w:fldCharType="end"/>
            </w:r>
          </w:hyperlink>
        </w:p>
        <w:p w14:paraId="3D8E5266" w14:textId="08839919" w:rsidR="00636984" w:rsidRDefault="00636984">
          <w:pPr>
            <w:pStyle w:val="TOC2"/>
            <w:tabs>
              <w:tab w:val="left" w:pos="1100"/>
              <w:tab w:val="right" w:leader="dot" w:pos="9926"/>
            </w:tabs>
            <w:rPr>
              <w:noProof/>
              <w:sz w:val="22"/>
              <w:lang w:eastAsia="es-AR"/>
            </w:rPr>
          </w:pPr>
          <w:hyperlink w:anchor="_Toc185100497" w:history="1">
            <w:r w:rsidRPr="00022681">
              <w:rPr>
                <w:rStyle w:val="Hyperlink"/>
                <w:noProof/>
              </w:rPr>
              <w:t>7.12.</w:t>
            </w:r>
            <w:r>
              <w:rPr>
                <w:noProof/>
                <w:sz w:val="22"/>
                <w:lang w:eastAsia="es-AR"/>
              </w:rPr>
              <w:t xml:space="preserve"> </w:t>
            </w:r>
            <w:r w:rsidRPr="00022681">
              <w:rPr>
                <w:rStyle w:val="Hyperlink"/>
                <w:noProof/>
              </w:rPr>
              <w:t>Tutorial</w:t>
            </w:r>
            <w:r>
              <w:rPr>
                <w:noProof/>
                <w:webHidden/>
              </w:rPr>
              <w:tab/>
            </w:r>
            <w:r>
              <w:rPr>
                <w:noProof/>
                <w:webHidden/>
              </w:rPr>
              <w:fldChar w:fldCharType="begin"/>
            </w:r>
            <w:r>
              <w:rPr>
                <w:noProof/>
                <w:webHidden/>
              </w:rPr>
              <w:instrText xml:space="preserve"> PAGEREF _Toc185100497 \h </w:instrText>
            </w:r>
            <w:r>
              <w:rPr>
                <w:noProof/>
                <w:webHidden/>
              </w:rPr>
            </w:r>
            <w:r>
              <w:rPr>
                <w:noProof/>
                <w:webHidden/>
              </w:rPr>
              <w:fldChar w:fldCharType="separate"/>
            </w:r>
            <w:r>
              <w:rPr>
                <w:noProof/>
                <w:webHidden/>
              </w:rPr>
              <w:t>52</w:t>
            </w:r>
            <w:r>
              <w:rPr>
                <w:noProof/>
                <w:webHidden/>
              </w:rPr>
              <w:fldChar w:fldCharType="end"/>
            </w:r>
          </w:hyperlink>
        </w:p>
        <w:p w14:paraId="17FBEC72" w14:textId="77777777" w:rsidR="00636984" w:rsidRDefault="00636984">
          <w:pPr>
            <w:pStyle w:val="TOC1"/>
            <w:tabs>
              <w:tab w:val="left" w:pos="440"/>
              <w:tab w:val="right" w:leader="dot" w:pos="9926"/>
            </w:tabs>
            <w:rPr>
              <w:noProof/>
              <w:sz w:val="22"/>
              <w:lang w:eastAsia="es-AR"/>
            </w:rPr>
          </w:pPr>
          <w:hyperlink w:anchor="_Toc185100498" w:history="1">
            <w:r w:rsidRPr="00022681">
              <w:rPr>
                <w:rStyle w:val="Hyperlink"/>
                <w:noProof/>
              </w:rPr>
              <w:t>8.</w:t>
            </w:r>
            <w:r>
              <w:rPr>
                <w:noProof/>
                <w:sz w:val="22"/>
                <w:lang w:eastAsia="es-AR"/>
              </w:rPr>
              <w:tab/>
            </w:r>
            <w:r w:rsidRPr="00022681">
              <w:rPr>
                <w:rStyle w:val="Hyperlink"/>
                <w:noProof/>
              </w:rPr>
              <w:t>Desarrollo</w:t>
            </w:r>
            <w:r>
              <w:rPr>
                <w:noProof/>
                <w:webHidden/>
              </w:rPr>
              <w:tab/>
            </w:r>
            <w:r>
              <w:rPr>
                <w:noProof/>
                <w:webHidden/>
              </w:rPr>
              <w:fldChar w:fldCharType="begin"/>
            </w:r>
            <w:r>
              <w:rPr>
                <w:noProof/>
                <w:webHidden/>
              </w:rPr>
              <w:instrText xml:space="preserve"> PAGEREF _Toc185100498 \h </w:instrText>
            </w:r>
            <w:r>
              <w:rPr>
                <w:noProof/>
                <w:webHidden/>
              </w:rPr>
            </w:r>
            <w:r>
              <w:rPr>
                <w:noProof/>
                <w:webHidden/>
              </w:rPr>
              <w:fldChar w:fldCharType="separate"/>
            </w:r>
            <w:r>
              <w:rPr>
                <w:noProof/>
                <w:webHidden/>
              </w:rPr>
              <w:t>55</w:t>
            </w:r>
            <w:r>
              <w:rPr>
                <w:noProof/>
                <w:webHidden/>
              </w:rPr>
              <w:fldChar w:fldCharType="end"/>
            </w:r>
          </w:hyperlink>
        </w:p>
        <w:p w14:paraId="36AA9FA4" w14:textId="77777777" w:rsidR="00636984" w:rsidRDefault="00636984">
          <w:pPr>
            <w:pStyle w:val="TOC2"/>
            <w:tabs>
              <w:tab w:val="right" w:leader="dot" w:pos="9926"/>
            </w:tabs>
            <w:rPr>
              <w:noProof/>
              <w:sz w:val="22"/>
              <w:lang w:eastAsia="es-AR"/>
            </w:rPr>
          </w:pPr>
          <w:hyperlink w:anchor="_Toc185100499" w:history="1">
            <w:r w:rsidRPr="00022681">
              <w:rPr>
                <w:rStyle w:val="Hyperlink"/>
                <w:noProof/>
              </w:rPr>
              <w:t>8.1. SQLiteHelper.kt</w:t>
            </w:r>
            <w:r>
              <w:rPr>
                <w:noProof/>
                <w:webHidden/>
              </w:rPr>
              <w:tab/>
            </w:r>
            <w:r>
              <w:rPr>
                <w:noProof/>
                <w:webHidden/>
              </w:rPr>
              <w:fldChar w:fldCharType="begin"/>
            </w:r>
            <w:r>
              <w:rPr>
                <w:noProof/>
                <w:webHidden/>
              </w:rPr>
              <w:instrText xml:space="preserve"> PAGEREF _Toc185100499 \h </w:instrText>
            </w:r>
            <w:r>
              <w:rPr>
                <w:noProof/>
                <w:webHidden/>
              </w:rPr>
            </w:r>
            <w:r>
              <w:rPr>
                <w:noProof/>
                <w:webHidden/>
              </w:rPr>
              <w:fldChar w:fldCharType="separate"/>
            </w:r>
            <w:r>
              <w:rPr>
                <w:noProof/>
                <w:webHidden/>
              </w:rPr>
              <w:t>55</w:t>
            </w:r>
            <w:r>
              <w:rPr>
                <w:noProof/>
                <w:webHidden/>
              </w:rPr>
              <w:fldChar w:fldCharType="end"/>
            </w:r>
          </w:hyperlink>
        </w:p>
        <w:p w14:paraId="4ABB2255" w14:textId="77777777" w:rsidR="00636984" w:rsidRDefault="00636984">
          <w:pPr>
            <w:pStyle w:val="TOC2"/>
            <w:tabs>
              <w:tab w:val="right" w:leader="dot" w:pos="9926"/>
            </w:tabs>
            <w:rPr>
              <w:noProof/>
              <w:sz w:val="22"/>
              <w:lang w:eastAsia="es-AR"/>
            </w:rPr>
          </w:pPr>
          <w:hyperlink w:anchor="_Toc185100500" w:history="1">
            <w:r w:rsidRPr="00022681">
              <w:rPr>
                <w:rStyle w:val="Hyperlink"/>
                <w:noProof/>
              </w:rPr>
              <w:t>8.2. BillData.kt</w:t>
            </w:r>
            <w:r>
              <w:rPr>
                <w:noProof/>
                <w:webHidden/>
              </w:rPr>
              <w:tab/>
            </w:r>
            <w:r>
              <w:rPr>
                <w:noProof/>
                <w:webHidden/>
              </w:rPr>
              <w:fldChar w:fldCharType="begin"/>
            </w:r>
            <w:r>
              <w:rPr>
                <w:noProof/>
                <w:webHidden/>
              </w:rPr>
              <w:instrText xml:space="preserve"> PAGEREF _Toc185100500 \h </w:instrText>
            </w:r>
            <w:r>
              <w:rPr>
                <w:noProof/>
                <w:webHidden/>
              </w:rPr>
            </w:r>
            <w:r>
              <w:rPr>
                <w:noProof/>
                <w:webHidden/>
              </w:rPr>
              <w:fldChar w:fldCharType="separate"/>
            </w:r>
            <w:r>
              <w:rPr>
                <w:noProof/>
                <w:webHidden/>
              </w:rPr>
              <w:t>58</w:t>
            </w:r>
            <w:r>
              <w:rPr>
                <w:noProof/>
                <w:webHidden/>
              </w:rPr>
              <w:fldChar w:fldCharType="end"/>
            </w:r>
          </w:hyperlink>
        </w:p>
        <w:p w14:paraId="0820E2DC" w14:textId="77777777" w:rsidR="00636984" w:rsidRDefault="00636984">
          <w:pPr>
            <w:pStyle w:val="TOC2"/>
            <w:tabs>
              <w:tab w:val="right" w:leader="dot" w:pos="9926"/>
            </w:tabs>
            <w:rPr>
              <w:noProof/>
              <w:sz w:val="22"/>
              <w:lang w:eastAsia="es-AR"/>
            </w:rPr>
          </w:pPr>
          <w:hyperlink w:anchor="_Toc185100501" w:history="1">
            <w:r w:rsidRPr="00022681">
              <w:rPr>
                <w:rStyle w:val="Hyperlink"/>
                <w:noProof/>
              </w:rPr>
              <w:t>8.3. ScreenItem.kt</w:t>
            </w:r>
            <w:r>
              <w:rPr>
                <w:noProof/>
                <w:webHidden/>
              </w:rPr>
              <w:tab/>
            </w:r>
            <w:r>
              <w:rPr>
                <w:noProof/>
                <w:webHidden/>
              </w:rPr>
              <w:fldChar w:fldCharType="begin"/>
            </w:r>
            <w:r>
              <w:rPr>
                <w:noProof/>
                <w:webHidden/>
              </w:rPr>
              <w:instrText xml:space="preserve"> PAGEREF _Toc185100501 \h </w:instrText>
            </w:r>
            <w:r>
              <w:rPr>
                <w:noProof/>
                <w:webHidden/>
              </w:rPr>
            </w:r>
            <w:r>
              <w:rPr>
                <w:noProof/>
                <w:webHidden/>
              </w:rPr>
              <w:fldChar w:fldCharType="separate"/>
            </w:r>
            <w:r>
              <w:rPr>
                <w:noProof/>
                <w:webHidden/>
              </w:rPr>
              <w:t>58</w:t>
            </w:r>
            <w:r>
              <w:rPr>
                <w:noProof/>
                <w:webHidden/>
              </w:rPr>
              <w:fldChar w:fldCharType="end"/>
            </w:r>
          </w:hyperlink>
        </w:p>
        <w:p w14:paraId="70ABCC70" w14:textId="77777777" w:rsidR="00636984" w:rsidRDefault="00636984">
          <w:pPr>
            <w:pStyle w:val="TOC2"/>
            <w:tabs>
              <w:tab w:val="right" w:leader="dot" w:pos="9926"/>
            </w:tabs>
            <w:rPr>
              <w:noProof/>
              <w:sz w:val="22"/>
              <w:lang w:eastAsia="es-AR"/>
            </w:rPr>
          </w:pPr>
          <w:hyperlink w:anchor="_Toc185100502" w:history="1">
            <w:r w:rsidRPr="00022681">
              <w:rPr>
                <w:rStyle w:val="Hyperlink"/>
                <w:noProof/>
              </w:rPr>
              <w:t>8.4. BillsAdapter.kt</w:t>
            </w:r>
            <w:r>
              <w:rPr>
                <w:noProof/>
                <w:webHidden/>
              </w:rPr>
              <w:tab/>
            </w:r>
            <w:r>
              <w:rPr>
                <w:noProof/>
                <w:webHidden/>
              </w:rPr>
              <w:fldChar w:fldCharType="begin"/>
            </w:r>
            <w:r>
              <w:rPr>
                <w:noProof/>
                <w:webHidden/>
              </w:rPr>
              <w:instrText xml:space="preserve"> PAGEREF _Toc185100502 \h </w:instrText>
            </w:r>
            <w:r>
              <w:rPr>
                <w:noProof/>
                <w:webHidden/>
              </w:rPr>
            </w:r>
            <w:r>
              <w:rPr>
                <w:noProof/>
                <w:webHidden/>
              </w:rPr>
              <w:fldChar w:fldCharType="separate"/>
            </w:r>
            <w:r>
              <w:rPr>
                <w:noProof/>
                <w:webHidden/>
              </w:rPr>
              <w:t>59</w:t>
            </w:r>
            <w:r>
              <w:rPr>
                <w:noProof/>
                <w:webHidden/>
              </w:rPr>
              <w:fldChar w:fldCharType="end"/>
            </w:r>
          </w:hyperlink>
        </w:p>
        <w:p w14:paraId="09CEDF93" w14:textId="77777777" w:rsidR="00636984" w:rsidRDefault="00636984">
          <w:pPr>
            <w:pStyle w:val="TOC2"/>
            <w:tabs>
              <w:tab w:val="right" w:leader="dot" w:pos="9926"/>
            </w:tabs>
            <w:rPr>
              <w:noProof/>
              <w:sz w:val="22"/>
              <w:lang w:eastAsia="es-AR"/>
            </w:rPr>
          </w:pPr>
          <w:hyperlink w:anchor="_Toc185100503" w:history="1">
            <w:r w:rsidRPr="00022681">
              <w:rPr>
                <w:rStyle w:val="Hyperlink"/>
                <w:noProof/>
              </w:rPr>
              <w:t>8.5. IntroViewPagerAdapter.kt</w:t>
            </w:r>
            <w:r>
              <w:rPr>
                <w:noProof/>
                <w:webHidden/>
              </w:rPr>
              <w:tab/>
            </w:r>
            <w:r>
              <w:rPr>
                <w:noProof/>
                <w:webHidden/>
              </w:rPr>
              <w:fldChar w:fldCharType="begin"/>
            </w:r>
            <w:r>
              <w:rPr>
                <w:noProof/>
                <w:webHidden/>
              </w:rPr>
              <w:instrText xml:space="preserve"> PAGEREF _Toc185100503 \h </w:instrText>
            </w:r>
            <w:r>
              <w:rPr>
                <w:noProof/>
                <w:webHidden/>
              </w:rPr>
            </w:r>
            <w:r>
              <w:rPr>
                <w:noProof/>
                <w:webHidden/>
              </w:rPr>
              <w:fldChar w:fldCharType="separate"/>
            </w:r>
            <w:r>
              <w:rPr>
                <w:noProof/>
                <w:webHidden/>
              </w:rPr>
              <w:t>62</w:t>
            </w:r>
            <w:r>
              <w:rPr>
                <w:noProof/>
                <w:webHidden/>
              </w:rPr>
              <w:fldChar w:fldCharType="end"/>
            </w:r>
          </w:hyperlink>
        </w:p>
        <w:p w14:paraId="6063B9AE" w14:textId="77777777" w:rsidR="00636984" w:rsidRDefault="00636984">
          <w:pPr>
            <w:pStyle w:val="TOC2"/>
            <w:tabs>
              <w:tab w:val="right" w:leader="dot" w:pos="9926"/>
            </w:tabs>
            <w:rPr>
              <w:noProof/>
              <w:sz w:val="22"/>
              <w:lang w:eastAsia="es-AR"/>
            </w:rPr>
          </w:pPr>
          <w:hyperlink w:anchor="_Toc185100504" w:history="1">
            <w:r w:rsidRPr="00022681">
              <w:rPr>
                <w:rStyle w:val="Hyperlink"/>
                <w:noProof/>
              </w:rPr>
              <w:t>8.6. ModelListAdapter.kt</w:t>
            </w:r>
            <w:r>
              <w:rPr>
                <w:noProof/>
                <w:webHidden/>
              </w:rPr>
              <w:tab/>
            </w:r>
            <w:r>
              <w:rPr>
                <w:noProof/>
                <w:webHidden/>
              </w:rPr>
              <w:fldChar w:fldCharType="begin"/>
            </w:r>
            <w:r>
              <w:rPr>
                <w:noProof/>
                <w:webHidden/>
              </w:rPr>
              <w:instrText xml:space="preserve"> PAGEREF _Toc185100504 \h </w:instrText>
            </w:r>
            <w:r>
              <w:rPr>
                <w:noProof/>
                <w:webHidden/>
              </w:rPr>
            </w:r>
            <w:r>
              <w:rPr>
                <w:noProof/>
                <w:webHidden/>
              </w:rPr>
              <w:fldChar w:fldCharType="separate"/>
            </w:r>
            <w:r>
              <w:rPr>
                <w:noProof/>
                <w:webHidden/>
              </w:rPr>
              <w:t>64</w:t>
            </w:r>
            <w:r>
              <w:rPr>
                <w:noProof/>
                <w:webHidden/>
              </w:rPr>
              <w:fldChar w:fldCharType="end"/>
            </w:r>
          </w:hyperlink>
        </w:p>
        <w:p w14:paraId="6CD739A6" w14:textId="77777777" w:rsidR="00636984" w:rsidRDefault="00636984">
          <w:pPr>
            <w:pStyle w:val="TOC2"/>
            <w:tabs>
              <w:tab w:val="right" w:leader="dot" w:pos="9926"/>
            </w:tabs>
            <w:rPr>
              <w:noProof/>
              <w:sz w:val="22"/>
              <w:lang w:eastAsia="es-AR"/>
            </w:rPr>
          </w:pPr>
          <w:hyperlink w:anchor="_Toc185100505" w:history="1">
            <w:r w:rsidRPr="00022681">
              <w:rPr>
                <w:rStyle w:val="Hyperlink"/>
                <w:noProof/>
                <w:lang w:val="en-US"/>
              </w:rPr>
              <w:t>8.7. ConfigActivity.kt</w:t>
            </w:r>
            <w:r>
              <w:rPr>
                <w:noProof/>
                <w:webHidden/>
              </w:rPr>
              <w:tab/>
            </w:r>
            <w:r>
              <w:rPr>
                <w:noProof/>
                <w:webHidden/>
              </w:rPr>
              <w:fldChar w:fldCharType="begin"/>
            </w:r>
            <w:r>
              <w:rPr>
                <w:noProof/>
                <w:webHidden/>
              </w:rPr>
              <w:instrText xml:space="preserve"> PAGEREF _Toc185100505 \h </w:instrText>
            </w:r>
            <w:r>
              <w:rPr>
                <w:noProof/>
                <w:webHidden/>
              </w:rPr>
            </w:r>
            <w:r>
              <w:rPr>
                <w:noProof/>
                <w:webHidden/>
              </w:rPr>
              <w:fldChar w:fldCharType="separate"/>
            </w:r>
            <w:r>
              <w:rPr>
                <w:noProof/>
                <w:webHidden/>
              </w:rPr>
              <w:t>66</w:t>
            </w:r>
            <w:r>
              <w:rPr>
                <w:noProof/>
                <w:webHidden/>
              </w:rPr>
              <w:fldChar w:fldCharType="end"/>
            </w:r>
          </w:hyperlink>
        </w:p>
        <w:p w14:paraId="17CB95A9" w14:textId="77777777" w:rsidR="00636984" w:rsidRDefault="00636984">
          <w:pPr>
            <w:pStyle w:val="TOC2"/>
            <w:tabs>
              <w:tab w:val="right" w:leader="dot" w:pos="9926"/>
            </w:tabs>
            <w:rPr>
              <w:noProof/>
              <w:sz w:val="22"/>
              <w:lang w:eastAsia="es-AR"/>
            </w:rPr>
          </w:pPr>
          <w:hyperlink w:anchor="_Toc185100506" w:history="1">
            <w:r w:rsidRPr="00022681">
              <w:rPr>
                <w:rStyle w:val="Hyperlink"/>
                <w:noProof/>
              </w:rPr>
              <w:t>8.8. CountBillActivity.kt</w:t>
            </w:r>
            <w:r>
              <w:rPr>
                <w:noProof/>
                <w:webHidden/>
              </w:rPr>
              <w:tab/>
            </w:r>
            <w:r>
              <w:rPr>
                <w:noProof/>
                <w:webHidden/>
              </w:rPr>
              <w:fldChar w:fldCharType="begin"/>
            </w:r>
            <w:r>
              <w:rPr>
                <w:noProof/>
                <w:webHidden/>
              </w:rPr>
              <w:instrText xml:space="preserve"> PAGEREF _Toc185100506 \h </w:instrText>
            </w:r>
            <w:r>
              <w:rPr>
                <w:noProof/>
                <w:webHidden/>
              </w:rPr>
            </w:r>
            <w:r>
              <w:rPr>
                <w:noProof/>
                <w:webHidden/>
              </w:rPr>
              <w:fldChar w:fldCharType="separate"/>
            </w:r>
            <w:r>
              <w:rPr>
                <w:noProof/>
                <w:webHidden/>
              </w:rPr>
              <w:t>69</w:t>
            </w:r>
            <w:r>
              <w:rPr>
                <w:noProof/>
                <w:webHidden/>
              </w:rPr>
              <w:fldChar w:fldCharType="end"/>
            </w:r>
          </w:hyperlink>
        </w:p>
        <w:p w14:paraId="78392DB6" w14:textId="20E8DE0E" w:rsidR="00636984" w:rsidRDefault="00636984">
          <w:pPr>
            <w:pStyle w:val="TOC2"/>
            <w:tabs>
              <w:tab w:val="left" w:pos="880"/>
              <w:tab w:val="right" w:leader="dot" w:pos="9926"/>
            </w:tabs>
            <w:rPr>
              <w:noProof/>
              <w:sz w:val="22"/>
              <w:lang w:eastAsia="es-AR"/>
            </w:rPr>
          </w:pPr>
          <w:hyperlink w:anchor="_Toc185100507" w:history="1">
            <w:r w:rsidRPr="00022681">
              <w:rPr>
                <w:rStyle w:val="Hyperlink"/>
                <w:noProof/>
              </w:rPr>
              <w:t>8.9.</w:t>
            </w:r>
            <w:r>
              <w:rPr>
                <w:noProof/>
                <w:sz w:val="22"/>
                <w:lang w:eastAsia="es-AR"/>
              </w:rPr>
              <w:t xml:space="preserve"> </w:t>
            </w:r>
            <w:r w:rsidRPr="00022681">
              <w:rPr>
                <w:rStyle w:val="Hyperlink"/>
                <w:noProof/>
              </w:rPr>
              <w:t>IntroActivity.kt</w:t>
            </w:r>
            <w:r>
              <w:rPr>
                <w:noProof/>
                <w:webHidden/>
              </w:rPr>
              <w:tab/>
            </w:r>
            <w:r>
              <w:rPr>
                <w:noProof/>
                <w:webHidden/>
              </w:rPr>
              <w:fldChar w:fldCharType="begin"/>
            </w:r>
            <w:r>
              <w:rPr>
                <w:noProof/>
                <w:webHidden/>
              </w:rPr>
              <w:instrText xml:space="preserve"> PAGEREF _Toc185100507 \h </w:instrText>
            </w:r>
            <w:r>
              <w:rPr>
                <w:noProof/>
                <w:webHidden/>
              </w:rPr>
            </w:r>
            <w:r>
              <w:rPr>
                <w:noProof/>
                <w:webHidden/>
              </w:rPr>
              <w:fldChar w:fldCharType="separate"/>
            </w:r>
            <w:r>
              <w:rPr>
                <w:noProof/>
                <w:webHidden/>
              </w:rPr>
              <w:t>73</w:t>
            </w:r>
            <w:r>
              <w:rPr>
                <w:noProof/>
                <w:webHidden/>
              </w:rPr>
              <w:fldChar w:fldCharType="end"/>
            </w:r>
          </w:hyperlink>
        </w:p>
        <w:p w14:paraId="449B9D99" w14:textId="121D4F9C" w:rsidR="00636984" w:rsidRDefault="00636984">
          <w:pPr>
            <w:pStyle w:val="TOC2"/>
            <w:tabs>
              <w:tab w:val="left" w:pos="1100"/>
              <w:tab w:val="right" w:leader="dot" w:pos="9926"/>
            </w:tabs>
            <w:rPr>
              <w:noProof/>
              <w:sz w:val="22"/>
              <w:lang w:eastAsia="es-AR"/>
            </w:rPr>
          </w:pPr>
          <w:hyperlink w:anchor="_Toc185100508" w:history="1">
            <w:r w:rsidRPr="00022681">
              <w:rPr>
                <w:rStyle w:val="Hyperlink"/>
                <w:noProof/>
              </w:rPr>
              <w:t>8.10.</w:t>
            </w:r>
            <w:r>
              <w:rPr>
                <w:noProof/>
                <w:sz w:val="22"/>
                <w:lang w:eastAsia="es-AR"/>
              </w:rPr>
              <w:t xml:space="preserve"> </w:t>
            </w:r>
            <w:r w:rsidRPr="00022681">
              <w:rPr>
                <w:rStyle w:val="Hyperlink"/>
                <w:noProof/>
              </w:rPr>
              <w:t>MainActivity.kt</w:t>
            </w:r>
            <w:r>
              <w:rPr>
                <w:noProof/>
                <w:webHidden/>
              </w:rPr>
              <w:tab/>
            </w:r>
            <w:r>
              <w:rPr>
                <w:noProof/>
                <w:webHidden/>
              </w:rPr>
              <w:fldChar w:fldCharType="begin"/>
            </w:r>
            <w:r>
              <w:rPr>
                <w:noProof/>
                <w:webHidden/>
              </w:rPr>
              <w:instrText xml:space="preserve"> PAGEREF _Toc185100508 \h </w:instrText>
            </w:r>
            <w:r>
              <w:rPr>
                <w:noProof/>
                <w:webHidden/>
              </w:rPr>
            </w:r>
            <w:r>
              <w:rPr>
                <w:noProof/>
                <w:webHidden/>
              </w:rPr>
              <w:fldChar w:fldCharType="separate"/>
            </w:r>
            <w:r>
              <w:rPr>
                <w:noProof/>
                <w:webHidden/>
              </w:rPr>
              <w:t>75</w:t>
            </w:r>
            <w:r>
              <w:rPr>
                <w:noProof/>
                <w:webHidden/>
              </w:rPr>
              <w:fldChar w:fldCharType="end"/>
            </w:r>
          </w:hyperlink>
        </w:p>
        <w:p w14:paraId="20F9C170" w14:textId="706651B2" w:rsidR="00636984" w:rsidRDefault="00636984">
          <w:pPr>
            <w:pStyle w:val="TOC2"/>
            <w:tabs>
              <w:tab w:val="left" w:pos="1100"/>
              <w:tab w:val="right" w:leader="dot" w:pos="9926"/>
            </w:tabs>
            <w:rPr>
              <w:noProof/>
              <w:sz w:val="22"/>
              <w:lang w:eastAsia="es-AR"/>
            </w:rPr>
          </w:pPr>
          <w:hyperlink w:anchor="_Toc185100509" w:history="1">
            <w:r w:rsidRPr="00022681">
              <w:rPr>
                <w:rStyle w:val="Hyperlink"/>
                <w:noProof/>
              </w:rPr>
              <w:t>8.11.</w:t>
            </w:r>
            <w:r>
              <w:rPr>
                <w:noProof/>
                <w:sz w:val="22"/>
                <w:lang w:eastAsia="es-AR"/>
              </w:rPr>
              <w:t xml:space="preserve"> </w:t>
            </w:r>
            <w:r w:rsidRPr="00022681">
              <w:rPr>
                <w:rStyle w:val="Hyperlink"/>
                <w:noProof/>
              </w:rPr>
              <w:t>ScanBillActivity.kt</w:t>
            </w:r>
            <w:r>
              <w:rPr>
                <w:noProof/>
                <w:webHidden/>
              </w:rPr>
              <w:tab/>
            </w:r>
            <w:r>
              <w:rPr>
                <w:noProof/>
                <w:webHidden/>
              </w:rPr>
              <w:fldChar w:fldCharType="begin"/>
            </w:r>
            <w:r>
              <w:rPr>
                <w:noProof/>
                <w:webHidden/>
              </w:rPr>
              <w:instrText xml:space="preserve"> PAGEREF _Toc185100509 \h </w:instrText>
            </w:r>
            <w:r>
              <w:rPr>
                <w:noProof/>
                <w:webHidden/>
              </w:rPr>
            </w:r>
            <w:r>
              <w:rPr>
                <w:noProof/>
                <w:webHidden/>
              </w:rPr>
              <w:fldChar w:fldCharType="separate"/>
            </w:r>
            <w:r>
              <w:rPr>
                <w:noProof/>
                <w:webHidden/>
              </w:rPr>
              <w:t>78</w:t>
            </w:r>
            <w:r>
              <w:rPr>
                <w:noProof/>
                <w:webHidden/>
              </w:rPr>
              <w:fldChar w:fldCharType="end"/>
            </w:r>
          </w:hyperlink>
        </w:p>
        <w:p w14:paraId="287EAAC6" w14:textId="71C6EB88" w:rsidR="00636984" w:rsidRDefault="00636984">
          <w:pPr>
            <w:pStyle w:val="TOC2"/>
            <w:tabs>
              <w:tab w:val="left" w:pos="1100"/>
              <w:tab w:val="right" w:leader="dot" w:pos="9926"/>
            </w:tabs>
            <w:rPr>
              <w:noProof/>
              <w:sz w:val="22"/>
              <w:lang w:eastAsia="es-AR"/>
            </w:rPr>
          </w:pPr>
          <w:hyperlink w:anchor="_Toc185100510" w:history="1">
            <w:r w:rsidRPr="00022681">
              <w:rPr>
                <w:rStyle w:val="Hyperlink"/>
                <w:noProof/>
              </w:rPr>
              <w:t>8.12.</w:t>
            </w:r>
            <w:r>
              <w:rPr>
                <w:noProof/>
                <w:sz w:val="22"/>
                <w:lang w:eastAsia="es-AR"/>
              </w:rPr>
              <w:t xml:space="preserve"> </w:t>
            </w:r>
            <w:r w:rsidRPr="00022681">
              <w:rPr>
                <w:rStyle w:val="Hyperlink"/>
                <w:noProof/>
              </w:rPr>
              <w:t>TutorialActivity.kt</w:t>
            </w:r>
            <w:r>
              <w:rPr>
                <w:noProof/>
                <w:webHidden/>
              </w:rPr>
              <w:tab/>
            </w:r>
            <w:r>
              <w:rPr>
                <w:noProof/>
                <w:webHidden/>
              </w:rPr>
              <w:fldChar w:fldCharType="begin"/>
            </w:r>
            <w:r>
              <w:rPr>
                <w:noProof/>
                <w:webHidden/>
              </w:rPr>
              <w:instrText xml:space="preserve"> PAGEREF _Toc185100510 \h </w:instrText>
            </w:r>
            <w:r>
              <w:rPr>
                <w:noProof/>
                <w:webHidden/>
              </w:rPr>
            </w:r>
            <w:r>
              <w:rPr>
                <w:noProof/>
                <w:webHidden/>
              </w:rPr>
              <w:fldChar w:fldCharType="separate"/>
            </w:r>
            <w:r>
              <w:rPr>
                <w:noProof/>
                <w:webHidden/>
              </w:rPr>
              <w:t>84</w:t>
            </w:r>
            <w:r>
              <w:rPr>
                <w:noProof/>
                <w:webHidden/>
              </w:rPr>
              <w:fldChar w:fldCharType="end"/>
            </w:r>
          </w:hyperlink>
        </w:p>
        <w:p w14:paraId="1E6A338A" w14:textId="5F34F3C6" w:rsidR="00636984" w:rsidRDefault="00636984">
          <w:pPr>
            <w:pStyle w:val="TOC2"/>
            <w:tabs>
              <w:tab w:val="left" w:pos="1100"/>
              <w:tab w:val="right" w:leader="dot" w:pos="9926"/>
            </w:tabs>
            <w:rPr>
              <w:noProof/>
              <w:sz w:val="22"/>
              <w:lang w:eastAsia="es-AR"/>
            </w:rPr>
          </w:pPr>
          <w:hyperlink w:anchor="_Toc185100511" w:history="1">
            <w:r w:rsidRPr="00022681">
              <w:rPr>
                <w:rStyle w:val="Hyperlink"/>
                <w:noProof/>
              </w:rPr>
              <w:t>8.13.</w:t>
            </w:r>
            <w:r>
              <w:rPr>
                <w:noProof/>
                <w:sz w:val="22"/>
                <w:lang w:eastAsia="es-AR"/>
              </w:rPr>
              <w:t xml:space="preserve"> </w:t>
            </w:r>
            <w:r w:rsidRPr="00022681">
              <w:rPr>
                <w:rStyle w:val="Hyperlink"/>
                <w:noProof/>
              </w:rPr>
              <w:t>MCBIA7.py</w:t>
            </w:r>
            <w:r>
              <w:rPr>
                <w:noProof/>
                <w:webHidden/>
              </w:rPr>
              <w:tab/>
            </w:r>
            <w:r>
              <w:rPr>
                <w:noProof/>
                <w:webHidden/>
              </w:rPr>
              <w:fldChar w:fldCharType="begin"/>
            </w:r>
            <w:r>
              <w:rPr>
                <w:noProof/>
                <w:webHidden/>
              </w:rPr>
              <w:instrText xml:space="preserve"> PAGEREF _Toc185100511 \h </w:instrText>
            </w:r>
            <w:r>
              <w:rPr>
                <w:noProof/>
                <w:webHidden/>
              </w:rPr>
            </w:r>
            <w:r>
              <w:rPr>
                <w:noProof/>
                <w:webHidden/>
              </w:rPr>
              <w:fldChar w:fldCharType="separate"/>
            </w:r>
            <w:r>
              <w:rPr>
                <w:noProof/>
                <w:webHidden/>
              </w:rPr>
              <w:t>88</w:t>
            </w:r>
            <w:r>
              <w:rPr>
                <w:noProof/>
                <w:webHidden/>
              </w:rPr>
              <w:fldChar w:fldCharType="end"/>
            </w:r>
          </w:hyperlink>
        </w:p>
        <w:p w14:paraId="6B480527" w14:textId="77777777" w:rsidR="00636984" w:rsidRDefault="00636984">
          <w:pPr>
            <w:pStyle w:val="TOC1"/>
            <w:tabs>
              <w:tab w:val="left" w:pos="440"/>
              <w:tab w:val="right" w:leader="dot" w:pos="9926"/>
            </w:tabs>
            <w:rPr>
              <w:noProof/>
              <w:sz w:val="22"/>
              <w:lang w:eastAsia="es-AR"/>
            </w:rPr>
          </w:pPr>
          <w:hyperlink w:anchor="_Toc185100512" w:history="1">
            <w:r w:rsidRPr="00022681">
              <w:rPr>
                <w:rStyle w:val="Hyperlink"/>
                <w:noProof/>
              </w:rPr>
              <w:t>9.</w:t>
            </w:r>
            <w:r>
              <w:rPr>
                <w:noProof/>
                <w:sz w:val="22"/>
                <w:lang w:eastAsia="es-AR"/>
              </w:rPr>
              <w:tab/>
            </w:r>
            <w:r w:rsidRPr="00022681">
              <w:rPr>
                <w:rStyle w:val="Hyperlink"/>
                <w:noProof/>
              </w:rPr>
              <w:t>Privilegios</w:t>
            </w:r>
            <w:r>
              <w:rPr>
                <w:noProof/>
                <w:webHidden/>
              </w:rPr>
              <w:tab/>
            </w:r>
            <w:r>
              <w:rPr>
                <w:noProof/>
                <w:webHidden/>
              </w:rPr>
              <w:fldChar w:fldCharType="begin"/>
            </w:r>
            <w:r>
              <w:rPr>
                <w:noProof/>
                <w:webHidden/>
              </w:rPr>
              <w:instrText xml:space="preserve"> PAGEREF _Toc185100512 \h </w:instrText>
            </w:r>
            <w:r>
              <w:rPr>
                <w:noProof/>
                <w:webHidden/>
              </w:rPr>
            </w:r>
            <w:r>
              <w:rPr>
                <w:noProof/>
                <w:webHidden/>
              </w:rPr>
              <w:fldChar w:fldCharType="separate"/>
            </w:r>
            <w:r>
              <w:rPr>
                <w:noProof/>
                <w:webHidden/>
              </w:rPr>
              <w:t>91</w:t>
            </w:r>
            <w:r>
              <w:rPr>
                <w:noProof/>
                <w:webHidden/>
              </w:rPr>
              <w:fldChar w:fldCharType="end"/>
            </w:r>
          </w:hyperlink>
        </w:p>
        <w:p w14:paraId="6850AE0A" w14:textId="4DC1A9FD" w:rsidR="00E37098" w:rsidRPr="003970BD" w:rsidRDefault="00E37098">
          <w:r w:rsidRPr="003970BD">
            <w:rPr>
              <w:b/>
              <w:bCs/>
            </w:rPr>
            <w:fldChar w:fldCharType="end"/>
          </w:r>
        </w:p>
      </w:sdtContent>
    </w:sdt>
    <w:p w14:paraId="5AA75197" w14:textId="77777777" w:rsidR="00E37098" w:rsidRPr="003970BD" w:rsidRDefault="00E37098">
      <w:pPr>
        <w:spacing w:after="200"/>
        <w:rPr>
          <w:rFonts w:asciiTheme="majorHAnsi" w:eastAsia="Times New Roman" w:hAnsiTheme="majorHAnsi" w:cs="Times New Roman"/>
          <w:b/>
          <w:sz w:val="52"/>
        </w:rPr>
      </w:pPr>
      <w:r w:rsidRPr="003970BD">
        <w:br w:type="page"/>
      </w:r>
    </w:p>
    <w:p w14:paraId="75C143CA" w14:textId="34D5FD0C" w:rsidR="0093544C" w:rsidRPr="003970BD" w:rsidRDefault="00006EDE" w:rsidP="00035D01">
      <w:pPr>
        <w:pStyle w:val="Heading1"/>
        <w:numPr>
          <w:ilvl w:val="0"/>
          <w:numId w:val="1"/>
        </w:numPr>
      </w:pPr>
      <w:bookmarkStart w:id="1" w:name="_Toc185100474"/>
      <w:r w:rsidRPr="003970BD">
        <w:lastRenderedPageBreak/>
        <w:t>Objetivos</w:t>
      </w:r>
      <w:bookmarkEnd w:id="1"/>
    </w:p>
    <w:p w14:paraId="105974D4" w14:textId="77777777" w:rsidR="0093544C" w:rsidRPr="003970BD" w:rsidRDefault="0093544C" w:rsidP="00006EDE"/>
    <w:p w14:paraId="4BBA03E8" w14:textId="29C3CB7C" w:rsidR="005A578E" w:rsidRPr="003970BD" w:rsidRDefault="005A578E" w:rsidP="005A578E">
      <w:pPr>
        <w:rPr>
          <w:szCs w:val="24"/>
        </w:rPr>
      </w:pPr>
      <w:r w:rsidRPr="003970BD">
        <w:rPr>
          <w:szCs w:val="24"/>
        </w:rPr>
        <w:t>Este documento ha sido elaborado con el objetivo prin</w:t>
      </w:r>
      <w:r w:rsidR="00660C46" w:rsidRPr="003970BD">
        <w:rPr>
          <w:szCs w:val="24"/>
        </w:rPr>
        <w:t>cipal de describir el diseño de la aplicación</w:t>
      </w:r>
      <w:r w:rsidRPr="003970BD">
        <w:rPr>
          <w:szCs w:val="24"/>
        </w:rPr>
        <w:t>, proporcionando una guía clara y detallada para</w:t>
      </w:r>
      <w:r w:rsidR="00487543" w:rsidRPr="003970BD">
        <w:rPr>
          <w:szCs w:val="24"/>
        </w:rPr>
        <w:t xml:space="preserve"> facilitar la interacción la misma</w:t>
      </w:r>
      <w:r w:rsidRPr="003970BD">
        <w:rPr>
          <w:szCs w:val="24"/>
        </w:rPr>
        <w:t>. Además, sirve como referencia para realizar actualizaciones o llevar a cabo tareas de mantenimiento en caso de fallos.</w:t>
      </w:r>
    </w:p>
    <w:p w14:paraId="3A34B69F" w14:textId="77777777" w:rsidR="005A578E" w:rsidRPr="003970BD" w:rsidRDefault="005A578E" w:rsidP="005A578E">
      <w:pPr>
        <w:rPr>
          <w:szCs w:val="24"/>
        </w:rPr>
      </w:pPr>
    </w:p>
    <w:p w14:paraId="55249693" w14:textId="0A6AA219" w:rsidR="00722D4D" w:rsidRPr="003970BD" w:rsidRDefault="005A578E" w:rsidP="005A578E">
      <w:pPr>
        <w:rPr>
          <w:szCs w:val="24"/>
        </w:rPr>
      </w:pPr>
      <w:r w:rsidRPr="003970BD">
        <w:rPr>
          <w:szCs w:val="24"/>
        </w:rPr>
        <w:t>De manera general, el diseño del documento está orientado a ofrecer</w:t>
      </w:r>
      <w:r w:rsidR="00487543" w:rsidRPr="003970BD">
        <w:rPr>
          <w:szCs w:val="24"/>
        </w:rPr>
        <w:t xml:space="preserve"> al programador encargado </w:t>
      </w:r>
      <w:r w:rsidRPr="003970BD">
        <w:rPr>
          <w:szCs w:val="24"/>
        </w:rPr>
        <w:t xml:space="preserve">una visión integral de cómo fue desarrollado el sistema, incluyendo aspectos </w:t>
      </w:r>
      <w:r w:rsidR="00487543" w:rsidRPr="003970BD">
        <w:rPr>
          <w:szCs w:val="24"/>
        </w:rPr>
        <w:t>que se detallaran en breve</w:t>
      </w:r>
      <w:r w:rsidRPr="003970BD">
        <w:rPr>
          <w:szCs w:val="24"/>
        </w:rPr>
        <w:t>.</w:t>
      </w:r>
    </w:p>
    <w:p w14:paraId="1252A1E9" w14:textId="77777777" w:rsidR="0093544C" w:rsidRPr="003970BD" w:rsidRDefault="0093544C" w:rsidP="00006EDE"/>
    <w:p w14:paraId="4D8FEB07" w14:textId="77777777" w:rsidR="005A578E" w:rsidRPr="003970BD" w:rsidRDefault="005A578E" w:rsidP="00006EDE"/>
    <w:p w14:paraId="5C11A775" w14:textId="3B169130" w:rsidR="00006EDE" w:rsidRPr="003970BD" w:rsidRDefault="00006EDE" w:rsidP="00035D01">
      <w:pPr>
        <w:pStyle w:val="Heading2"/>
        <w:numPr>
          <w:ilvl w:val="1"/>
          <w:numId w:val="1"/>
        </w:numPr>
      </w:pPr>
      <w:bookmarkStart w:id="2" w:name="_Toc185100475"/>
      <w:r w:rsidRPr="003970BD">
        <w:t>Objetivos Específicos</w:t>
      </w:r>
      <w:bookmarkEnd w:id="2"/>
    </w:p>
    <w:p w14:paraId="7F07F746" w14:textId="77777777" w:rsidR="00272E0E" w:rsidRPr="003970BD" w:rsidRDefault="00272E0E" w:rsidP="00272E0E">
      <w:pPr>
        <w:pStyle w:val="ListParagraph"/>
      </w:pPr>
    </w:p>
    <w:p w14:paraId="0C5DCCC5" w14:textId="31903B4A" w:rsidR="00FD718C" w:rsidRPr="003970BD" w:rsidRDefault="00487543" w:rsidP="00FD718C">
      <w:pPr>
        <w:ind w:firstLine="360"/>
      </w:pPr>
      <w:r w:rsidRPr="003970BD">
        <w:t xml:space="preserve">El manual incluye </w:t>
      </w:r>
      <w:r w:rsidR="00FD718C" w:rsidRPr="003970BD">
        <w:t>los siguientes apartados:</w:t>
      </w:r>
    </w:p>
    <w:p w14:paraId="01498474" w14:textId="77777777" w:rsidR="00FD718C" w:rsidRPr="003970BD" w:rsidRDefault="00FD718C" w:rsidP="00272E0E">
      <w:pPr>
        <w:pStyle w:val="ListParagraph"/>
      </w:pPr>
    </w:p>
    <w:p w14:paraId="6EFDF592" w14:textId="77777777" w:rsidR="00FD718C" w:rsidRPr="003970BD" w:rsidRDefault="00272E0E" w:rsidP="00035D01">
      <w:pPr>
        <w:pStyle w:val="ListParagraph"/>
        <w:numPr>
          <w:ilvl w:val="0"/>
          <w:numId w:val="2"/>
        </w:numPr>
        <w:rPr>
          <w:b/>
        </w:rPr>
      </w:pPr>
      <w:r w:rsidRPr="003970BD">
        <w:rPr>
          <w:b/>
        </w:rPr>
        <w:t>Guía de instalación de la aplicación</w:t>
      </w:r>
    </w:p>
    <w:p w14:paraId="1345CCA6" w14:textId="77777777" w:rsidR="00FD718C" w:rsidRPr="003970BD" w:rsidRDefault="00FD718C" w:rsidP="00FD718C">
      <w:pPr>
        <w:pStyle w:val="ListParagraph"/>
        <w:ind w:left="1080"/>
      </w:pPr>
    </w:p>
    <w:p w14:paraId="53A3CA76" w14:textId="1FC2E7DD" w:rsidR="00FD718C" w:rsidRPr="003970BD" w:rsidRDefault="00FD718C" w:rsidP="00FD718C">
      <w:pPr>
        <w:pStyle w:val="ListParagraph"/>
        <w:ind w:left="1080"/>
      </w:pPr>
      <w:r w:rsidRPr="003970BD">
        <w:t>Una descripción paso a paso de cómo instalar la aplicación, incluyendo los comandos necesarios, las configuraciones específicas y los posibles problemas que podrían surgir durante la instalación, con sus respectivas soluciones.</w:t>
      </w:r>
    </w:p>
    <w:p w14:paraId="77C8BB17" w14:textId="77777777" w:rsidR="00FD718C" w:rsidRPr="003970BD" w:rsidRDefault="00FD718C" w:rsidP="00FD718C">
      <w:pPr>
        <w:pStyle w:val="ListParagraph"/>
        <w:ind w:left="1080"/>
      </w:pPr>
    </w:p>
    <w:p w14:paraId="6ABE69CC" w14:textId="2FEAA90F" w:rsidR="00FD718C" w:rsidRPr="003970BD" w:rsidRDefault="00FD718C" w:rsidP="00035D01">
      <w:pPr>
        <w:pStyle w:val="ListParagraph"/>
        <w:numPr>
          <w:ilvl w:val="0"/>
          <w:numId w:val="2"/>
        </w:numPr>
        <w:rPr>
          <w:b/>
        </w:rPr>
      </w:pPr>
      <w:r w:rsidRPr="003970BD">
        <w:rPr>
          <w:b/>
        </w:rPr>
        <w:t>Código fuente para futuras actualizaciones</w:t>
      </w:r>
    </w:p>
    <w:p w14:paraId="30C8320B" w14:textId="77777777" w:rsidR="00FD718C" w:rsidRPr="003970BD" w:rsidRDefault="00FD718C" w:rsidP="00FD718C">
      <w:pPr>
        <w:pStyle w:val="ListParagraph"/>
        <w:ind w:left="1080"/>
      </w:pPr>
    </w:p>
    <w:p w14:paraId="05F963EE" w14:textId="52BEC20E" w:rsidR="00FD718C" w:rsidRPr="003970BD" w:rsidRDefault="00FD718C" w:rsidP="00FD718C">
      <w:pPr>
        <w:pStyle w:val="ListParagraph"/>
        <w:ind w:left="1080"/>
      </w:pPr>
      <w:r w:rsidRPr="003970BD">
        <w:t>Una sección dedicada al código fuente, organizada y comentada adecuadamente, para facilitar la comprensión y permitir actualizaciones o modificaciones por parte de futuros desarrolladores.</w:t>
      </w:r>
    </w:p>
    <w:p w14:paraId="7D2816A3" w14:textId="77777777" w:rsidR="00FD718C" w:rsidRPr="003970BD" w:rsidRDefault="00FD718C" w:rsidP="00FD718C">
      <w:pPr>
        <w:pStyle w:val="ListParagraph"/>
        <w:ind w:left="1080"/>
      </w:pPr>
    </w:p>
    <w:p w14:paraId="2AB6BF1F" w14:textId="586469D5" w:rsidR="00272E0E" w:rsidRPr="003970BD" w:rsidRDefault="00272E0E" w:rsidP="00035D01">
      <w:pPr>
        <w:pStyle w:val="ListParagraph"/>
        <w:numPr>
          <w:ilvl w:val="0"/>
          <w:numId w:val="2"/>
        </w:numPr>
        <w:rPr>
          <w:b/>
        </w:rPr>
      </w:pPr>
      <w:r w:rsidRPr="003970BD">
        <w:rPr>
          <w:b/>
        </w:rPr>
        <w:t>Requisitos para la ejecución de dicha aplicación</w:t>
      </w:r>
    </w:p>
    <w:p w14:paraId="530F92C9" w14:textId="77777777" w:rsidR="00FD718C" w:rsidRPr="003970BD" w:rsidRDefault="00FD718C" w:rsidP="00FD718C">
      <w:pPr>
        <w:pStyle w:val="ListParagraph"/>
        <w:ind w:left="1080"/>
      </w:pPr>
    </w:p>
    <w:p w14:paraId="0AB69710" w14:textId="609117DC" w:rsidR="00FD718C" w:rsidRPr="003970BD" w:rsidRDefault="00FD718C" w:rsidP="00FD718C">
      <w:pPr>
        <w:pStyle w:val="ListParagraph"/>
        <w:ind w:left="1080"/>
      </w:pPr>
      <w:r w:rsidRPr="003970BD">
        <w:t>Listado detallado de los requisitos necesarios, tales como hardware, software, bibliotecas, entornos de ejecución y configuraciones previas que deben ser cumplidos para que la aplicación funcione correctamente.</w:t>
      </w:r>
    </w:p>
    <w:p w14:paraId="767F3F91" w14:textId="77777777" w:rsidR="00FD718C" w:rsidRPr="003970BD" w:rsidRDefault="00FD718C" w:rsidP="00FD718C"/>
    <w:p w14:paraId="35963F85" w14:textId="7589A507" w:rsidR="000B74F8" w:rsidRPr="003970BD" w:rsidRDefault="003970BD" w:rsidP="00035D01">
      <w:pPr>
        <w:pStyle w:val="ListParagraph"/>
        <w:numPr>
          <w:ilvl w:val="0"/>
          <w:numId w:val="2"/>
        </w:numPr>
        <w:rPr>
          <w:b/>
        </w:rPr>
      </w:pPr>
      <w:r w:rsidRPr="003970BD">
        <w:rPr>
          <w:b/>
        </w:rPr>
        <w:t>Diseño de la aplicación</w:t>
      </w:r>
    </w:p>
    <w:p w14:paraId="522EE5D6" w14:textId="77777777" w:rsidR="000B74F8" w:rsidRPr="003970BD" w:rsidRDefault="000B74F8" w:rsidP="000B74F8">
      <w:pPr>
        <w:pStyle w:val="ListParagraph"/>
        <w:ind w:left="1080"/>
        <w:rPr>
          <w:b/>
        </w:rPr>
      </w:pPr>
    </w:p>
    <w:p w14:paraId="24FFFFE6" w14:textId="77777777" w:rsidR="000B74F8" w:rsidRPr="003970BD" w:rsidRDefault="00B95DD3" w:rsidP="000B74F8">
      <w:pPr>
        <w:pStyle w:val="ListParagraph"/>
        <w:ind w:left="1080"/>
        <w:rPr>
          <w:b/>
        </w:rPr>
      </w:pPr>
      <w:r w:rsidRPr="003970BD">
        <w:t xml:space="preserve">Se mostraran los diseños conceptuales </w:t>
      </w:r>
      <w:r w:rsidR="000B74F8" w:rsidRPr="003970BD">
        <w:t xml:space="preserve">de la aplicación </w:t>
      </w:r>
      <w:r w:rsidRPr="003970BD">
        <w:t xml:space="preserve">mediante </w:t>
      </w:r>
      <w:r w:rsidR="000B74F8" w:rsidRPr="003970BD">
        <w:t xml:space="preserve">diagramas </w:t>
      </w:r>
      <w:r w:rsidR="00FD718C" w:rsidRPr="003970BD">
        <w:t xml:space="preserve"> </w:t>
      </w:r>
      <w:r w:rsidRPr="003970BD">
        <w:t xml:space="preserve">UML de las clases, </w:t>
      </w:r>
      <w:r w:rsidR="00FD718C" w:rsidRPr="003970BD">
        <w:t xml:space="preserve">atributos, métodos y </w:t>
      </w:r>
      <w:r w:rsidR="000B74F8" w:rsidRPr="003970BD">
        <w:t xml:space="preserve">sus </w:t>
      </w:r>
      <w:r w:rsidR="00FD718C" w:rsidRPr="003970BD">
        <w:t>relaciones.</w:t>
      </w:r>
    </w:p>
    <w:p w14:paraId="4DC73A9C" w14:textId="78DA1528" w:rsidR="00FD718C" w:rsidRPr="003970BD" w:rsidRDefault="000B74F8" w:rsidP="000B74F8">
      <w:pPr>
        <w:pStyle w:val="ListParagraph"/>
        <w:ind w:left="1080"/>
        <w:rPr>
          <w:b/>
        </w:rPr>
      </w:pPr>
      <w:r w:rsidRPr="003970BD">
        <w:lastRenderedPageBreak/>
        <w:t>También se incluyen diagramas de estados para visualizar</w:t>
      </w:r>
      <w:r w:rsidR="00FD718C" w:rsidRPr="003970BD">
        <w:t xml:space="preserve"> los estados de la aplicación y las transiciones ent</w:t>
      </w:r>
      <w:r w:rsidR="00F11515">
        <w:t>re ellos en función de eventos y</w:t>
      </w:r>
      <w:r w:rsidR="00FD718C" w:rsidRPr="003970BD">
        <w:t xml:space="preserve"> acciones.</w:t>
      </w:r>
    </w:p>
    <w:p w14:paraId="77B16C0D" w14:textId="77777777" w:rsidR="00722D4D" w:rsidRPr="003970BD" w:rsidRDefault="00722D4D" w:rsidP="00272E0E">
      <w:pPr>
        <w:pStyle w:val="ListParagraph"/>
      </w:pPr>
    </w:p>
    <w:p w14:paraId="17384F29" w14:textId="77777777" w:rsidR="00CB6ABF" w:rsidRPr="003970BD" w:rsidRDefault="00CB6ABF" w:rsidP="00272E0E">
      <w:pPr>
        <w:pStyle w:val="ListParagraph"/>
      </w:pPr>
    </w:p>
    <w:p w14:paraId="4F9036DC" w14:textId="4888A2D3" w:rsidR="00006EDE" w:rsidRPr="003970BD" w:rsidRDefault="00006EDE" w:rsidP="00035D01">
      <w:pPr>
        <w:pStyle w:val="Heading1"/>
        <w:numPr>
          <w:ilvl w:val="0"/>
          <w:numId w:val="1"/>
        </w:numPr>
      </w:pPr>
      <w:bookmarkStart w:id="3" w:name="_Toc185100476"/>
      <w:r w:rsidRPr="003970BD">
        <w:t>Alcance</w:t>
      </w:r>
      <w:bookmarkEnd w:id="3"/>
    </w:p>
    <w:p w14:paraId="6508F7AB" w14:textId="77777777" w:rsidR="00272E0E" w:rsidRPr="003970BD" w:rsidRDefault="00272E0E" w:rsidP="00006EDE"/>
    <w:p w14:paraId="1F3828AE" w14:textId="77777777" w:rsidR="00DA530C" w:rsidRPr="003970BD" w:rsidRDefault="00DA530C" w:rsidP="00DA530C">
      <w:r w:rsidRPr="003970BD">
        <w:t>Este documento, como se detalló en el objetivo, está diseñado específicamente para orientar al programador encargado del mantenimiento y actualización de la aplicación.</w:t>
      </w:r>
    </w:p>
    <w:p w14:paraId="487D6D42" w14:textId="77777777" w:rsidR="00DA530C" w:rsidRPr="003970BD" w:rsidRDefault="00DA530C" w:rsidP="00DA530C"/>
    <w:p w14:paraId="1EDBC637" w14:textId="6A2DF3AC" w:rsidR="00FD718C" w:rsidRPr="003970BD" w:rsidRDefault="00DA530C" w:rsidP="00DA530C">
      <w:r w:rsidRPr="003970BD">
        <w:t>Dado el nivel de especialización que esta tarea implica, a continuación se presenta una lista de requisitos imprescindibles que el programador debe tener en cuenta para desempeñar es</w:t>
      </w:r>
      <w:r w:rsidR="006E3EAB" w:rsidRPr="003970BD">
        <w:t>ta responsabilidad</w:t>
      </w:r>
      <w:r w:rsidRPr="003970BD">
        <w:t>.</w:t>
      </w:r>
    </w:p>
    <w:p w14:paraId="28D80874" w14:textId="77777777" w:rsidR="00DA530C" w:rsidRPr="003970BD" w:rsidRDefault="00DA530C" w:rsidP="00DA530C"/>
    <w:p w14:paraId="32EBCA1F" w14:textId="2F982841" w:rsidR="00FD718C" w:rsidRPr="003970BD" w:rsidRDefault="00FD718C" w:rsidP="00006EDE">
      <w:pPr>
        <w:rPr>
          <w:b/>
        </w:rPr>
      </w:pPr>
      <w:r w:rsidRPr="003970BD">
        <w:rPr>
          <w:b/>
        </w:rPr>
        <w:t>Requisitos de Conocimiento</w:t>
      </w:r>
    </w:p>
    <w:p w14:paraId="38644662" w14:textId="77777777" w:rsidR="00FD718C" w:rsidRPr="003970BD" w:rsidRDefault="00FD718C" w:rsidP="00006EDE">
      <w:pPr>
        <w:rPr>
          <w:b/>
        </w:rPr>
      </w:pPr>
    </w:p>
    <w:p w14:paraId="257ED2AF" w14:textId="6EB7E68B" w:rsidR="00FD718C" w:rsidRPr="003970BD" w:rsidRDefault="00FD718C" w:rsidP="00035D01">
      <w:pPr>
        <w:pStyle w:val="ListParagraph"/>
        <w:numPr>
          <w:ilvl w:val="0"/>
          <w:numId w:val="4"/>
        </w:numPr>
      </w:pPr>
      <w:r w:rsidRPr="003970BD">
        <w:t>Programación en Android:</w:t>
      </w:r>
    </w:p>
    <w:p w14:paraId="08E90D60" w14:textId="77777777" w:rsidR="00FD718C" w:rsidRPr="003970BD" w:rsidRDefault="00FD718C" w:rsidP="00FD718C">
      <w:pPr>
        <w:pStyle w:val="ListParagraph"/>
      </w:pPr>
    </w:p>
    <w:p w14:paraId="6B302899" w14:textId="051B2BBB" w:rsidR="00DF3734" w:rsidRPr="003970BD" w:rsidRDefault="00FD718C" w:rsidP="00DF3734">
      <w:pPr>
        <w:pStyle w:val="ListParagraph"/>
        <w:numPr>
          <w:ilvl w:val="0"/>
          <w:numId w:val="5"/>
        </w:numPr>
      </w:pPr>
      <w:r w:rsidRPr="003970BD">
        <w:t>Familiaridad con Android</w:t>
      </w:r>
      <w:r w:rsidRPr="003970BD">
        <w:rPr>
          <w:b/>
        </w:rPr>
        <w:t xml:space="preserve"> </w:t>
      </w:r>
      <w:r w:rsidRPr="003970BD">
        <w:t>Studio como entorno de desarrollo integrado (IDE).</w:t>
      </w:r>
    </w:p>
    <w:p w14:paraId="577455B7" w14:textId="051B2BBB" w:rsidR="00FD718C" w:rsidRPr="003970BD" w:rsidRDefault="00FD718C" w:rsidP="00035D01">
      <w:pPr>
        <w:pStyle w:val="ListParagraph"/>
        <w:numPr>
          <w:ilvl w:val="0"/>
          <w:numId w:val="5"/>
        </w:numPr>
      </w:pPr>
      <w:r w:rsidRPr="003970BD">
        <w:t xml:space="preserve">Conocimiento de </w:t>
      </w:r>
      <w:r w:rsidR="005359B1" w:rsidRPr="003970BD">
        <w:t>Kotlin como lenguaje de programación principal</w:t>
      </w:r>
      <w:r w:rsidRPr="003970BD">
        <w:t>.</w:t>
      </w:r>
    </w:p>
    <w:p w14:paraId="79ECF9C3" w14:textId="15CF020F" w:rsidR="00FD718C" w:rsidRPr="003970BD" w:rsidRDefault="00FD718C" w:rsidP="00035D01">
      <w:pPr>
        <w:pStyle w:val="ListParagraph"/>
        <w:numPr>
          <w:ilvl w:val="0"/>
          <w:numId w:val="5"/>
        </w:numPr>
      </w:pPr>
      <w:r w:rsidRPr="003970BD">
        <w:t>Experiencia en el manejo de compon</w:t>
      </w:r>
      <w:r w:rsidR="005359B1" w:rsidRPr="003970BD">
        <w:t>entes Android, como Activities</w:t>
      </w:r>
      <w:r w:rsidRPr="003970BD">
        <w:t xml:space="preserve"> y ViewModels.</w:t>
      </w:r>
    </w:p>
    <w:p w14:paraId="43F01B60" w14:textId="77777777" w:rsidR="00FD718C" w:rsidRPr="003970BD" w:rsidRDefault="00FD718C" w:rsidP="00FD718C"/>
    <w:p w14:paraId="2BD967B7" w14:textId="73A57C70" w:rsidR="00FD718C" w:rsidRPr="003970BD" w:rsidRDefault="00FD718C" w:rsidP="006B29D6">
      <w:pPr>
        <w:pStyle w:val="ListParagraph"/>
        <w:numPr>
          <w:ilvl w:val="0"/>
          <w:numId w:val="4"/>
        </w:numPr>
      </w:pPr>
      <w:r w:rsidRPr="003970BD">
        <w:t xml:space="preserve">Entrenamiento de modelos de clasificación de imágenes mediante </w:t>
      </w:r>
      <w:r w:rsidR="006B29D6">
        <w:t xml:space="preserve">redes </w:t>
      </w:r>
      <w:r w:rsidR="006B29D6" w:rsidRPr="006B29D6">
        <w:t>convolucionales</w:t>
      </w:r>
      <w:r w:rsidRPr="003970BD">
        <w:t>:</w:t>
      </w:r>
    </w:p>
    <w:p w14:paraId="4E6C9572" w14:textId="77777777" w:rsidR="00FD718C" w:rsidRPr="003970BD" w:rsidRDefault="00FD718C" w:rsidP="00FD718C"/>
    <w:p w14:paraId="36AE1892" w14:textId="3E099564" w:rsidR="00FD718C" w:rsidRPr="003970BD" w:rsidRDefault="005359B1" w:rsidP="00035D01">
      <w:pPr>
        <w:pStyle w:val="ListParagraph"/>
        <w:numPr>
          <w:ilvl w:val="0"/>
          <w:numId w:val="6"/>
        </w:numPr>
      </w:pPr>
      <w:r w:rsidRPr="003970BD">
        <w:t xml:space="preserve">Conocimiento de los frameworks </w:t>
      </w:r>
      <w:r w:rsidR="00FD718C" w:rsidRPr="003970BD">
        <w:t>TensorFlow</w:t>
      </w:r>
      <w:r w:rsidR="00FD718C" w:rsidRPr="003970BD">
        <w:rPr>
          <w:b/>
        </w:rPr>
        <w:t xml:space="preserve"> </w:t>
      </w:r>
      <w:r w:rsidRPr="003970BD">
        <w:t>Keras y</w:t>
      </w:r>
      <w:r w:rsidR="00FD718C" w:rsidRPr="003970BD">
        <w:t xml:space="preserve"> PyTorch para la creación, entrenamiento y exportación de modelos.</w:t>
      </w:r>
    </w:p>
    <w:p w14:paraId="4FF170EE" w14:textId="07C1E334" w:rsidR="00FD718C" w:rsidRPr="003970BD" w:rsidRDefault="00FD718C" w:rsidP="00035D01">
      <w:pPr>
        <w:pStyle w:val="ListParagraph"/>
        <w:numPr>
          <w:ilvl w:val="0"/>
          <w:numId w:val="6"/>
        </w:numPr>
      </w:pPr>
      <w:r w:rsidRPr="003970BD">
        <w:t xml:space="preserve">Capacidad para </w:t>
      </w:r>
      <w:r w:rsidR="005359B1" w:rsidRPr="003970BD">
        <w:t>integrar modelos pre</w:t>
      </w:r>
      <w:r w:rsidR="006F2E5A" w:rsidRPr="003970BD">
        <w:t>-</w:t>
      </w:r>
      <w:r w:rsidR="005359B1" w:rsidRPr="003970BD">
        <w:t>entrenados y</w:t>
      </w:r>
      <w:r w:rsidRPr="003970BD">
        <w:t xml:space="preserve"> personalizados en aplicaciones Android utilizando herramientas como TensorFlow</w:t>
      </w:r>
      <w:r w:rsidRPr="003970BD">
        <w:rPr>
          <w:b/>
        </w:rPr>
        <w:t xml:space="preserve"> </w:t>
      </w:r>
      <w:r w:rsidRPr="003970BD">
        <w:t>Lite.</w:t>
      </w:r>
    </w:p>
    <w:p w14:paraId="19FEE9C5" w14:textId="4C3F00B0" w:rsidR="005359B1" w:rsidRPr="003970BD" w:rsidRDefault="00FD718C" w:rsidP="00035D01">
      <w:pPr>
        <w:pStyle w:val="ListParagraph"/>
        <w:numPr>
          <w:ilvl w:val="0"/>
          <w:numId w:val="6"/>
        </w:numPr>
      </w:pPr>
      <w:r w:rsidRPr="003970BD">
        <w:t xml:space="preserve">Habilidades en el </w:t>
      </w:r>
      <w:r w:rsidR="005359B1" w:rsidRPr="003970BD">
        <w:t>pre procesamiento</w:t>
      </w:r>
      <w:r w:rsidRPr="003970BD">
        <w:t xml:space="preserve"> de datos, ajuste de hiperparámetros y evaluación del rendimiento del modelo.</w:t>
      </w:r>
    </w:p>
    <w:p w14:paraId="77FB667D" w14:textId="77777777" w:rsidR="005359B1" w:rsidRPr="003970BD" w:rsidRDefault="005359B1" w:rsidP="005359B1">
      <w:pPr>
        <w:pStyle w:val="ListParagraph"/>
        <w:ind w:left="1080"/>
      </w:pPr>
    </w:p>
    <w:p w14:paraId="0AF13AA3" w14:textId="635AF977" w:rsidR="00272E0E" w:rsidRPr="003970BD" w:rsidRDefault="005359B1" w:rsidP="005359B1">
      <w:pPr>
        <w:pStyle w:val="ListParagraph"/>
        <w:ind w:left="1080"/>
      </w:pPr>
      <w:r w:rsidRPr="003970BD">
        <w:t xml:space="preserve"> </w:t>
      </w:r>
    </w:p>
    <w:p w14:paraId="168824BA" w14:textId="6FC61809" w:rsidR="00E37098" w:rsidRPr="003970BD" w:rsidRDefault="00E37098" w:rsidP="00035D01">
      <w:pPr>
        <w:pStyle w:val="Heading1"/>
        <w:numPr>
          <w:ilvl w:val="0"/>
          <w:numId w:val="1"/>
        </w:numPr>
      </w:pPr>
      <w:bookmarkStart w:id="4" w:name="_Toc185100477"/>
      <w:r w:rsidRPr="003970BD">
        <w:t>Requerimientos Técnicos</w:t>
      </w:r>
      <w:bookmarkEnd w:id="4"/>
    </w:p>
    <w:p w14:paraId="2A9F4712" w14:textId="77777777" w:rsidR="00272E0E" w:rsidRPr="003970BD" w:rsidRDefault="00272E0E" w:rsidP="00E37098"/>
    <w:p w14:paraId="74FF2E61" w14:textId="7E32D467" w:rsidR="00942996" w:rsidRDefault="00374F52" w:rsidP="00942996">
      <w:r w:rsidRPr="003970BD">
        <w:t>Los requisitos técnicos son importantes para garantizar que el sistema se construya, implemente y mantenga correctamente. A continuación, se detallan los aspectos de hardware y software, necesarios para el proyecto.</w:t>
      </w:r>
    </w:p>
    <w:p w14:paraId="7F0B76C4" w14:textId="77777777" w:rsidR="003C2BD0" w:rsidRPr="003970BD" w:rsidRDefault="003C2BD0" w:rsidP="00942996"/>
    <w:p w14:paraId="5D126312" w14:textId="77777777" w:rsidR="00942996" w:rsidRPr="003970BD" w:rsidRDefault="00942996" w:rsidP="00942996"/>
    <w:p w14:paraId="44BBCF76" w14:textId="77777777" w:rsidR="00E37098" w:rsidRPr="003970BD" w:rsidRDefault="00E37098" w:rsidP="00035D01">
      <w:pPr>
        <w:pStyle w:val="Heading2"/>
        <w:numPr>
          <w:ilvl w:val="1"/>
          <w:numId w:val="1"/>
        </w:numPr>
      </w:pPr>
      <w:bookmarkStart w:id="5" w:name="_Toc185100478"/>
      <w:r w:rsidRPr="003970BD">
        <w:t xml:space="preserve">Requerimientos </w:t>
      </w:r>
      <w:r w:rsidR="00006EDE" w:rsidRPr="003970BD">
        <w:t>Mínimos</w:t>
      </w:r>
      <w:r w:rsidRPr="003970BD">
        <w:t xml:space="preserve"> de Hardware</w:t>
      </w:r>
      <w:bookmarkEnd w:id="5"/>
    </w:p>
    <w:p w14:paraId="481EEB10" w14:textId="77777777" w:rsidR="00E37098" w:rsidRPr="003970BD" w:rsidRDefault="00E37098" w:rsidP="00E37098"/>
    <w:p w14:paraId="66D2B41C" w14:textId="52A91A4F" w:rsidR="00DF3734" w:rsidRPr="003970BD" w:rsidRDefault="00F17761" w:rsidP="00DF3734">
      <w:pPr>
        <w:pStyle w:val="ListParagraph"/>
        <w:numPr>
          <w:ilvl w:val="0"/>
          <w:numId w:val="3"/>
        </w:numPr>
      </w:pPr>
      <w:r w:rsidRPr="003970BD">
        <w:t>CPU: Microprocesador de al menos 1 GHz o superior, con 2 o más núcleos de procesamiento y compatible con 64-bit.</w:t>
      </w:r>
    </w:p>
    <w:p w14:paraId="3C549267" w14:textId="03EDCD3E" w:rsidR="00DF3734" w:rsidRPr="003970BD" w:rsidRDefault="005359B1" w:rsidP="00DF3734">
      <w:pPr>
        <w:pStyle w:val="ListParagraph"/>
        <w:numPr>
          <w:ilvl w:val="0"/>
          <w:numId w:val="3"/>
        </w:numPr>
      </w:pPr>
      <w:r w:rsidRPr="003970BD">
        <w:t>Memoria RAM: 4 GB.</w:t>
      </w:r>
    </w:p>
    <w:p w14:paraId="6D09565B" w14:textId="7A175F20" w:rsidR="00DF3734" w:rsidRPr="003970BD" w:rsidRDefault="00F17761" w:rsidP="00DF3734">
      <w:pPr>
        <w:pStyle w:val="ListParagraph"/>
        <w:numPr>
          <w:ilvl w:val="0"/>
          <w:numId w:val="3"/>
        </w:numPr>
      </w:pPr>
      <w:r w:rsidRPr="003970BD">
        <w:t>Almacenamiento: 128 GB o más disponible para la instalaci</w:t>
      </w:r>
      <w:r w:rsidR="00636952" w:rsidRPr="003970BD">
        <w:t>ón del sistema operativo,</w:t>
      </w:r>
      <w:r w:rsidRPr="003970BD">
        <w:t xml:space="preserve"> actualizaciones, y software adicional.</w:t>
      </w:r>
    </w:p>
    <w:p w14:paraId="637D7D87" w14:textId="6A1A23F3" w:rsidR="00DF3734" w:rsidRPr="003970BD" w:rsidRDefault="003F27B3" w:rsidP="00DF3734">
      <w:pPr>
        <w:pStyle w:val="ListParagraph"/>
        <w:numPr>
          <w:ilvl w:val="0"/>
          <w:numId w:val="3"/>
        </w:numPr>
      </w:pPr>
      <w:r w:rsidRPr="003970BD">
        <w:t>GPU: C</w:t>
      </w:r>
      <w:r w:rsidR="00636952" w:rsidRPr="003970BD">
        <w:t>ompatible con DirectX 12 o superior.</w:t>
      </w:r>
    </w:p>
    <w:p w14:paraId="6277CE74" w14:textId="736B97B9" w:rsidR="00636952" w:rsidRPr="003970BD" w:rsidRDefault="003F27B3" w:rsidP="00035D01">
      <w:pPr>
        <w:pStyle w:val="ListParagraph"/>
        <w:numPr>
          <w:ilvl w:val="0"/>
          <w:numId w:val="3"/>
        </w:numPr>
      </w:pPr>
      <w:r w:rsidRPr="003970BD">
        <w:t xml:space="preserve">Pantalla: </w:t>
      </w:r>
      <w:r w:rsidR="00E478C0" w:rsidRPr="003970BD">
        <w:t>Pantalla de 1024 x 768 como mínimo con 256 colores</w:t>
      </w:r>
      <w:r w:rsidRPr="003970BD">
        <w:t>.</w:t>
      </w:r>
    </w:p>
    <w:p w14:paraId="372548B6" w14:textId="77777777" w:rsidR="005359B1" w:rsidRPr="003970BD" w:rsidRDefault="005359B1" w:rsidP="005359B1"/>
    <w:p w14:paraId="4B1D28BD" w14:textId="77777777" w:rsidR="00E17771" w:rsidRPr="003970BD" w:rsidRDefault="00E17771" w:rsidP="005359B1"/>
    <w:p w14:paraId="0F0DF10A" w14:textId="0A87018E" w:rsidR="00E37098" w:rsidRPr="003970BD" w:rsidRDefault="00E37098" w:rsidP="00035D01">
      <w:pPr>
        <w:pStyle w:val="Heading2"/>
        <w:numPr>
          <w:ilvl w:val="1"/>
          <w:numId w:val="1"/>
        </w:numPr>
      </w:pPr>
      <w:bookmarkStart w:id="6" w:name="_Toc185100479"/>
      <w:r w:rsidRPr="003970BD">
        <w:t xml:space="preserve">Requerimientos </w:t>
      </w:r>
      <w:r w:rsidR="00006EDE" w:rsidRPr="003970BD">
        <w:t>Mínimos</w:t>
      </w:r>
      <w:r w:rsidRPr="003970BD">
        <w:t xml:space="preserve"> de Software</w:t>
      </w:r>
      <w:bookmarkEnd w:id="6"/>
    </w:p>
    <w:p w14:paraId="319A02C1" w14:textId="77777777" w:rsidR="005359B1" w:rsidRPr="003970BD" w:rsidRDefault="005359B1" w:rsidP="005359B1"/>
    <w:p w14:paraId="7CFA528D" w14:textId="0C3B6AE2" w:rsidR="00E17771" w:rsidRDefault="002C4E21" w:rsidP="00035D01">
      <w:pPr>
        <w:pStyle w:val="ListParagraph"/>
        <w:numPr>
          <w:ilvl w:val="0"/>
          <w:numId w:val="7"/>
        </w:numPr>
        <w:ind w:left="720"/>
        <w:rPr>
          <w:lang w:val="en-US"/>
        </w:rPr>
      </w:pPr>
      <w:r w:rsidRPr="00E049B8">
        <w:rPr>
          <w:lang w:val="en-US"/>
        </w:rPr>
        <w:t>Windows 7 / Windows 10 / Windows 11 de 64-bit.</w:t>
      </w:r>
      <w:r w:rsidR="00E478C0" w:rsidRPr="00E049B8">
        <w:rPr>
          <w:lang w:val="en-US"/>
        </w:rPr>
        <w:t xml:space="preserve"> </w:t>
      </w:r>
    </w:p>
    <w:p w14:paraId="5E800EB5" w14:textId="7F8407AD" w:rsidR="00E049B8" w:rsidRDefault="00111070" w:rsidP="00035D01">
      <w:pPr>
        <w:pStyle w:val="ListParagraph"/>
        <w:numPr>
          <w:ilvl w:val="0"/>
          <w:numId w:val="7"/>
        </w:numPr>
        <w:ind w:left="720"/>
      </w:pPr>
      <w:r>
        <w:t>Como alternativa, c</w:t>
      </w:r>
      <w:r w:rsidR="003C2BD0" w:rsidRPr="003C2BD0">
        <w:t>ualquier d</w:t>
      </w:r>
      <w:r>
        <w:t>istribució</w:t>
      </w:r>
      <w:r w:rsidR="003C2BD0" w:rsidRPr="003C2BD0">
        <w:t>n de Linux de 64 bits.</w:t>
      </w:r>
    </w:p>
    <w:p w14:paraId="3389B7C2" w14:textId="26D616BB" w:rsidR="003C2BD0" w:rsidRPr="003C2BD0" w:rsidRDefault="003C2BD0" w:rsidP="00035D01">
      <w:pPr>
        <w:pStyle w:val="ListParagraph"/>
        <w:numPr>
          <w:ilvl w:val="0"/>
          <w:numId w:val="7"/>
        </w:numPr>
        <w:ind w:left="720"/>
      </w:pPr>
      <w:r>
        <w:t>SDK de Java 17.</w:t>
      </w:r>
    </w:p>
    <w:p w14:paraId="42F90369" w14:textId="0F62E72D" w:rsidR="006B3EE3" w:rsidRDefault="006B3EE3" w:rsidP="00035D01">
      <w:pPr>
        <w:pStyle w:val="ListParagraph"/>
        <w:numPr>
          <w:ilvl w:val="0"/>
          <w:numId w:val="7"/>
        </w:numPr>
        <w:ind w:left="720"/>
      </w:pPr>
      <w:r>
        <w:t xml:space="preserve">SDK de Android </w:t>
      </w:r>
      <w:r w:rsidR="00E049B8">
        <w:t xml:space="preserve">versión </w:t>
      </w:r>
      <w:r>
        <w:t>21</w:t>
      </w:r>
      <w:r w:rsidR="00E049B8">
        <w:t>,</w:t>
      </w:r>
      <w:r>
        <w:t xml:space="preserve"> como mínimo.</w:t>
      </w:r>
    </w:p>
    <w:p w14:paraId="38B0BA0B" w14:textId="108ED5AC" w:rsidR="00E17771" w:rsidRDefault="00E049B8" w:rsidP="00E17771">
      <w:pPr>
        <w:pStyle w:val="ListParagraph"/>
        <w:numPr>
          <w:ilvl w:val="0"/>
          <w:numId w:val="7"/>
        </w:numPr>
        <w:ind w:left="720"/>
      </w:pPr>
      <w:r>
        <w:t>Intérprete Python versión 3.11 requerida.</w:t>
      </w:r>
    </w:p>
    <w:p w14:paraId="52A7D0EB" w14:textId="051289E5" w:rsidR="00111070" w:rsidRDefault="00111070" w:rsidP="00E17771">
      <w:pPr>
        <w:pStyle w:val="ListParagraph"/>
        <w:numPr>
          <w:ilvl w:val="0"/>
          <w:numId w:val="7"/>
        </w:numPr>
        <w:ind w:left="720"/>
      </w:pPr>
      <w:r>
        <w:t>Virtualizador del computador activado desde la BIOS.</w:t>
      </w:r>
    </w:p>
    <w:p w14:paraId="41239BFE" w14:textId="789AFC16" w:rsidR="00D82A59" w:rsidRDefault="00D82A59" w:rsidP="00E17771">
      <w:pPr>
        <w:pStyle w:val="ListParagraph"/>
      </w:pPr>
    </w:p>
    <w:p w14:paraId="6CC5E2FB" w14:textId="77777777" w:rsidR="00D82A59" w:rsidRPr="003970BD" w:rsidRDefault="00D82A59" w:rsidP="00E17771">
      <w:pPr>
        <w:pStyle w:val="ListParagraph"/>
      </w:pPr>
    </w:p>
    <w:p w14:paraId="18C00363" w14:textId="2D1E53EF" w:rsidR="00006EDE" w:rsidRPr="003970BD" w:rsidRDefault="00006EDE" w:rsidP="00035D01">
      <w:pPr>
        <w:pStyle w:val="Heading1"/>
        <w:numPr>
          <w:ilvl w:val="0"/>
          <w:numId w:val="1"/>
        </w:numPr>
      </w:pPr>
      <w:bookmarkStart w:id="7" w:name="_Toc185100480"/>
      <w:r w:rsidRPr="003970BD">
        <w:t>Herramientas Utilizadas para el Desarrollo</w:t>
      </w:r>
      <w:bookmarkEnd w:id="7"/>
    </w:p>
    <w:p w14:paraId="333EFD99" w14:textId="77777777" w:rsidR="00006EDE" w:rsidRPr="003970BD" w:rsidRDefault="00006EDE" w:rsidP="00006EDE"/>
    <w:p w14:paraId="0C13FE14" w14:textId="5AD788E7" w:rsidR="009230AD" w:rsidRPr="003970BD" w:rsidRDefault="009230AD" w:rsidP="00006EDE">
      <w:r w:rsidRPr="003970BD">
        <w:t>El proceso de desarrollo de la aplicación y del modelo de inteligencia artificial ha involucrado diversas herramientas y tecnologías. A continuación, se describen las principales herramientas utilizadas.</w:t>
      </w:r>
    </w:p>
    <w:p w14:paraId="3D03EE3E" w14:textId="77777777" w:rsidR="009230AD" w:rsidRPr="003970BD" w:rsidRDefault="009230AD" w:rsidP="00006EDE"/>
    <w:p w14:paraId="19ABF198" w14:textId="0C7B0746" w:rsidR="009230AD" w:rsidRPr="003970BD" w:rsidRDefault="00CB6ABF" w:rsidP="00035D01">
      <w:pPr>
        <w:pStyle w:val="ListParagraph"/>
        <w:numPr>
          <w:ilvl w:val="0"/>
          <w:numId w:val="7"/>
        </w:numPr>
        <w:ind w:left="720"/>
      </w:pPr>
      <w:r w:rsidRPr="003970BD">
        <w:t>Entorno de Desarrollo Integrado (IDE): Android Studio, para el desarrollo de la aplicación Android</w:t>
      </w:r>
      <w:r w:rsidR="00DF3734">
        <w:t>.</w:t>
      </w:r>
      <w:r w:rsidRPr="003970BD">
        <w:t xml:space="preserve"> </w:t>
      </w:r>
    </w:p>
    <w:p w14:paraId="042E8C4B" w14:textId="1A9C244C" w:rsidR="00DF3734" w:rsidRPr="003970BD" w:rsidRDefault="00DF3734" w:rsidP="00DF3734">
      <w:pPr>
        <w:pStyle w:val="ListParagraph"/>
        <w:numPr>
          <w:ilvl w:val="0"/>
          <w:numId w:val="7"/>
        </w:numPr>
        <w:ind w:left="720"/>
      </w:pPr>
      <w:r>
        <w:t>Visual Studio Code: P</w:t>
      </w:r>
      <w:r w:rsidRPr="003970BD">
        <w:t>ara la programación y entrenamiento de modelos de inteligencia artificial en Python.</w:t>
      </w:r>
    </w:p>
    <w:p w14:paraId="166A0E5C" w14:textId="76A4360B" w:rsidR="00CB6ABF" w:rsidRDefault="001E6170" w:rsidP="00035D01">
      <w:pPr>
        <w:pStyle w:val="ListParagraph"/>
        <w:numPr>
          <w:ilvl w:val="0"/>
          <w:numId w:val="7"/>
        </w:numPr>
        <w:ind w:left="720"/>
      </w:pPr>
      <w:r>
        <w:t>ElevenLabs: Para la creación de voces para la aplicación, con la voz de Jessica.</w:t>
      </w:r>
    </w:p>
    <w:p w14:paraId="5246868A" w14:textId="30FF0749" w:rsidR="001E6170" w:rsidRDefault="001E6170" w:rsidP="00035D01">
      <w:pPr>
        <w:pStyle w:val="ListParagraph"/>
        <w:numPr>
          <w:ilvl w:val="0"/>
          <w:numId w:val="7"/>
        </w:numPr>
        <w:ind w:left="720"/>
      </w:pPr>
      <w:r>
        <w:t>DeepL: Para la traducción del idioma</w:t>
      </w:r>
      <w:r w:rsidR="00D82A59">
        <w:t xml:space="preserve"> de la interfaz gráfica</w:t>
      </w:r>
      <w:r>
        <w:t xml:space="preserve"> a distintos lenguajes.</w:t>
      </w:r>
    </w:p>
    <w:p w14:paraId="0C69CE90" w14:textId="6BBB4756" w:rsidR="001E6170" w:rsidRDefault="001E6170" w:rsidP="00035D01">
      <w:pPr>
        <w:pStyle w:val="ListParagraph"/>
        <w:numPr>
          <w:ilvl w:val="0"/>
          <w:numId w:val="7"/>
        </w:numPr>
        <w:ind w:left="720"/>
      </w:pPr>
      <w:r>
        <w:t>RoboFlow Universe: Para almacenar y explorar</w:t>
      </w:r>
      <w:r w:rsidR="00862D40">
        <w:t>,</w:t>
      </w:r>
      <w:r>
        <w:t xml:space="preserve"> datasets y modelos</w:t>
      </w:r>
      <w:r w:rsidR="00862D40">
        <w:t xml:space="preserve"> de reconocimiento de imágenes</w:t>
      </w:r>
      <w:r>
        <w:t xml:space="preserve"> </w:t>
      </w:r>
      <w:r w:rsidR="00862D40">
        <w:t>en la nube.</w:t>
      </w:r>
    </w:p>
    <w:p w14:paraId="0AAC9C3E" w14:textId="59BFAA47" w:rsidR="00862D40" w:rsidRPr="003970BD" w:rsidRDefault="00862D40" w:rsidP="00035D01">
      <w:pPr>
        <w:pStyle w:val="ListParagraph"/>
        <w:numPr>
          <w:ilvl w:val="0"/>
          <w:numId w:val="7"/>
        </w:numPr>
        <w:ind w:left="720"/>
      </w:pPr>
      <w:r>
        <w:t>Distintas bibliotecas para Python, que están listadas en los requerimientos del proyecto.</w:t>
      </w:r>
    </w:p>
    <w:p w14:paraId="76070254" w14:textId="77777777" w:rsidR="009230AD" w:rsidRDefault="009230AD" w:rsidP="00006EDE"/>
    <w:p w14:paraId="005FF712" w14:textId="77777777" w:rsidR="003C2BD0" w:rsidRPr="003970BD" w:rsidRDefault="003C2BD0" w:rsidP="00006EDE"/>
    <w:p w14:paraId="7F86D4BB" w14:textId="464537D2" w:rsidR="00006EDE" w:rsidRPr="003970BD" w:rsidRDefault="00006EDE" w:rsidP="00035D01">
      <w:pPr>
        <w:pStyle w:val="Heading1"/>
        <w:numPr>
          <w:ilvl w:val="0"/>
          <w:numId w:val="1"/>
        </w:numPr>
      </w:pPr>
      <w:bookmarkStart w:id="8" w:name="_Toc185100481"/>
      <w:r w:rsidRPr="003970BD">
        <w:t>Instalación</w:t>
      </w:r>
      <w:bookmarkEnd w:id="8"/>
    </w:p>
    <w:p w14:paraId="1293B18C" w14:textId="77777777" w:rsidR="00006EDE" w:rsidRPr="003970BD" w:rsidRDefault="00006EDE" w:rsidP="00006EDE"/>
    <w:p w14:paraId="01A0966C" w14:textId="4B35BE81" w:rsidR="001F3412" w:rsidRPr="003970BD" w:rsidRDefault="001F3412" w:rsidP="00006EDE">
      <w:r w:rsidRPr="003970BD">
        <w:t>A continuación se detallaran los pasos para instalar los programas y entornos de desarrollo para el proyecto, tanto en Windows como en distribuciones Linux.</w:t>
      </w:r>
    </w:p>
    <w:p w14:paraId="5B770FA8" w14:textId="77777777" w:rsidR="001F3412" w:rsidRDefault="001F3412" w:rsidP="00006EDE"/>
    <w:p w14:paraId="5FAE1C09" w14:textId="77777777" w:rsidR="003C2BD0" w:rsidRPr="003970BD" w:rsidRDefault="003C2BD0" w:rsidP="00006EDE"/>
    <w:p w14:paraId="32158263" w14:textId="3D5786A7" w:rsidR="005A3410" w:rsidRPr="003970BD" w:rsidRDefault="001F3412" w:rsidP="00035D01">
      <w:pPr>
        <w:pStyle w:val="Heading2"/>
        <w:numPr>
          <w:ilvl w:val="1"/>
          <w:numId w:val="1"/>
        </w:numPr>
      </w:pPr>
      <w:bookmarkStart w:id="9" w:name="_Toc185100482"/>
      <w:r w:rsidRPr="003970BD">
        <w:t>Android Studio</w:t>
      </w:r>
      <w:bookmarkEnd w:id="9"/>
    </w:p>
    <w:p w14:paraId="25B8855E" w14:textId="77777777" w:rsidR="001F3412" w:rsidRPr="003970BD" w:rsidRDefault="001F3412" w:rsidP="00006EDE"/>
    <w:p w14:paraId="61D5897C" w14:textId="72BDCD77" w:rsidR="001F3412" w:rsidRPr="003970BD" w:rsidRDefault="00862B22" w:rsidP="00035D01">
      <w:pPr>
        <w:pStyle w:val="ListParagraph"/>
        <w:numPr>
          <w:ilvl w:val="0"/>
          <w:numId w:val="8"/>
        </w:numPr>
        <w:rPr>
          <w:b/>
        </w:rPr>
      </w:pPr>
      <w:r w:rsidRPr="003970BD">
        <w:rPr>
          <w:b/>
        </w:rPr>
        <w:t xml:space="preserve">Instalación en </w:t>
      </w:r>
      <w:r w:rsidR="001F3412" w:rsidRPr="003970BD">
        <w:rPr>
          <w:b/>
        </w:rPr>
        <w:t>Windows</w:t>
      </w:r>
    </w:p>
    <w:p w14:paraId="58084B90" w14:textId="77777777" w:rsidR="001F3412" w:rsidRPr="003970BD" w:rsidRDefault="001F3412" w:rsidP="00006EDE"/>
    <w:p w14:paraId="3E592CFD" w14:textId="331E3519" w:rsidR="006F2E5A" w:rsidRPr="003970BD" w:rsidRDefault="00862B22" w:rsidP="00006EDE">
      <w:r w:rsidRPr="003970BD">
        <w:t xml:space="preserve">Accedemos a la página oficial de Android Studio </w:t>
      </w:r>
      <w:r w:rsidR="00945022" w:rsidRPr="003970BD">
        <w:t>(</w:t>
      </w:r>
      <w:hyperlink r:id="rId9" w:history="1">
        <w:r w:rsidR="00945022" w:rsidRPr="003970BD">
          <w:rPr>
            <w:rStyle w:val="Hyperlink"/>
          </w:rPr>
          <w:t>https://developer.android.com/studio</w:t>
        </w:r>
      </w:hyperlink>
      <w:r w:rsidR="00945022" w:rsidRPr="003970BD">
        <w:t>)</w:t>
      </w:r>
      <w:r w:rsidR="00B23A70" w:rsidRPr="003970BD">
        <w:t xml:space="preserve"> </w:t>
      </w:r>
      <w:r w:rsidRPr="003970BD">
        <w:t>y hacemos clic en el botón de descarga correspondiente.</w:t>
      </w:r>
    </w:p>
    <w:p w14:paraId="04884A7E" w14:textId="77777777" w:rsidR="00945022" w:rsidRPr="003970BD" w:rsidRDefault="00945022" w:rsidP="00006EDE"/>
    <w:p w14:paraId="0275E193" w14:textId="1AC0E3BC" w:rsidR="005A3410" w:rsidRPr="003970BD" w:rsidRDefault="00373B39" w:rsidP="00006EDE">
      <w:r w:rsidRPr="003970BD">
        <w:t>Se</w:t>
      </w:r>
      <w:r w:rsidR="009C14B6" w:rsidRPr="003970BD">
        <w:t xml:space="preserve"> mostrará un cuadro de diálogo con los términos y cond</w:t>
      </w:r>
      <w:r w:rsidRPr="003970BD">
        <w:t xml:space="preserve">iciones correspondientes a la </w:t>
      </w:r>
      <w:r w:rsidR="009C14B6" w:rsidRPr="003970BD">
        <w:t xml:space="preserve">Licencia de Android </w:t>
      </w:r>
      <w:r w:rsidRPr="003970BD">
        <w:t>Software Development Kit (SDK)</w:t>
      </w:r>
      <w:r w:rsidR="009C14B6" w:rsidRPr="003970BD">
        <w:t xml:space="preserve">. Una vez revisado el contenido completo del acuerdo, será necesario marcar la casilla de verificación que indica </w:t>
      </w:r>
      <w:r w:rsidRPr="003970BD">
        <w:t xml:space="preserve">la aceptación de los términos: </w:t>
      </w:r>
      <w:r w:rsidR="009C14B6" w:rsidRPr="003970BD">
        <w:t>"He leído y acepto los términos y condici</w:t>
      </w:r>
      <w:r w:rsidRPr="003970BD">
        <w:t>ones mencionados anteriormente"</w:t>
      </w:r>
      <w:r w:rsidR="009C14B6" w:rsidRPr="003970BD">
        <w:t xml:space="preserve">. Posteriormente, se procederá a iniciar la descarga de </w:t>
      </w:r>
      <w:r w:rsidRPr="003970BD">
        <w:t>Android Studio</w:t>
      </w:r>
      <w:r w:rsidR="009C14B6" w:rsidRPr="003970BD">
        <w:t xml:space="preserve"> al presionar el botón correspondiente.</w:t>
      </w:r>
    </w:p>
    <w:p w14:paraId="0045C4EA" w14:textId="77777777" w:rsidR="009C14B6" w:rsidRPr="003970BD" w:rsidRDefault="009C14B6" w:rsidP="00006EDE"/>
    <w:p w14:paraId="6DE7E2FE" w14:textId="0A2D77D1" w:rsidR="0099658B" w:rsidRPr="003970BD" w:rsidRDefault="0099658B" w:rsidP="0099658B">
      <w:pPr>
        <w:jc w:val="center"/>
      </w:pPr>
      <w:r w:rsidRPr="003970BD">
        <w:rPr>
          <w:noProof/>
          <w:lang w:eastAsia="es-AR"/>
        </w:rPr>
        <w:drawing>
          <wp:inline distT="0" distB="0" distL="0" distR="0" wp14:anchorId="7894A32C" wp14:editId="21E931F0">
            <wp:extent cx="4305300" cy="3514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5300" cy="3514725"/>
                    </a:xfrm>
                    <a:prstGeom prst="rect">
                      <a:avLst/>
                    </a:prstGeom>
                    <a:noFill/>
                    <a:ln>
                      <a:noFill/>
                    </a:ln>
                  </pic:spPr>
                </pic:pic>
              </a:graphicData>
            </a:graphic>
          </wp:inline>
        </w:drawing>
      </w:r>
    </w:p>
    <w:p w14:paraId="73FC1797" w14:textId="77777777" w:rsidR="0099658B" w:rsidRPr="003970BD" w:rsidRDefault="0099658B" w:rsidP="00006EDE"/>
    <w:p w14:paraId="7BEDD3EB" w14:textId="6A9C8739" w:rsidR="0099658B" w:rsidRPr="003970BD" w:rsidRDefault="0099658B" w:rsidP="00006EDE">
      <w:r w:rsidRPr="003970BD">
        <w:t>En Windows, se descargará un archivo ejecutable. Al abrirlo, el asistente de instalación solicitará confirmar si se desea instalar Android Studio junto con el emulador para dispositivos Android. Es fundamental asegurarse de que esta opción esté seleccionada durante la instalación, ya que el emulador es una herramienta esencial para realizar pruebas y depuración en el desarrollo de la aplicación.</w:t>
      </w:r>
    </w:p>
    <w:p w14:paraId="07BA9DD4" w14:textId="77777777" w:rsidR="0099658B" w:rsidRPr="003970BD" w:rsidRDefault="0099658B" w:rsidP="00006EDE"/>
    <w:p w14:paraId="7748F93A" w14:textId="5F8AE6CD" w:rsidR="009F0C16" w:rsidRPr="003970BD" w:rsidRDefault="009F0C16" w:rsidP="00006EDE">
      <w:r w:rsidRPr="003970BD">
        <w:t>Una vez dado en siguiente, seleccionamos la ubicación de instalación, e instalamos el IDE.</w:t>
      </w:r>
    </w:p>
    <w:p w14:paraId="1353436B" w14:textId="77777777" w:rsidR="006749BD" w:rsidRPr="003970BD" w:rsidRDefault="006749BD" w:rsidP="00006EDE"/>
    <w:p w14:paraId="753C6F5E" w14:textId="18918249" w:rsidR="006749BD" w:rsidRPr="003970BD" w:rsidRDefault="006749BD" w:rsidP="00A96E11">
      <w:pPr>
        <w:jc w:val="center"/>
      </w:pPr>
      <w:r w:rsidRPr="003970BD">
        <w:rPr>
          <w:noProof/>
          <w:lang w:eastAsia="es-AR"/>
        </w:rPr>
        <w:drawing>
          <wp:inline distT="0" distB="0" distL="0" distR="0" wp14:anchorId="5C1C5C43" wp14:editId="6E427DEC">
            <wp:extent cx="5316279" cy="40474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2960" cy="4060138"/>
                    </a:xfrm>
                    <a:prstGeom prst="rect">
                      <a:avLst/>
                    </a:prstGeom>
                    <a:noFill/>
                    <a:ln>
                      <a:noFill/>
                    </a:ln>
                  </pic:spPr>
                </pic:pic>
              </a:graphicData>
            </a:graphic>
          </wp:inline>
        </w:drawing>
      </w:r>
    </w:p>
    <w:p w14:paraId="27880D18" w14:textId="77777777" w:rsidR="006749BD" w:rsidRPr="003970BD" w:rsidRDefault="006749BD" w:rsidP="00006EDE"/>
    <w:p w14:paraId="55230D18" w14:textId="72513411" w:rsidR="00156E08" w:rsidRPr="003970BD" w:rsidRDefault="009F41D7" w:rsidP="00006EDE">
      <w:r w:rsidRPr="003970BD">
        <w:t>Al abrir Android Studio por primera vez, se iniciará automáticamente el asistente de instalación del Android SDK. En el primer paso, es recomendable seleccionar la opción de instalación personalizada (Custom) en lugar de la estándar. Esto permite configurar detalladamente las herramientas a instalar y elegir las versiones específicas del SDK de Android que se utilizarán durante el desarrollo de la aplicación, asegurando que sean compatibles con los requerimientos del proyecto.</w:t>
      </w:r>
    </w:p>
    <w:p w14:paraId="4E876EB7" w14:textId="6E7E8318" w:rsidR="00156E08" w:rsidRPr="003970BD" w:rsidRDefault="00156E08" w:rsidP="00006EDE">
      <w:r w:rsidRPr="003970BD">
        <w:rPr>
          <w:noProof/>
          <w:lang w:eastAsia="es-AR"/>
        </w:rPr>
        <w:lastRenderedPageBreak/>
        <w:drawing>
          <wp:inline distT="0" distB="0" distL="0" distR="0" wp14:anchorId="0DC4FECC" wp14:editId="1882D6FE">
            <wp:extent cx="6305550" cy="4686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5550" cy="4686300"/>
                    </a:xfrm>
                    <a:prstGeom prst="rect">
                      <a:avLst/>
                    </a:prstGeom>
                    <a:noFill/>
                    <a:ln>
                      <a:noFill/>
                    </a:ln>
                  </pic:spPr>
                </pic:pic>
              </a:graphicData>
            </a:graphic>
          </wp:inline>
        </w:drawing>
      </w:r>
    </w:p>
    <w:p w14:paraId="41972C4A" w14:textId="77777777" w:rsidR="009F0C16" w:rsidRPr="003970BD" w:rsidRDefault="009F0C16" w:rsidP="00006EDE"/>
    <w:p w14:paraId="4C269EA8" w14:textId="536C7BEC" w:rsidR="00156E08" w:rsidRPr="003970BD" w:rsidRDefault="009F41D7" w:rsidP="00006EDE">
      <w:r w:rsidRPr="003970BD">
        <w:t>Se debe seleccionar la opción para instalar el Android SDK, junto con todas las dependencias adicionales que este requiere para su correcto funcionamiento. Posteriormente, se especifica la ubicación donde se desea realizar la instalación, asegurándose de contar con suficiente espacio en el disco para alojar los componentes seleccionados.</w:t>
      </w:r>
    </w:p>
    <w:p w14:paraId="1B1C0FFF" w14:textId="675714CF" w:rsidR="00156E08" w:rsidRPr="003970BD" w:rsidRDefault="00156E08" w:rsidP="00006EDE">
      <w:r w:rsidRPr="003970BD">
        <w:rPr>
          <w:noProof/>
          <w:lang w:eastAsia="es-AR"/>
        </w:rPr>
        <w:lastRenderedPageBreak/>
        <w:drawing>
          <wp:inline distT="0" distB="0" distL="0" distR="0" wp14:anchorId="023B460C" wp14:editId="11904942">
            <wp:extent cx="6305550" cy="4772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5550" cy="4772025"/>
                    </a:xfrm>
                    <a:prstGeom prst="rect">
                      <a:avLst/>
                    </a:prstGeom>
                    <a:noFill/>
                    <a:ln>
                      <a:noFill/>
                    </a:ln>
                  </pic:spPr>
                </pic:pic>
              </a:graphicData>
            </a:graphic>
          </wp:inline>
        </w:drawing>
      </w:r>
    </w:p>
    <w:p w14:paraId="1E9E59AB" w14:textId="77777777" w:rsidR="00156E08" w:rsidRPr="003970BD" w:rsidRDefault="00156E08" w:rsidP="00006EDE"/>
    <w:p w14:paraId="11203CD5" w14:textId="0E0550BF" w:rsidR="00E411B9" w:rsidRPr="003970BD" w:rsidRDefault="009F41D7" w:rsidP="00006EDE">
      <w:r w:rsidRPr="003970BD">
        <w:t xml:space="preserve">Durante el proceso de instalación, se presenta nuevamente una sección que detalla los términos y condiciones previamente </w:t>
      </w:r>
      <w:r w:rsidR="00632D1F" w:rsidRPr="003970BD">
        <w:t>vistos</w:t>
      </w:r>
      <w:r w:rsidRPr="003970BD">
        <w:t xml:space="preserve"> en la página principal de Android Studio. Es necesario aceptar estos términos para continuar con la instalación. Una vez aceptados, el instalador procede a descargar e instalar todos los componentes </w:t>
      </w:r>
      <w:r w:rsidR="00632D1F" w:rsidRPr="003970BD">
        <w:t>seleccionados</w:t>
      </w:r>
      <w:r w:rsidRPr="003970BD">
        <w:t>.</w:t>
      </w:r>
    </w:p>
    <w:p w14:paraId="1D0D5E40" w14:textId="45F91D93" w:rsidR="00E411B9" w:rsidRPr="003970BD" w:rsidRDefault="00E411B9" w:rsidP="00006EDE">
      <w:r w:rsidRPr="003970BD">
        <w:rPr>
          <w:noProof/>
          <w:lang w:eastAsia="es-AR"/>
        </w:rPr>
        <w:lastRenderedPageBreak/>
        <w:drawing>
          <wp:inline distT="0" distB="0" distL="0" distR="0" wp14:anchorId="6F80B0C6" wp14:editId="23065BB6">
            <wp:extent cx="6305550" cy="5124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5550" cy="5124450"/>
                    </a:xfrm>
                    <a:prstGeom prst="rect">
                      <a:avLst/>
                    </a:prstGeom>
                    <a:noFill/>
                    <a:ln>
                      <a:noFill/>
                    </a:ln>
                  </pic:spPr>
                </pic:pic>
              </a:graphicData>
            </a:graphic>
          </wp:inline>
        </w:drawing>
      </w:r>
    </w:p>
    <w:p w14:paraId="00F05CAF" w14:textId="77777777" w:rsidR="00E411B9" w:rsidRPr="003970BD" w:rsidRDefault="00E411B9" w:rsidP="00006EDE"/>
    <w:p w14:paraId="70AF86A1" w14:textId="41B6B381" w:rsidR="00E411B9" w:rsidRPr="003970BD" w:rsidRDefault="00632D1F" w:rsidP="00006EDE">
      <w:pPr>
        <w:rPr>
          <w:i/>
        </w:rPr>
      </w:pPr>
      <w:r w:rsidRPr="003970BD">
        <w:t>Al completar el proceso de instalación, el instalador mostrará una pantalla de finalización, indicando que Android Studio se ha instalado correctamente y está listo para su uso.</w:t>
      </w:r>
      <w:r w:rsidR="00E74119" w:rsidRPr="003970BD">
        <w:t xml:space="preserve"> Al abrirlo veremos la pantalla principal del IDE, crear y cargar proyectos.</w:t>
      </w:r>
    </w:p>
    <w:p w14:paraId="2EBF8D55" w14:textId="77777777" w:rsidR="00632D1F" w:rsidRPr="003970BD" w:rsidRDefault="00632D1F" w:rsidP="00006EDE"/>
    <w:p w14:paraId="18CCB6CB" w14:textId="6242322C" w:rsidR="00E411B9" w:rsidRPr="003970BD" w:rsidRDefault="00632D1F" w:rsidP="00035D01">
      <w:pPr>
        <w:pStyle w:val="ListParagraph"/>
        <w:numPr>
          <w:ilvl w:val="0"/>
          <w:numId w:val="8"/>
        </w:numPr>
        <w:rPr>
          <w:b/>
        </w:rPr>
      </w:pPr>
      <w:r w:rsidRPr="003970BD">
        <w:rPr>
          <w:b/>
        </w:rPr>
        <w:t>Linux</w:t>
      </w:r>
    </w:p>
    <w:p w14:paraId="1BF9D8E5" w14:textId="77777777" w:rsidR="007371AE" w:rsidRPr="003970BD" w:rsidRDefault="007371AE" w:rsidP="00006EDE"/>
    <w:p w14:paraId="2020559B" w14:textId="6D241300" w:rsidR="00E411B9" w:rsidRPr="003970BD" w:rsidRDefault="007371AE" w:rsidP="00006EDE">
      <w:r w:rsidRPr="003970BD">
        <w:t>En sistemas operativos basados en Linux, es necesario instalar previamente las dependencias de Java para garantizar la compatibilidad con Android Studio. Los comandos requeridos son los siguientes:</w:t>
      </w:r>
    </w:p>
    <w:p w14:paraId="50F31116" w14:textId="77777777" w:rsidR="004615F1" w:rsidRPr="003970BD" w:rsidRDefault="004615F1" w:rsidP="00006EDE"/>
    <w:p w14:paraId="3F2DD9BF" w14:textId="795291B5" w:rsidR="00B4784E" w:rsidRPr="003970BD" w:rsidRDefault="00B4784E" w:rsidP="00006EDE">
      <w:pPr>
        <w:rPr>
          <w:b/>
        </w:rPr>
      </w:pPr>
      <w:r w:rsidRPr="003970BD">
        <w:rPr>
          <w:b/>
        </w:rPr>
        <w:t xml:space="preserve">$ sudo add-apt-repository </w:t>
      </w:r>
      <w:r w:rsidR="00341141" w:rsidRPr="003970BD">
        <w:rPr>
          <w:b/>
        </w:rPr>
        <w:t>universe</w:t>
      </w:r>
    </w:p>
    <w:p w14:paraId="451C4AC0" w14:textId="21D7A741" w:rsidR="00B4784E" w:rsidRPr="00EA25D2" w:rsidRDefault="00B4784E" w:rsidP="00006EDE">
      <w:pPr>
        <w:rPr>
          <w:b/>
          <w:lang w:val="en-US"/>
        </w:rPr>
      </w:pPr>
      <w:r w:rsidRPr="00EA25D2">
        <w:rPr>
          <w:b/>
          <w:lang w:val="en-US"/>
        </w:rPr>
        <w:t xml:space="preserve">$ </w:t>
      </w:r>
      <w:proofErr w:type="gramStart"/>
      <w:r w:rsidRPr="00EA25D2">
        <w:rPr>
          <w:b/>
          <w:lang w:val="en-US"/>
        </w:rPr>
        <w:t>sudo</w:t>
      </w:r>
      <w:proofErr w:type="gramEnd"/>
      <w:r w:rsidRPr="00EA25D2">
        <w:rPr>
          <w:b/>
          <w:lang w:val="en-US"/>
        </w:rPr>
        <w:t xml:space="preserve"> apt update</w:t>
      </w:r>
    </w:p>
    <w:p w14:paraId="138189A1" w14:textId="67BC905C" w:rsidR="004615F1" w:rsidRPr="00EA25D2" w:rsidRDefault="004615F1" w:rsidP="00006EDE">
      <w:pPr>
        <w:rPr>
          <w:b/>
          <w:lang w:val="en-US"/>
        </w:rPr>
      </w:pPr>
      <w:r w:rsidRPr="00EA25D2">
        <w:rPr>
          <w:b/>
          <w:lang w:val="en-US"/>
        </w:rPr>
        <w:t xml:space="preserve">$ </w:t>
      </w:r>
      <w:proofErr w:type="gramStart"/>
      <w:r w:rsidRPr="00EA25D2">
        <w:rPr>
          <w:b/>
          <w:lang w:val="en-US"/>
        </w:rPr>
        <w:t>sudo</w:t>
      </w:r>
      <w:proofErr w:type="gramEnd"/>
      <w:r w:rsidRPr="00EA25D2">
        <w:rPr>
          <w:b/>
          <w:lang w:val="en-US"/>
        </w:rPr>
        <w:t xml:space="preserve"> apt install openjdk-</w:t>
      </w:r>
      <w:r w:rsidR="00131A5B" w:rsidRPr="00EA25D2">
        <w:rPr>
          <w:b/>
          <w:lang w:val="en-US"/>
        </w:rPr>
        <w:t>17</w:t>
      </w:r>
      <w:r w:rsidRPr="00EA25D2">
        <w:rPr>
          <w:b/>
          <w:lang w:val="en-US"/>
        </w:rPr>
        <w:t>-jdk</w:t>
      </w:r>
      <w:r w:rsidR="00B4784E" w:rsidRPr="00EA25D2">
        <w:rPr>
          <w:b/>
          <w:lang w:val="en-US"/>
        </w:rPr>
        <w:t xml:space="preserve"> -y</w:t>
      </w:r>
    </w:p>
    <w:p w14:paraId="08F40020" w14:textId="7C5AA13D" w:rsidR="004615F1" w:rsidRPr="003970BD" w:rsidRDefault="004615F1" w:rsidP="00006EDE">
      <w:pPr>
        <w:rPr>
          <w:b/>
        </w:rPr>
      </w:pPr>
      <w:r w:rsidRPr="003970BD">
        <w:rPr>
          <w:b/>
        </w:rPr>
        <w:lastRenderedPageBreak/>
        <w:t>$ sudo apt install openjdk-</w:t>
      </w:r>
      <w:r w:rsidR="00131A5B">
        <w:rPr>
          <w:b/>
        </w:rPr>
        <w:t>17</w:t>
      </w:r>
      <w:r w:rsidRPr="003970BD">
        <w:rPr>
          <w:b/>
        </w:rPr>
        <w:t>-jre</w:t>
      </w:r>
      <w:r w:rsidR="00B4784E" w:rsidRPr="003970BD">
        <w:rPr>
          <w:b/>
        </w:rPr>
        <w:t xml:space="preserve"> -y</w:t>
      </w:r>
    </w:p>
    <w:p w14:paraId="6B8991D8" w14:textId="77777777" w:rsidR="004615F1" w:rsidRPr="003970BD" w:rsidRDefault="004615F1" w:rsidP="00006EDE"/>
    <w:p w14:paraId="217988E4" w14:textId="3031F742" w:rsidR="004615F1" w:rsidRPr="003970BD" w:rsidRDefault="0001112B" w:rsidP="00006EDE">
      <w:r>
        <w:t xml:space="preserve">Después de haber instalado </w:t>
      </w:r>
      <w:r w:rsidR="0026216D" w:rsidRPr="003970BD">
        <w:t>Java, accedemos a la página oficial de Android Studio, la cual detectará automáticamente el sistema operativo Linux y proporcionará el archivo de instalación correspondiente. Tras la descarga, descomprimimos el archivo y, a continuación, abrimos la terminal en la misma ubicación donde se encuentra el archivo descomprimido. En la terminal, ejecutamos los siguientes comandos:</w:t>
      </w:r>
    </w:p>
    <w:p w14:paraId="4C3DBC01" w14:textId="77777777" w:rsidR="0026216D" w:rsidRPr="003970BD" w:rsidRDefault="0026216D" w:rsidP="00006EDE"/>
    <w:p w14:paraId="0BE22834" w14:textId="7EC7481E" w:rsidR="004615F1" w:rsidRPr="003970BD" w:rsidRDefault="004615F1" w:rsidP="00006EDE">
      <w:pPr>
        <w:rPr>
          <w:b/>
        </w:rPr>
      </w:pPr>
      <w:r w:rsidRPr="003970BD">
        <w:rPr>
          <w:b/>
        </w:rPr>
        <w:t>$ sudo mv android-studio /opt/</w:t>
      </w:r>
    </w:p>
    <w:p w14:paraId="3E26A527" w14:textId="6630ED14" w:rsidR="004615F1" w:rsidRPr="00EA25D2" w:rsidRDefault="004615F1" w:rsidP="00006EDE">
      <w:pPr>
        <w:rPr>
          <w:b/>
          <w:lang w:val="en-US"/>
        </w:rPr>
      </w:pPr>
      <w:r w:rsidRPr="00EA25D2">
        <w:rPr>
          <w:b/>
          <w:lang w:val="en-US"/>
        </w:rPr>
        <w:t xml:space="preserve">$ </w:t>
      </w:r>
      <w:proofErr w:type="gramStart"/>
      <w:r w:rsidRPr="00EA25D2">
        <w:rPr>
          <w:b/>
          <w:lang w:val="en-US"/>
        </w:rPr>
        <w:t>sudo</w:t>
      </w:r>
      <w:proofErr w:type="gramEnd"/>
      <w:r w:rsidRPr="00EA25D2">
        <w:rPr>
          <w:b/>
          <w:lang w:val="en-US"/>
        </w:rPr>
        <w:t xml:space="preserve"> ln -sf /opt/android-studio/bin/studio.sh /bin/android-studio</w:t>
      </w:r>
    </w:p>
    <w:p w14:paraId="51484514" w14:textId="77777777" w:rsidR="007D4354" w:rsidRPr="00EA25D2" w:rsidRDefault="007D4354" w:rsidP="00006EDE">
      <w:pPr>
        <w:rPr>
          <w:lang w:val="en-US"/>
        </w:rPr>
      </w:pPr>
    </w:p>
    <w:p w14:paraId="54B5B0C3" w14:textId="12C2916E" w:rsidR="00565C93" w:rsidRPr="003970BD" w:rsidRDefault="00F815D4" w:rsidP="00006EDE">
      <w:r w:rsidRPr="003970BD">
        <w:t>Una vez que haya ejecutado estos comandos, copia un fragmento de código para permitir que la aplicación Android Studio esté disponible en el acceso directo del menú de la aplicación en Linux:</w:t>
      </w:r>
    </w:p>
    <w:p w14:paraId="4B56211C" w14:textId="77777777" w:rsidR="00F815D4" w:rsidRPr="003970BD" w:rsidRDefault="00F815D4" w:rsidP="00006EDE"/>
    <w:p w14:paraId="594B1868" w14:textId="7A349539" w:rsidR="00565C93" w:rsidRPr="00EA25D2" w:rsidRDefault="00565C93" w:rsidP="00006EDE">
      <w:pPr>
        <w:rPr>
          <w:b/>
          <w:lang w:val="en-US"/>
        </w:rPr>
      </w:pPr>
      <w:r w:rsidRPr="00EA25D2">
        <w:rPr>
          <w:b/>
          <w:lang w:val="en-US"/>
        </w:rPr>
        <w:t xml:space="preserve">$ </w:t>
      </w:r>
      <w:proofErr w:type="gramStart"/>
      <w:r w:rsidRPr="00EA25D2">
        <w:rPr>
          <w:b/>
          <w:lang w:val="en-US"/>
        </w:rPr>
        <w:t>sudo</w:t>
      </w:r>
      <w:proofErr w:type="gramEnd"/>
      <w:r w:rsidRPr="00EA25D2">
        <w:rPr>
          <w:b/>
          <w:lang w:val="en-US"/>
        </w:rPr>
        <w:t xml:space="preserve"> nano /usr/share/applications/android-studio.desktop</w:t>
      </w:r>
    </w:p>
    <w:p w14:paraId="42BAFE40" w14:textId="77777777" w:rsidR="00547AEE" w:rsidRPr="00EA25D2" w:rsidRDefault="00547AEE" w:rsidP="00006EDE">
      <w:pPr>
        <w:rPr>
          <w:lang w:val="en-US"/>
        </w:rPr>
      </w:pPr>
    </w:p>
    <w:p w14:paraId="1AB8A2DC" w14:textId="37C3360B" w:rsidR="00547AEE" w:rsidRPr="003970BD" w:rsidRDefault="00547AEE" w:rsidP="00006EDE">
      <w:r w:rsidRPr="003970BD">
        <w:t xml:space="preserve">Una vez dentro del editor de texto nano, copiamos el siguiente </w:t>
      </w:r>
      <w:r w:rsidR="00CF7BFF" w:rsidRPr="003970BD">
        <w:t>texto haciendo Ctrl</w:t>
      </w:r>
      <w:r w:rsidR="00B4183D" w:rsidRPr="003970BD">
        <w:t xml:space="preserve"> </w:t>
      </w:r>
      <w:r w:rsidR="00CF7BFF" w:rsidRPr="003970BD">
        <w:t>+</w:t>
      </w:r>
      <w:r w:rsidR="00B4183D" w:rsidRPr="003970BD">
        <w:t xml:space="preserve"> </w:t>
      </w:r>
      <w:r w:rsidR="00CF7BFF" w:rsidRPr="003970BD">
        <w:t>C y lo pegamos con Mayus</w:t>
      </w:r>
      <w:r w:rsidR="00B4183D" w:rsidRPr="003970BD">
        <w:t xml:space="preserve"> </w:t>
      </w:r>
      <w:r w:rsidR="00CF7BFF" w:rsidRPr="003970BD">
        <w:t>+</w:t>
      </w:r>
      <w:r w:rsidR="00B4183D" w:rsidRPr="003970BD">
        <w:t xml:space="preserve"> </w:t>
      </w:r>
      <w:r w:rsidR="00CF7BFF" w:rsidRPr="003970BD">
        <w:t>Ctrl</w:t>
      </w:r>
      <w:r w:rsidR="00B4183D" w:rsidRPr="003970BD">
        <w:t xml:space="preserve"> </w:t>
      </w:r>
      <w:r w:rsidR="00CF7BFF" w:rsidRPr="003970BD">
        <w:t>+</w:t>
      </w:r>
      <w:r w:rsidR="00B4183D" w:rsidRPr="003970BD">
        <w:t xml:space="preserve"> </w:t>
      </w:r>
      <w:r w:rsidR="00CF7BFF" w:rsidRPr="003970BD">
        <w:t>v.</w:t>
      </w:r>
    </w:p>
    <w:p w14:paraId="42D1E9F1" w14:textId="77777777" w:rsidR="00CF7BFF" w:rsidRPr="003970BD" w:rsidRDefault="00CF7BFF" w:rsidP="00006EDE"/>
    <w:p w14:paraId="18D4C901" w14:textId="77777777" w:rsidR="00565C93" w:rsidRPr="00EA25D2" w:rsidRDefault="00565C93" w:rsidP="00565C93">
      <w:pPr>
        <w:rPr>
          <w:b/>
          <w:lang w:val="en-US"/>
        </w:rPr>
      </w:pPr>
      <w:r w:rsidRPr="00EA25D2">
        <w:rPr>
          <w:b/>
          <w:lang w:val="en-US"/>
        </w:rPr>
        <w:t>[Desktop Entry]</w:t>
      </w:r>
    </w:p>
    <w:p w14:paraId="362FE462" w14:textId="77777777" w:rsidR="00565C93" w:rsidRPr="00EA25D2" w:rsidRDefault="00565C93" w:rsidP="00565C93">
      <w:pPr>
        <w:rPr>
          <w:b/>
          <w:lang w:val="en-US"/>
        </w:rPr>
      </w:pPr>
      <w:r w:rsidRPr="00EA25D2">
        <w:rPr>
          <w:b/>
          <w:lang w:val="en-US"/>
        </w:rPr>
        <w:t>Version=1.0</w:t>
      </w:r>
    </w:p>
    <w:p w14:paraId="66596635" w14:textId="77777777" w:rsidR="00565C93" w:rsidRPr="00EA25D2" w:rsidRDefault="00565C93" w:rsidP="00565C93">
      <w:pPr>
        <w:rPr>
          <w:b/>
          <w:lang w:val="en-US"/>
        </w:rPr>
      </w:pPr>
      <w:r w:rsidRPr="00EA25D2">
        <w:rPr>
          <w:b/>
          <w:lang w:val="en-US"/>
        </w:rPr>
        <w:t>Type=Application</w:t>
      </w:r>
    </w:p>
    <w:p w14:paraId="0EB2DA98" w14:textId="77777777" w:rsidR="00565C93" w:rsidRPr="00EA25D2" w:rsidRDefault="00565C93" w:rsidP="00565C93">
      <w:pPr>
        <w:rPr>
          <w:b/>
          <w:lang w:val="en-US"/>
        </w:rPr>
      </w:pPr>
      <w:r w:rsidRPr="00EA25D2">
        <w:rPr>
          <w:b/>
          <w:lang w:val="en-US"/>
        </w:rPr>
        <w:t>Name=Android Studio</w:t>
      </w:r>
    </w:p>
    <w:p w14:paraId="7E78BCCD" w14:textId="77777777" w:rsidR="00565C93" w:rsidRPr="00EA25D2" w:rsidRDefault="00565C93" w:rsidP="00565C93">
      <w:pPr>
        <w:rPr>
          <w:b/>
          <w:lang w:val="en-US"/>
        </w:rPr>
      </w:pPr>
      <w:r w:rsidRPr="00EA25D2">
        <w:rPr>
          <w:b/>
          <w:lang w:val="en-US"/>
        </w:rPr>
        <w:t>Comment=Android Studio</w:t>
      </w:r>
    </w:p>
    <w:p w14:paraId="78EFFE87" w14:textId="77777777" w:rsidR="00565C93" w:rsidRPr="00EA25D2" w:rsidRDefault="00565C93" w:rsidP="00565C93">
      <w:pPr>
        <w:rPr>
          <w:b/>
          <w:lang w:val="en-US"/>
        </w:rPr>
      </w:pPr>
      <w:r w:rsidRPr="00EA25D2">
        <w:rPr>
          <w:b/>
          <w:lang w:val="en-US"/>
        </w:rPr>
        <w:t>Exec=bash -i "/opt/android-studio/bin/studio.sh" %f</w:t>
      </w:r>
    </w:p>
    <w:p w14:paraId="2A047D33" w14:textId="77777777" w:rsidR="00565C93" w:rsidRPr="00EA25D2" w:rsidRDefault="00565C93" w:rsidP="00565C93">
      <w:pPr>
        <w:rPr>
          <w:b/>
          <w:lang w:val="en-US"/>
        </w:rPr>
      </w:pPr>
      <w:r w:rsidRPr="00EA25D2">
        <w:rPr>
          <w:b/>
          <w:lang w:val="en-US"/>
        </w:rPr>
        <w:t>Icon=/opt/android-studio/bin/studio.png</w:t>
      </w:r>
    </w:p>
    <w:p w14:paraId="0943E69F" w14:textId="77777777" w:rsidR="00565C93" w:rsidRPr="00EA25D2" w:rsidRDefault="00565C93" w:rsidP="00565C93">
      <w:pPr>
        <w:rPr>
          <w:b/>
          <w:lang w:val="en-US"/>
        </w:rPr>
      </w:pPr>
      <w:r w:rsidRPr="00EA25D2">
        <w:rPr>
          <w:b/>
          <w:lang w:val="en-US"/>
        </w:rPr>
        <w:t>Categories=Development</w:t>
      </w:r>
      <w:proofErr w:type="gramStart"/>
      <w:r w:rsidRPr="00EA25D2">
        <w:rPr>
          <w:b/>
          <w:lang w:val="en-US"/>
        </w:rPr>
        <w:t>;IDE</w:t>
      </w:r>
      <w:proofErr w:type="gramEnd"/>
      <w:r w:rsidRPr="00EA25D2">
        <w:rPr>
          <w:b/>
          <w:lang w:val="en-US"/>
        </w:rPr>
        <w:t>;</w:t>
      </w:r>
    </w:p>
    <w:p w14:paraId="0CF3141E" w14:textId="77777777" w:rsidR="00565C93" w:rsidRPr="00EA25D2" w:rsidRDefault="00565C93" w:rsidP="00565C93">
      <w:pPr>
        <w:rPr>
          <w:b/>
          <w:lang w:val="en-US"/>
        </w:rPr>
      </w:pPr>
      <w:r w:rsidRPr="00EA25D2">
        <w:rPr>
          <w:b/>
          <w:lang w:val="en-US"/>
        </w:rPr>
        <w:t>Terminal=false</w:t>
      </w:r>
    </w:p>
    <w:p w14:paraId="645778C5" w14:textId="77777777" w:rsidR="00565C93" w:rsidRPr="00EA25D2" w:rsidRDefault="00565C93" w:rsidP="00565C93">
      <w:pPr>
        <w:rPr>
          <w:b/>
          <w:lang w:val="en-US"/>
        </w:rPr>
      </w:pPr>
      <w:r w:rsidRPr="00EA25D2">
        <w:rPr>
          <w:b/>
          <w:lang w:val="en-US"/>
        </w:rPr>
        <w:t>StartupNotify=true</w:t>
      </w:r>
    </w:p>
    <w:p w14:paraId="0AC10E69" w14:textId="77777777" w:rsidR="00565C93" w:rsidRPr="003970BD" w:rsidRDefault="00565C93" w:rsidP="00565C93">
      <w:pPr>
        <w:rPr>
          <w:b/>
        </w:rPr>
      </w:pPr>
      <w:r w:rsidRPr="003970BD">
        <w:rPr>
          <w:b/>
        </w:rPr>
        <w:t>StartupWMClass=jetbrains-android-studio</w:t>
      </w:r>
    </w:p>
    <w:p w14:paraId="07A69707" w14:textId="2B529AC0" w:rsidR="00CF7BFF" w:rsidRPr="00EA25D2" w:rsidRDefault="00565C93" w:rsidP="00565C93">
      <w:pPr>
        <w:rPr>
          <w:lang w:val="en-US"/>
        </w:rPr>
      </w:pPr>
      <w:proofErr w:type="gramStart"/>
      <w:r w:rsidRPr="00EA25D2">
        <w:rPr>
          <w:b/>
          <w:lang w:val="en-US"/>
        </w:rPr>
        <w:t>Name[</w:t>
      </w:r>
      <w:proofErr w:type="gramEnd"/>
      <w:r w:rsidRPr="00EA25D2">
        <w:rPr>
          <w:b/>
          <w:lang w:val="en-US"/>
        </w:rPr>
        <w:t>en_GB]=android-studio.desktop</w:t>
      </w:r>
      <w:r w:rsidR="00922297" w:rsidRPr="00EA25D2">
        <w:rPr>
          <w:lang w:val="en-US"/>
        </w:rPr>
        <w:br/>
      </w:r>
    </w:p>
    <w:p w14:paraId="5E96C08D" w14:textId="2564BD7B" w:rsidR="00565C93" w:rsidRPr="003970BD" w:rsidRDefault="00B4183D" w:rsidP="00CF7BFF">
      <w:r w:rsidRPr="003970BD">
        <w:t>Una vez realizado el cambio, guardamos y cerramos el archivo presionando Ctrl + X, luego confirmamos la acción presionando Enter para guardar los cambios realizados. Ahora, Android Studio estará disponible para ser ejecutado desde el menú de aplicaciones o actividades. A partir de este punto, el proceso de configuración y ejecución sigue los mismos pasos que en la instalación para Windows.</w:t>
      </w:r>
    </w:p>
    <w:p w14:paraId="7E70DA04" w14:textId="77777777" w:rsidR="009C68F8" w:rsidRDefault="009C68F8" w:rsidP="00006EDE"/>
    <w:p w14:paraId="47FAFDFA" w14:textId="77777777" w:rsidR="00131A5B" w:rsidRPr="003970BD" w:rsidRDefault="00131A5B" w:rsidP="00006EDE"/>
    <w:p w14:paraId="58BB6977" w14:textId="24EA66F3" w:rsidR="005A3410" w:rsidRPr="003970BD" w:rsidRDefault="00E40453" w:rsidP="00035D01">
      <w:pPr>
        <w:pStyle w:val="Heading2"/>
        <w:numPr>
          <w:ilvl w:val="1"/>
          <w:numId w:val="1"/>
        </w:numPr>
      </w:pPr>
      <w:bookmarkStart w:id="10" w:name="_Toc185100483"/>
      <w:r w:rsidRPr="003970BD">
        <w:lastRenderedPageBreak/>
        <w:t>Entorno de Desarrollo Python</w:t>
      </w:r>
      <w:bookmarkEnd w:id="10"/>
    </w:p>
    <w:p w14:paraId="4F7C326C" w14:textId="77777777" w:rsidR="00E40453" w:rsidRPr="003970BD" w:rsidRDefault="00E40453" w:rsidP="00006EDE"/>
    <w:p w14:paraId="02980758" w14:textId="3360C5A0" w:rsidR="004334EC" w:rsidRPr="003970BD" w:rsidRDefault="004334EC" w:rsidP="00035D01">
      <w:pPr>
        <w:pStyle w:val="ListParagraph"/>
        <w:numPr>
          <w:ilvl w:val="0"/>
          <w:numId w:val="9"/>
        </w:numPr>
        <w:rPr>
          <w:b/>
        </w:rPr>
      </w:pPr>
      <w:r w:rsidRPr="003970BD">
        <w:rPr>
          <w:b/>
        </w:rPr>
        <w:t>Windows</w:t>
      </w:r>
    </w:p>
    <w:p w14:paraId="1D5E67A1" w14:textId="77777777" w:rsidR="004334EC" w:rsidRPr="003970BD" w:rsidRDefault="004334EC" w:rsidP="00006EDE"/>
    <w:p w14:paraId="53ED8EA1" w14:textId="62F4800B" w:rsidR="00A47EA4" w:rsidRPr="003970BD" w:rsidRDefault="008434ED" w:rsidP="00006EDE">
      <w:r w:rsidRPr="003970BD">
        <w:t xml:space="preserve">Para proceder con la instalación de Visual Studio Code y configurar el entorno de programación en Python, </w:t>
      </w:r>
      <w:r w:rsidR="005A3410" w:rsidRPr="003970BD">
        <w:t>n</w:t>
      </w:r>
      <w:r w:rsidRPr="003970BD">
        <w:t xml:space="preserve">os dirigimos a su </w:t>
      </w:r>
      <w:r w:rsidR="005A3410" w:rsidRPr="003970BD">
        <w:t>página de instalación (</w:t>
      </w:r>
      <w:hyperlink r:id="rId15" w:history="1">
        <w:r w:rsidR="005A3410" w:rsidRPr="003970BD">
          <w:rPr>
            <w:rStyle w:val="Hyperlink"/>
          </w:rPr>
          <w:t>https://code.visualstudio.com/</w:t>
        </w:r>
      </w:hyperlink>
      <w:r w:rsidR="005A3410" w:rsidRPr="003970BD">
        <w:t>) y presionamos en el botón</w:t>
      </w:r>
      <w:r w:rsidR="00A47EA4" w:rsidRPr="003970BD">
        <w:t xml:space="preserve"> de descargar para Windows.</w:t>
      </w:r>
    </w:p>
    <w:p w14:paraId="58E10647" w14:textId="2AB44AE4" w:rsidR="008434ED" w:rsidRPr="003970BD" w:rsidRDefault="008434ED" w:rsidP="00006EDE">
      <w:r w:rsidRPr="003970BD">
        <w:t>Una vez descargado el archivo de instalación, continúa con los pasos de instalación.</w:t>
      </w:r>
    </w:p>
    <w:p w14:paraId="4D1DE390" w14:textId="77777777" w:rsidR="00A47EA4" w:rsidRPr="003970BD" w:rsidRDefault="00A47EA4" w:rsidP="00006EDE"/>
    <w:p w14:paraId="32A54211" w14:textId="712CCBEA" w:rsidR="00A47EA4" w:rsidRPr="003970BD" w:rsidRDefault="00A47EA4" w:rsidP="00006EDE">
      <w:r w:rsidRPr="003970BD">
        <w:rPr>
          <w:noProof/>
          <w:lang w:eastAsia="es-AR"/>
        </w:rPr>
        <w:drawing>
          <wp:inline distT="0" distB="0" distL="0" distR="0" wp14:anchorId="561A49C0" wp14:editId="47004A3C">
            <wp:extent cx="6305550" cy="4933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5550" cy="4933950"/>
                    </a:xfrm>
                    <a:prstGeom prst="rect">
                      <a:avLst/>
                    </a:prstGeom>
                    <a:noFill/>
                    <a:ln>
                      <a:noFill/>
                    </a:ln>
                  </pic:spPr>
                </pic:pic>
              </a:graphicData>
            </a:graphic>
          </wp:inline>
        </w:drawing>
      </w:r>
    </w:p>
    <w:p w14:paraId="738D06A3" w14:textId="77777777" w:rsidR="00214F9D" w:rsidRPr="003970BD" w:rsidRDefault="00214F9D" w:rsidP="00006EDE"/>
    <w:p w14:paraId="326C0EDD" w14:textId="113EA92B" w:rsidR="0010143B" w:rsidRPr="003970BD" w:rsidRDefault="008434ED" w:rsidP="00006EDE">
      <w:r w:rsidRPr="003970BD">
        <w:t>Durante el proceso de instalación, asegurase de seleccionar la opción "Agregar a PATH" para facilitar el acceso desde la línea de comandos. Luego, elige la ubicación de instalación deseada y procede con la instalación del programa.</w:t>
      </w:r>
    </w:p>
    <w:p w14:paraId="4372CBD5" w14:textId="4D643048" w:rsidR="004334EC" w:rsidRPr="003970BD" w:rsidRDefault="004334EC" w:rsidP="00006EDE">
      <w:r w:rsidRPr="003970BD">
        <w:lastRenderedPageBreak/>
        <w:t xml:space="preserve">Ahora Nos dirigimos a la </w:t>
      </w:r>
      <w:r w:rsidR="00EA5FA1" w:rsidRPr="003970BD">
        <w:t>página</w:t>
      </w:r>
      <w:r w:rsidRPr="003970BD">
        <w:t xml:space="preserve"> de descarga de Python 3.11 (</w:t>
      </w:r>
      <w:hyperlink r:id="rId17" w:history="1">
        <w:r w:rsidRPr="003970BD">
          <w:rPr>
            <w:rStyle w:val="Hyperlink"/>
          </w:rPr>
          <w:t>https://www.python.org/downloads/release/python-3110/</w:t>
        </w:r>
      </w:hyperlink>
      <w:r w:rsidRPr="003970BD">
        <w:t>)</w:t>
      </w:r>
      <w:r w:rsidR="00EA5FA1" w:rsidRPr="003970BD">
        <w:t xml:space="preserve"> y seleccionamos el instalador recomendado.</w:t>
      </w:r>
    </w:p>
    <w:p w14:paraId="1C6255D9" w14:textId="77777777" w:rsidR="00EA5FA1" w:rsidRPr="003970BD" w:rsidRDefault="00EA5FA1" w:rsidP="00006EDE"/>
    <w:p w14:paraId="038436E9" w14:textId="54A7F717" w:rsidR="00EA5FA1" w:rsidRPr="003970BD" w:rsidRDefault="00EA5FA1" w:rsidP="00006EDE">
      <w:r w:rsidRPr="003970BD">
        <w:rPr>
          <w:noProof/>
          <w:lang w:eastAsia="es-AR"/>
        </w:rPr>
        <w:drawing>
          <wp:inline distT="0" distB="0" distL="0" distR="0" wp14:anchorId="24115464" wp14:editId="438EB44E">
            <wp:extent cx="6304915" cy="237109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4915" cy="2371090"/>
                    </a:xfrm>
                    <a:prstGeom prst="rect">
                      <a:avLst/>
                    </a:prstGeom>
                    <a:noFill/>
                    <a:ln>
                      <a:noFill/>
                    </a:ln>
                  </pic:spPr>
                </pic:pic>
              </a:graphicData>
            </a:graphic>
          </wp:inline>
        </w:drawing>
      </w:r>
    </w:p>
    <w:p w14:paraId="4FA2AAEA" w14:textId="77777777" w:rsidR="00A96E11" w:rsidRPr="003970BD" w:rsidRDefault="00A96E11" w:rsidP="00A96E11"/>
    <w:p w14:paraId="3BABD5D9" w14:textId="2E83C4D4" w:rsidR="00EA5FA1" w:rsidRPr="003970BD" w:rsidRDefault="00A96E11" w:rsidP="00A96E11">
      <w:r w:rsidRPr="003970BD">
        <w:t>Al abrir el instalador de Python, asegúrate de marcar la casilla "Add Python.exe to PATH" antes de continuar con la instalación. Esto permitirá que Python se pueda ejecutar desde la línea de comandos sin necesidad de especificar la ruta completa. Luego, selecciona la opción "Install Now" para iniciar el proceso de instalación.</w:t>
      </w:r>
    </w:p>
    <w:p w14:paraId="4A275502" w14:textId="77777777" w:rsidR="00A96E11" w:rsidRPr="003970BD" w:rsidRDefault="00A96E11" w:rsidP="00A96E11"/>
    <w:p w14:paraId="278FAD97" w14:textId="395C8104" w:rsidR="00EA5FA1" w:rsidRPr="003970BD" w:rsidRDefault="007C3387" w:rsidP="00EA5FA1">
      <w:pPr>
        <w:jc w:val="center"/>
      </w:pPr>
      <w:r w:rsidRPr="003970BD">
        <w:rPr>
          <w:noProof/>
          <w:lang w:eastAsia="es-AR"/>
        </w:rPr>
        <w:drawing>
          <wp:inline distT="0" distB="0" distL="0" distR="0" wp14:anchorId="7360C314" wp14:editId="6FEF4B44">
            <wp:extent cx="5375228" cy="3381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8495" cy="3383430"/>
                    </a:xfrm>
                    <a:prstGeom prst="rect">
                      <a:avLst/>
                    </a:prstGeom>
                    <a:noFill/>
                    <a:ln>
                      <a:noFill/>
                    </a:ln>
                  </pic:spPr>
                </pic:pic>
              </a:graphicData>
            </a:graphic>
          </wp:inline>
        </w:drawing>
      </w:r>
    </w:p>
    <w:p w14:paraId="1E70E732" w14:textId="77777777" w:rsidR="00EA5FA1" w:rsidRPr="003970BD" w:rsidRDefault="00EA5FA1" w:rsidP="00EA5FA1"/>
    <w:p w14:paraId="2CCE571D" w14:textId="396489E0" w:rsidR="007C3387" w:rsidRPr="003970BD" w:rsidRDefault="00E74119" w:rsidP="00EA5FA1">
      <w:r w:rsidRPr="003970BD">
        <w:lastRenderedPageBreak/>
        <w:t>Al finalizar la instalación de Python, haz clic en el botón "Disable path length limit". Esta opción eliminará la restricción de longitud de ruta en Windows, lo que evita problemas al trabajar con directorios o archivos con rutas largas en proyectos de Python.</w:t>
      </w:r>
    </w:p>
    <w:p w14:paraId="5BCDE3D4" w14:textId="77777777" w:rsidR="00E74119" w:rsidRPr="003970BD" w:rsidRDefault="00E74119" w:rsidP="00EA5FA1"/>
    <w:p w14:paraId="02F0B327" w14:textId="5F00F8A3" w:rsidR="007C3387" w:rsidRPr="003970BD" w:rsidRDefault="007C3387" w:rsidP="00875528">
      <w:pPr>
        <w:jc w:val="center"/>
      </w:pPr>
      <w:r w:rsidRPr="003970BD">
        <w:rPr>
          <w:noProof/>
          <w:lang w:eastAsia="es-AR"/>
        </w:rPr>
        <w:drawing>
          <wp:inline distT="0" distB="0" distL="0" distR="0" wp14:anchorId="45AF94FE" wp14:editId="398DA15C">
            <wp:extent cx="5445949" cy="3393853"/>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2394" cy="3410333"/>
                    </a:xfrm>
                    <a:prstGeom prst="rect">
                      <a:avLst/>
                    </a:prstGeom>
                    <a:noFill/>
                    <a:ln>
                      <a:noFill/>
                    </a:ln>
                  </pic:spPr>
                </pic:pic>
              </a:graphicData>
            </a:graphic>
          </wp:inline>
        </w:drawing>
      </w:r>
    </w:p>
    <w:p w14:paraId="47592DEF" w14:textId="77777777" w:rsidR="00C8134C" w:rsidRPr="003970BD" w:rsidRDefault="00C8134C" w:rsidP="00EA5FA1"/>
    <w:p w14:paraId="116936F6" w14:textId="1A6FD9F1" w:rsidR="00C8134C" w:rsidRPr="003970BD" w:rsidRDefault="00E74119" w:rsidP="00EA5FA1">
      <w:r w:rsidRPr="003970BD">
        <w:t>A continuación, abrimos Visual Studio Code e instalamos el paquete de extensiones para desarrollo en Python. Para ello, accedemos</w:t>
      </w:r>
      <w:r w:rsidR="00875528" w:rsidRPr="003970BD">
        <w:t xml:space="preserve"> la opción de extensiones en Visual Studio </w:t>
      </w:r>
      <w:r w:rsidR="00131A5B">
        <w:t xml:space="preserve">Code </w:t>
      </w:r>
      <w:r w:rsidR="00875528" w:rsidRPr="003970BD">
        <w:t>o</w:t>
      </w:r>
      <w:r w:rsidRPr="003970BD">
        <w:t xml:space="preserve"> al sig</w:t>
      </w:r>
      <w:r w:rsidR="00131A5B">
        <w:t xml:space="preserve">uiente enlace en el Marketplace del editor de texto </w:t>
      </w:r>
      <w:r w:rsidRPr="003970BD">
        <w:t>(</w:t>
      </w:r>
      <w:hyperlink r:id="rId21" w:history="1">
        <w:r w:rsidRPr="003970BD">
          <w:rPr>
            <w:rStyle w:val="Hyperlink"/>
          </w:rPr>
          <w:t>https://marketplace.visualstudio.com/items?itemName=donjayamanne.python-extension-pack</w:t>
        </w:r>
      </w:hyperlink>
      <w:r w:rsidRPr="003970BD">
        <w:t>). Este paquete incluye soporte completo para el lenguaje Python, herramientas de depuración, IntelliCode, administrador de entornos virtuales y funcionalidades de indentación</w:t>
      </w:r>
      <w:r w:rsidR="00875528" w:rsidRPr="003970BD">
        <w:t>, como se ve en la imagen</w:t>
      </w:r>
      <w:r w:rsidRPr="003970BD">
        <w:t>.</w:t>
      </w:r>
    </w:p>
    <w:p w14:paraId="714C9B75" w14:textId="7682FC4A" w:rsidR="0010143B" w:rsidRPr="003970BD" w:rsidRDefault="00C8134C" w:rsidP="0010143B">
      <w:r w:rsidRPr="003970BD">
        <w:rPr>
          <w:noProof/>
          <w:lang w:eastAsia="es-AR"/>
        </w:rPr>
        <w:lastRenderedPageBreak/>
        <w:drawing>
          <wp:inline distT="0" distB="0" distL="0" distR="0" wp14:anchorId="50561E53" wp14:editId="7A07C644">
            <wp:extent cx="6304915" cy="3763645"/>
            <wp:effectExtent l="0" t="0" r="63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4915" cy="3763645"/>
                    </a:xfrm>
                    <a:prstGeom prst="rect">
                      <a:avLst/>
                    </a:prstGeom>
                    <a:noFill/>
                    <a:ln>
                      <a:noFill/>
                    </a:ln>
                  </pic:spPr>
                </pic:pic>
              </a:graphicData>
            </a:graphic>
          </wp:inline>
        </w:drawing>
      </w:r>
    </w:p>
    <w:p w14:paraId="1A159214" w14:textId="77777777" w:rsidR="0010143B" w:rsidRPr="003970BD" w:rsidRDefault="0010143B" w:rsidP="0010143B"/>
    <w:p w14:paraId="224BA275" w14:textId="253D9B86" w:rsidR="00875528" w:rsidRPr="003970BD" w:rsidRDefault="00875528" w:rsidP="00875528">
      <w:r w:rsidRPr="003970BD">
        <w:t>Es fundamental descargar Git para Windows. Para ello, accedemos a su página oficial de descarga (</w:t>
      </w:r>
      <w:hyperlink r:id="rId23" w:history="1">
        <w:r w:rsidRPr="003970BD">
          <w:rPr>
            <w:rStyle w:val="Hyperlink"/>
          </w:rPr>
          <w:t>https://git-scm.com/downloads</w:t>
        </w:r>
      </w:hyperlink>
      <w:r w:rsidRPr="003970BD">
        <w:t>) y seleccionamos el instalador correspondiente a Windows 64 bits.</w:t>
      </w:r>
    </w:p>
    <w:p w14:paraId="4AA439DF" w14:textId="77777777" w:rsidR="00875528" w:rsidRPr="003970BD" w:rsidRDefault="00875528" w:rsidP="00875528"/>
    <w:p w14:paraId="0CC4EF0C" w14:textId="194CF1E9" w:rsidR="00AA1131" w:rsidRPr="003970BD" w:rsidRDefault="00875528" w:rsidP="00875528">
      <w:r w:rsidRPr="003970BD">
        <w:t>Durante el proceso de instalación, se presentarán varios mensajes que configuran Git para el sistema operativo. En la mayoría de los casos, no es necesario realizar ajustes adicionales para esta guía de instalación. A continuación, se describen los pasos relevantes que deben seguirse.</w:t>
      </w:r>
    </w:p>
    <w:p w14:paraId="50F09DD6" w14:textId="2CD1AA17" w:rsidR="00AA1131" w:rsidRPr="003970BD" w:rsidRDefault="00AA1131" w:rsidP="00AA1131">
      <w:pPr>
        <w:jc w:val="center"/>
      </w:pPr>
      <w:r w:rsidRPr="003970BD">
        <w:rPr>
          <w:noProof/>
          <w:lang w:eastAsia="es-AR"/>
        </w:rPr>
        <w:lastRenderedPageBreak/>
        <w:drawing>
          <wp:inline distT="0" distB="0" distL="0" distR="0" wp14:anchorId="5D912746" wp14:editId="2112C36D">
            <wp:extent cx="4541145" cy="3484179"/>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5525" cy="3495212"/>
                    </a:xfrm>
                    <a:prstGeom prst="rect">
                      <a:avLst/>
                    </a:prstGeom>
                    <a:noFill/>
                    <a:ln>
                      <a:noFill/>
                    </a:ln>
                  </pic:spPr>
                </pic:pic>
              </a:graphicData>
            </a:graphic>
          </wp:inline>
        </w:drawing>
      </w:r>
    </w:p>
    <w:p w14:paraId="1CF9CA9C" w14:textId="77777777" w:rsidR="00222038" w:rsidRPr="003970BD" w:rsidRDefault="00222038" w:rsidP="0010143B"/>
    <w:p w14:paraId="02428DF1" w14:textId="4B136390" w:rsidR="00AA1131" w:rsidRPr="003970BD" w:rsidRDefault="00892563" w:rsidP="0010143B">
      <w:r w:rsidRPr="003970BD">
        <w:t>En el apartado de selección de terminal para Git, elegiremos la opción "Use Window’s default console window", usar Git desde la consola de Windows por defecto, tal como se muestra en la imagen. Esta opción asegura que Git se pueda ejecutar desde la terminal CMD estándar de Windows sin necesidad de configuraciones adicionales.</w:t>
      </w:r>
    </w:p>
    <w:p w14:paraId="415F391D" w14:textId="77777777" w:rsidR="00892563" w:rsidRPr="003970BD" w:rsidRDefault="00892563" w:rsidP="0010143B"/>
    <w:p w14:paraId="4E4C0920" w14:textId="5B89744F" w:rsidR="00AA1131" w:rsidRPr="003970BD" w:rsidRDefault="00AA1131" w:rsidP="00AA1131">
      <w:pPr>
        <w:jc w:val="center"/>
      </w:pPr>
      <w:r w:rsidRPr="003970BD">
        <w:rPr>
          <w:noProof/>
          <w:lang w:eastAsia="es-AR"/>
        </w:rPr>
        <w:drawing>
          <wp:inline distT="0" distB="0" distL="0" distR="0" wp14:anchorId="6A8B7BFB" wp14:editId="31E88C68">
            <wp:extent cx="4213240" cy="32634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5882" cy="3281000"/>
                    </a:xfrm>
                    <a:prstGeom prst="rect">
                      <a:avLst/>
                    </a:prstGeom>
                    <a:noFill/>
                    <a:ln>
                      <a:noFill/>
                    </a:ln>
                  </pic:spPr>
                </pic:pic>
              </a:graphicData>
            </a:graphic>
          </wp:inline>
        </w:drawing>
      </w:r>
    </w:p>
    <w:p w14:paraId="042012AF" w14:textId="77777777" w:rsidR="00AA1131" w:rsidRPr="003970BD" w:rsidRDefault="00AA1131" w:rsidP="00AA1131"/>
    <w:p w14:paraId="5E1181A6" w14:textId="7B4EB98F" w:rsidR="00CC7B54" w:rsidRPr="003970BD" w:rsidRDefault="00892563" w:rsidP="00AA1131">
      <w:r w:rsidRPr="003970BD">
        <w:t>A continuación, activamos la opción de compatibilidad con Symbolic Links en Windows. Las demás opciones las dejamos con la configuración predeterminada. Una vez seleccionadas, proce</w:t>
      </w:r>
      <w:r w:rsidR="00CC7B54" w:rsidRPr="003970BD">
        <w:t>demos con la instalación de Git, y finalizamos con la instalación.</w:t>
      </w:r>
    </w:p>
    <w:p w14:paraId="69B8E031" w14:textId="77777777" w:rsidR="00892563" w:rsidRPr="003970BD" w:rsidRDefault="00892563" w:rsidP="00AA1131"/>
    <w:p w14:paraId="5FB798AD" w14:textId="274DA02E" w:rsidR="0010143B" w:rsidRPr="003970BD" w:rsidRDefault="0010143B" w:rsidP="00035D01">
      <w:pPr>
        <w:pStyle w:val="ListParagraph"/>
        <w:numPr>
          <w:ilvl w:val="0"/>
          <w:numId w:val="9"/>
        </w:numPr>
        <w:rPr>
          <w:b/>
        </w:rPr>
      </w:pPr>
      <w:r w:rsidRPr="003970BD">
        <w:rPr>
          <w:b/>
        </w:rPr>
        <w:t>Linux</w:t>
      </w:r>
    </w:p>
    <w:p w14:paraId="21691504" w14:textId="77777777" w:rsidR="0010143B" w:rsidRPr="003970BD" w:rsidRDefault="0010143B" w:rsidP="0010143B"/>
    <w:p w14:paraId="1631AB9F" w14:textId="72F07903" w:rsidR="00CC7B54" w:rsidRPr="003970BD" w:rsidRDefault="00CC7B54" w:rsidP="0010143B">
      <w:r w:rsidRPr="003970BD">
        <w:t>En Linux, para instalar Visual Studio Code, accedemos a la página oficial del programa, la cual detecta automáticamente el sistema operativo. Descargamos el archivo ejecutable .deb para arquitectura de 64 bits y procedemos con la instalación del paquete.</w:t>
      </w:r>
    </w:p>
    <w:p w14:paraId="001D62AC" w14:textId="77777777" w:rsidR="00CC7B54" w:rsidRPr="003970BD" w:rsidRDefault="00CC7B54" w:rsidP="0010143B"/>
    <w:p w14:paraId="2D2402AB" w14:textId="77777777" w:rsidR="0010143B" w:rsidRPr="003970BD" w:rsidRDefault="0010143B" w:rsidP="0010143B">
      <w:r w:rsidRPr="003970BD">
        <w:rPr>
          <w:noProof/>
          <w:lang w:eastAsia="es-AR"/>
        </w:rPr>
        <w:drawing>
          <wp:inline distT="0" distB="0" distL="0" distR="0" wp14:anchorId="2E4B6249" wp14:editId="1D066124">
            <wp:extent cx="6309360" cy="3519395"/>
            <wp:effectExtent l="0" t="0" r="0" b="5080"/>
            <wp:docPr id="13" name="Picture 13" descr="How to Install VS Code on Ubuntu &amp; Other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Install VS Code on Ubuntu &amp; Other Linux"/>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09360" cy="3519395"/>
                    </a:xfrm>
                    <a:prstGeom prst="rect">
                      <a:avLst/>
                    </a:prstGeom>
                    <a:noFill/>
                    <a:ln>
                      <a:noFill/>
                    </a:ln>
                  </pic:spPr>
                </pic:pic>
              </a:graphicData>
            </a:graphic>
          </wp:inline>
        </w:drawing>
      </w:r>
    </w:p>
    <w:p w14:paraId="3012965F" w14:textId="77777777" w:rsidR="0010143B" w:rsidRPr="003970BD" w:rsidRDefault="0010143B" w:rsidP="0010143B"/>
    <w:p w14:paraId="20E96F99" w14:textId="77777777" w:rsidR="005410EE" w:rsidRPr="003970BD" w:rsidRDefault="005410EE" w:rsidP="0010143B">
      <w:r w:rsidRPr="003970BD">
        <w:t>Como se puede observar en la imagen, esta es la pantalla del instalador de Visual Studio Code cuando se utiliza el gestor de paquetes correspondiente a la distribución de Linux que se esté utilizando.</w:t>
      </w:r>
    </w:p>
    <w:p w14:paraId="541F8E5B" w14:textId="366B1254" w:rsidR="0010143B" w:rsidRPr="003970BD" w:rsidRDefault="0010143B" w:rsidP="0010143B">
      <w:r w:rsidRPr="003970BD">
        <w:rPr>
          <w:noProof/>
          <w:lang w:eastAsia="es-AR"/>
        </w:rPr>
        <w:lastRenderedPageBreak/>
        <w:drawing>
          <wp:inline distT="0" distB="0" distL="0" distR="0" wp14:anchorId="18C954A8" wp14:editId="7EC17BCE">
            <wp:extent cx="6296025" cy="4038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6025" cy="4038600"/>
                    </a:xfrm>
                    <a:prstGeom prst="rect">
                      <a:avLst/>
                    </a:prstGeom>
                    <a:noFill/>
                    <a:ln>
                      <a:noFill/>
                    </a:ln>
                  </pic:spPr>
                </pic:pic>
              </a:graphicData>
            </a:graphic>
          </wp:inline>
        </w:drawing>
      </w:r>
    </w:p>
    <w:p w14:paraId="427EE1B6" w14:textId="77777777" w:rsidR="00CC7B54" w:rsidRPr="003970BD" w:rsidRDefault="00CC7B54" w:rsidP="0010143B"/>
    <w:p w14:paraId="236EC49D" w14:textId="51E9CA9B" w:rsidR="0010143B" w:rsidRPr="003970BD" w:rsidRDefault="00CC7B54" w:rsidP="0010143B">
      <w:r w:rsidRPr="003970BD">
        <w:t>Como alternativa, en la página de descarga de Visual Studio Code, se ofrece la opción de descargar el archivo adecuado para sistemas Linux basados en Debian (.deb). En caso de estar utilizando una distribución basada en Red Hat, se debe descargar el archivo .rpm correspondiente.</w:t>
      </w:r>
    </w:p>
    <w:p w14:paraId="110E9087" w14:textId="77777777" w:rsidR="00CC7B54" w:rsidRPr="003970BD" w:rsidRDefault="00CC7B54" w:rsidP="0010143B"/>
    <w:p w14:paraId="383107EF" w14:textId="048735B3" w:rsidR="002605D6" w:rsidRPr="003970BD" w:rsidRDefault="00902DD2" w:rsidP="0010143B">
      <w:r w:rsidRPr="003970BD">
        <w:t>El resto de los pasos de configuración de Visual Studio Code son los mismos. Git ya está preinstalado en la mayoría de las distribuciones de Linux, por lo que no es necesario instalarlo por separado. Aunque Python también suele estar instalado por defecto en Linux, para este proyecto es necesario utilizar una versión 3.11, para garantizar la compatibilidad con SDKs de Android antiguos.</w:t>
      </w:r>
    </w:p>
    <w:p w14:paraId="5BADEE79" w14:textId="77777777" w:rsidR="00902DD2" w:rsidRPr="003970BD" w:rsidRDefault="00902DD2" w:rsidP="0010143B"/>
    <w:p w14:paraId="673C3C0E" w14:textId="77777777" w:rsidR="00902DD2" w:rsidRPr="003970BD" w:rsidRDefault="00902DD2" w:rsidP="00902DD2">
      <w:r w:rsidRPr="003970BD">
        <w:t>Para instalar Python 3.11 en Linux, es necesario abrir la terminal y ejecutar el siguiente comando:</w:t>
      </w:r>
    </w:p>
    <w:p w14:paraId="54FB5ACF" w14:textId="77777777" w:rsidR="00902DD2" w:rsidRPr="003970BD" w:rsidRDefault="00902DD2" w:rsidP="0010143B"/>
    <w:p w14:paraId="60A133C7" w14:textId="6DF67A69" w:rsidR="002605D6" w:rsidRPr="003970BD" w:rsidRDefault="002605D6" w:rsidP="0010143B">
      <w:pPr>
        <w:rPr>
          <w:b/>
        </w:rPr>
      </w:pPr>
      <w:r w:rsidRPr="003970BD">
        <w:rPr>
          <w:b/>
        </w:rPr>
        <w:t>$ sudo apt install python3.11</w:t>
      </w:r>
    </w:p>
    <w:p w14:paraId="22F4CF3E" w14:textId="77777777" w:rsidR="0010143B" w:rsidRPr="003970BD" w:rsidRDefault="0010143B" w:rsidP="00006EDE"/>
    <w:p w14:paraId="517A31AC" w14:textId="7E1BFBB8" w:rsidR="003D1535" w:rsidRPr="003970BD" w:rsidRDefault="00902DD2" w:rsidP="00006EDE">
      <w:r w:rsidRPr="003970BD">
        <w:t>Una vez completada la instalación de Python 3.11, se habrá configurado correctamente el entorno de desarrollo con Android Studio y Visual Studio Code, con el entorno de programación en Python listo para ser utilizado en el proyecto</w:t>
      </w:r>
      <w:r w:rsidR="000E65CE" w:rsidRPr="003970BD">
        <w:t>.</w:t>
      </w:r>
    </w:p>
    <w:p w14:paraId="6896A2F1" w14:textId="3FD80E66" w:rsidR="00006EDE" w:rsidRPr="003970BD" w:rsidRDefault="00006EDE" w:rsidP="00035D01">
      <w:pPr>
        <w:pStyle w:val="Heading1"/>
        <w:numPr>
          <w:ilvl w:val="0"/>
          <w:numId w:val="1"/>
        </w:numPr>
      </w:pPr>
      <w:bookmarkStart w:id="11" w:name="_Toc185100484"/>
      <w:r w:rsidRPr="003970BD">
        <w:lastRenderedPageBreak/>
        <w:t>Configuración</w:t>
      </w:r>
      <w:bookmarkEnd w:id="11"/>
    </w:p>
    <w:p w14:paraId="27BE0208" w14:textId="77777777" w:rsidR="00006EDE" w:rsidRPr="003970BD" w:rsidRDefault="00006EDE" w:rsidP="00006EDE"/>
    <w:p w14:paraId="1CA6B393" w14:textId="77777777" w:rsidR="00190F3E" w:rsidRPr="003970BD" w:rsidRDefault="00190F3E" w:rsidP="00190F3E">
      <w:r w:rsidRPr="003970BD">
        <w:t>Para configurar Android Studio para el desarrollo de la aplicación, siga los pasos a continuación:</w:t>
      </w:r>
    </w:p>
    <w:p w14:paraId="4EA53D6C" w14:textId="77777777" w:rsidR="009C722D" w:rsidRPr="003970BD" w:rsidRDefault="009C722D" w:rsidP="00006EDE"/>
    <w:p w14:paraId="74FD6A9C" w14:textId="02598765" w:rsidR="00EB498A" w:rsidRPr="003970BD" w:rsidRDefault="00EB498A" w:rsidP="00035D01">
      <w:pPr>
        <w:pStyle w:val="ListParagraph"/>
        <w:numPr>
          <w:ilvl w:val="0"/>
          <w:numId w:val="10"/>
        </w:numPr>
        <w:rPr>
          <w:b/>
        </w:rPr>
      </w:pPr>
      <w:r w:rsidRPr="003970BD">
        <w:rPr>
          <w:b/>
        </w:rPr>
        <w:t>Clonar el repositorio del proyecto</w:t>
      </w:r>
    </w:p>
    <w:p w14:paraId="38EFDB4F" w14:textId="77777777" w:rsidR="00EB498A" w:rsidRPr="003970BD" w:rsidRDefault="00EB498A" w:rsidP="00006EDE"/>
    <w:p w14:paraId="099D2E4C" w14:textId="2E275F41" w:rsidR="0077344E" w:rsidRPr="003970BD" w:rsidRDefault="00190F3E" w:rsidP="00006EDE">
      <w:r w:rsidRPr="003970BD">
        <w:t>Seleccione una carpeta donde desee guardar los archivos del proyecto. Luego, realice Shift + Clic derecho en el directorio y elija la opción de abrir la terminal de Git, como se ilustra en la imagen.</w:t>
      </w:r>
    </w:p>
    <w:p w14:paraId="377DFB82" w14:textId="77777777" w:rsidR="00190F3E" w:rsidRPr="003970BD" w:rsidRDefault="00190F3E" w:rsidP="00006EDE"/>
    <w:p w14:paraId="5C554E40" w14:textId="1763F1F9" w:rsidR="000F4129" w:rsidRPr="003970BD" w:rsidRDefault="000F4129" w:rsidP="000F4129">
      <w:pPr>
        <w:jc w:val="center"/>
      </w:pPr>
      <w:r w:rsidRPr="003970BD">
        <w:rPr>
          <w:noProof/>
          <w:lang w:eastAsia="es-AR"/>
        </w:rPr>
        <w:drawing>
          <wp:inline distT="0" distB="0" distL="0" distR="0" wp14:anchorId="36506E48" wp14:editId="3395E4CE">
            <wp:extent cx="2302199" cy="307657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10972" cy="3088299"/>
                    </a:xfrm>
                    <a:prstGeom prst="rect">
                      <a:avLst/>
                    </a:prstGeom>
                    <a:noFill/>
                    <a:ln>
                      <a:noFill/>
                    </a:ln>
                  </pic:spPr>
                </pic:pic>
              </a:graphicData>
            </a:graphic>
          </wp:inline>
        </w:drawing>
      </w:r>
    </w:p>
    <w:p w14:paraId="4FA7DDB7" w14:textId="77777777" w:rsidR="000F4129" w:rsidRPr="003970BD" w:rsidRDefault="000F4129" w:rsidP="00006EDE"/>
    <w:p w14:paraId="02543CEA" w14:textId="4B920903" w:rsidR="000F4129" w:rsidRPr="003970BD" w:rsidRDefault="00190F3E" w:rsidP="00006EDE">
      <w:r w:rsidRPr="003970BD">
        <w:t>Una vez dentro de la terminal de Git, proceda a clonar el repositorio del proyecto utilizando el siguiente comando:</w:t>
      </w:r>
    </w:p>
    <w:p w14:paraId="3C70874A" w14:textId="77777777" w:rsidR="00190F3E" w:rsidRPr="003970BD" w:rsidRDefault="00190F3E" w:rsidP="00006EDE"/>
    <w:p w14:paraId="74B19D12" w14:textId="6E86F239" w:rsidR="000F4129" w:rsidRPr="00EA25D2" w:rsidRDefault="000F4129" w:rsidP="00006EDE">
      <w:pPr>
        <w:rPr>
          <w:b/>
          <w:lang w:val="en-US"/>
        </w:rPr>
      </w:pPr>
      <w:proofErr w:type="gramStart"/>
      <w:r w:rsidRPr="00EA25D2">
        <w:rPr>
          <w:b/>
          <w:lang w:val="en-US"/>
        </w:rPr>
        <w:t>git</w:t>
      </w:r>
      <w:proofErr w:type="gramEnd"/>
      <w:r w:rsidRPr="00EA25D2">
        <w:rPr>
          <w:b/>
          <w:lang w:val="en-US"/>
        </w:rPr>
        <w:t xml:space="preserve"> clone </w:t>
      </w:r>
      <w:r w:rsidR="0092077D" w:rsidRPr="0092077D">
        <w:rPr>
          <w:rStyle w:val="Hyperlink"/>
          <w:b/>
          <w:lang w:val="en-US"/>
        </w:rPr>
        <w:t>https://github.com/macasteglione/CashScan</w:t>
      </w:r>
    </w:p>
    <w:p w14:paraId="2B5AC5C5" w14:textId="77777777" w:rsidR="00195154" w:rsidRPr="00EA25D2" w:rsidRDefault="00195154" w:rsidP="00006EDE">
      <w:pPr>
        <w:rPr>
          <w:lang w:val="en-US"/>
        </w:rPr>
      </w:pPr>
    </w:p>
    <w:p w14:paraId="1C70BCCB" w14:textId="6F555E92" w:rsidR="00195154" w:rsidRPr="003970BD" w:rsidRDefault="00190F3E" w:rsidP="00006EDE">
      <w:r w:rsidRPr="003970BD">
        <w:t>Después de ejecutar</w:t>
      </w:r>
      <w:r w:rsidR="008455D1">
        <w:t>lo</w:t>
      </w:r>
      <w:r w:rsidRPr="003970BD">
        <w:t>, observará que se ha creado una nueva carpeta en el directorio seleccionado, la cual contiene todos los archivos del proyecto.</w:t>
      </w:r>
    </w:p>
    <w:p w14:paraId="47CFE46B" w14:textId="77777777" w:rsidR="00190F3E" w:rsidRPr="003970BD" w:rsidRDefault="00190F3E" w:rsidP="00006EDE"/>
    <w:p w14:paraId="3663BAD5" w14:textId="0D7AC09B" w:rsidR="00EB498A" w:rsidRPr="003970BD" w:rsidRDefault="00EB498A" w:rsidP="00035D01">
      <w:pPr>
        <w:pStyle w:val="ListParagraph"/>
        <w:numPr>
          <w:ilvl w:val="0"/>
          <w:numId w:val="10"/>
        </w:numPr>
        <w:rPr>
          <w:b/>
        </w:rPr>
      </w:pPr>
      <w:r w:rsidRPr="003970BD">
        <w:rPr>
          <w:b/>
        </w:rPr>
        <w:t>Configurar Android Studio</w:t>
      </w:r>
    </w:p>
    <w:p w14:paraId="4E272D30" w14:textId="77777777" w:rsidR="00EB498A" w:rsidRPr="003970BD" w:rsidRDefault="00EB498A" w:rsidP="00EB498A"/>
    <w:p w14:paraId="36BEB3EF" w14:textId="23680B65" w:rsidR="006272FC" w:rsidRPr="003970BD" w:rsidRDefault="006272FC" w:rsidP="00EB498A">
      <w:r w:rsidRPr="003970BD">
        <w:t>Inicie Android Studio y, en el menú principal, seleccione la opción "Abrir un proyecto". Alternativamente, puede ir a Archivo → Abrir.</w:t>
      </w:r>
    </w:p>
    <w:p w14:paraId="6947BE55" w14:textId="1ED798BA" w:rsidR="006272FC" w:rsidRPr="003970BD" w:rsidRDefault="006272FC" w:rsidP="00EB498A">
      <w:r w:rsidRPr="003970BD">
        <w:lastRenderedPageBreak/>
        <w:t>Navegue hasta la carpeta donde se encuentra el repositorio que clonó en e</w:t>
      </w:r>
      <w:r w:rsidR="007B6FCA" w:rsidRPr="003970BD">
        <w:t>l paso anterior.</w:t>
      </w:r>
    </w:p>
    <w:p w14:paraId="6989DF48" w14:textId="77777777" w:rsidR="006272FC" w:rsidRPr="003970BD" w:rsidRDefault="006272FC" w:rsidP="00EB498A"/>
    <w:p w14:paraId="776CD88A" w14:textId="6DA956FB" w:rsidR="00D57EF1" w:rsidRPr="003970BD" w:rsidRDefault="0092077D" w:rsidP="00732369">
      <w:pPr>
        <w:jc w:val="center"/>
      </w:pPr>
      <w:r>
        <w:rPr>
          <w:noProof/>
          <w:lang w:eastAsia="es-AR"/>
        </w:rPr>
        <w:drawing>
          <wp:inline distT="0" distB="0" distL="0" distR="0" wp14:anchorId="147AD41F" wp14:editId="4EB39C6C">
            <wp:extent cx="3039179" cy="28670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9246" cy="2876522"/>
                    </a:xfrm>
                    <a:prstGeom prst="rect">
                      <a:avLst/>
                    </a:prstGeom>
                  </pic:spPr>
                </pic:pic>
              </a:graphicData>
            </a:graphic>
          </wp:inline>
        </w:drawing>
      </w:r>
    </w:p>
    <w:p w14:paraId="5E70C13F" w14:textId="1625B064" w:rsidR="00D57EF1" w:rsidRPr="003970BD" w:rsidRDefault="00D57EF1" w:rsidP="00006EDE"/>
    <w:p w14:paraId="5DBDEC37" w14:textId="500AE9EA" w:rsidR="00F7502F" w:rsidRPr="003970BD" w:rsidRDefault="006272FC" w:rsidP="00006EDE">
      <w:r w:rsidRPr="003970BD">
        <w:t>Seleccione la carpeta denominada "móvil" y haga clic en Aceptar</w:t>
      </w:r>
      <w:r w:rsidR="007B6FCA" w:rsidRPr="003970BD">
        <w:t xml:space="preserve">. </w:t>
      </w:r>
      <w:r w:rsidRPr="003970BD">
        <w:t>Android Studio procederá a configurar automáticamente el entorno de desarrollo para el proyecto. Este proceso puede tardar varios minutos en completarse, dependiendo de las dependencias y configuraciones necesarias.</w:t>
      </w:r>
    </w:p>
    <w:p w14:paraId="55B34E24" w14:textId="77777777" w:rsidR="007B6FCA" w:rsidRPr="003970BD" w:rsidRDefault="007B6FCA" w:rsidP="00006EDE"/>
    <w:p w14:paraId="1979E820" w14:textId="63938E7B" w:rsidR="00732369" w:rsidRPr="003970BD" w:rsidRDefault="00F7502F" w:rsidP="00F7502F">
      <w:pPr>
        <w:jc w:val="center"/>
      </w:pPr>
      <w:r w:rsidRPr="003970BD">
        <w:rPr>
          <w:noProof/>
          <w:lang w:eastAsia="es-AR"/>
        </w:rPr>
        <w:drawing>
          <wp:inline distT="0" distB="0" distL="0" distR="0" wp14:anchorId="2ECDED82" wp14:editId="31BDB41B">
            <wp:extent cx="3057525" cy="34341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5968" cy="3454892"/>
                    </a:xfrm>
                    <a:prstGeom prst="rect">
                      <a:avLst/>
                    </a:prstGeom>
                    <a:noFill/>
                    <a:ln>
                      <a:noFill/>
                    </a:ln>
                  </pic:spPr>
                </pic:pic>
              </a:graphicData>
            </a:graphic>
          </wp:inline>
        </w:drawing>
      </w:r>
    </w:p>
    <w:p w14:paraId="3655A459" w14:textId="77777777" w:rsidR="00F7502F" w:rsidRPr="003970BD" w:rsidRDefault="00F7502F" w:rsidP="00006EDE"/>
    <w:p w14:paraId="7EAF38C1" w14:textId="12054CFD" w:rsidR="00732369" w:rsidRPr="003970BD" w:rsidRDefault="007B6FCA" w:rsidP="007B6FCA">
      <w:r w:rsidRPr="003970BD">
        <w:t>Una vez que Android Studio complete el proceso de carga del proyecto, la estructura de archivos debería visualizarse como se muestra en la imagen.</w:t>
      </w:r>
    </w:p>
    <w:p w14:paraId="706730FE" w14:textId="77777777" w:rsidR="007B6FCA" w:rsidRPr="003970BD" w:rsidRDefault="007B6FCA" w:rsidP="007B6FCA"/>
    <w:p w14:paraId="1206F4C2" w14:textId="3DA6E2EA" w:rsidR="005213D9" w:rsidRPr="003970BD" w:rsidRDefault="005213D9" w:rsidP="00035D01">
      <w:pPr>
        <w:pStyle w:val="ListParagraph"/>
        <w:numPr>
          <w:ilvl w:val="0"/>
          <w:numId w:val="11"/>
        </w:numPr>
        <w:rPr>
          <w:b/>
        </w:rPr>
      </w:pPr>
      <w:r w:rsidRPr="003970BD">
        <w:rPr>
          <w:b/>
        </w:rPr>
        <w:t>Build.gradle.kts</w:t>
      </w:r>
    </w:p>
    <w:p w14:paraId="2FE86C93" w14:textId="77777777" w:rsidR="005213D9" w:rsidRPr="003970BD" w:rsidRDefault="005213D9" w:rsidP="007B6FCA"/>
    <w:p w14:paraId="3175BECA" w14:textId="77777777" w:rsidR="00F66CF9" w:rsidRPr="003970BD" w:rsidRDefault="007B6FCA" w:rsidP="00006EDE">
      <w:r w:rsidRPr="003970BD">
        <w:t xml:space="preserve">Ubique el archivo build.gradle.kts (Module: app) dentro de la estructura del proyecto y ábralo. </w:t>
      </w:r>
    </w:p>
    <w:p w14:paraId="64907332" w14:textId="77777777" w:rsidR="00F66CF9" w:rsidRPr="003970BD" w:rsidRDefault="00F66CF9" w:rsidP="00006EDE"/>
    <w:p w14:paraId="4D14C65B" w14:textId="4106F076" w:rsidR="007B6FCA" w:rsidRPr="003970BD" w:rsidRDefault="006474CD" w:rsidP="00006EDE">
      <w:r w:rsidRPr="003970BD">
        <w:t>En la</w:t>
      </w:r>
      <w:r w:rsidR="00D16E16" w:rsidRPr="003970BD">
        <w:t xml:space="preserve"> línea 78 del archivo, se configura la integración de Python en el proyecto. En esta </w:t>
      </w:r>
      <w:r w:rsidR="008E25D9">
        <w:t>sección</w:t>
      </w:r>
      <w:r w:rsidR="00D16E16" w:rsidRPr="003970BD">
        <w:t xml:space="preserve">, se debe especificar la ruta del intérprete de Python. </w:t>
      </w:r>
      <w:r w:rsidR="008455D1">
        <w:t>T</w:t>
      </w:r>
      <w:r w:rsidR="008E25D9">
        <w:t>ambié</w:t>
      </w:r>
      <w:r w:rsidR="008455D1">
        <w:t>n</w:t>
      </w:r>
      <w:r w:rsidR="00317C5C" w:rsidRPr="003970BD">
        <w:t xml:space="preserve"> se pueden modificar </w:t>
      </w:r>
      <w:r w:rsidR="00D16E16" w:rsidRPr="003970BD">
        <w:t>las bibliotecas que se requieren instalar y la ubicación de los archivos .py correspondientes al proyecto.</w:t>
      </w:r>
    </w:p>
    <w:p w14:paraId="7FA4FC19" w14:textId="77777777" w:rsidR="00D16E16" w:rsidRPr="003970BD" w:rsidRDefault="00D16E16" w:rsidP="00006EDE"/>
    <w:p w14:paraId="5FCF4D67" w14:textId="6E8105BE" w:rsidR="00C71C0D" w:rsidRPr="003970BD" w:rsidRDefault="00F66CF9" w:rsidP="00524ED7">
      <w:pPr>
        <w:jc w:val="center"/>
      </w:pPr>
      <w:r w:rsidRPr="003970BD">
        <w:rPr>
          <w:noProof/>
          <w:lang w:eastAsia="es-AR"/>
        </w:rPr>
        <w:drawing>
          <wp:inline distT="0" distB="0" distL="0" distR="0" wp14:anchorId="04F71591" wp14:editId="69293FCA">
            <wp:extent cx="6305550" cy="2257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5550" cy="2257425"/>
                    </a:xfrm>
                    <a:prstGeom prst="rect">
                      <a:avLst/>
                    </a:prstGeom>
                    <a:noFill/>
                    <a:ln>
                      <a:noFill/>
                    </a:ln>
                  </pic:spPr>
                </pic:pic>
              </a:graphicData>
            </a:graphic>
          </wp:inline>
        </w:drawing>
      </w:r>
    </w:p>
    <w:p w14:paraId="4C7D9DA9" w14:textId="334403C8" w:rsidR="00732369" w:rsidRPr="003970BD" w:rsidRDefault="00732369" w:rsidP="00732369">
      <w:pPr>
        <w:jc w:val="center"/>
      </w:pPr>
    </w:p>
    <w:p w14:paraId="294DF240" w14:textId="64CE5893" w:rsidR="00A2070D" w:rsidRPr="003970BD" w:rsidRDefault="00317C5C" w:rsidP="00A2070D">
      <w:r w:rsidRPr="003970BD">
        <w:t>Para que la aplicación compile correctamente, l</w:t>
      </w:r>
      <w:r w:rsidR="00A2070D" w:rsidRPr="003970BD">
        <w:t xml:space="preserve">ocalizamos la ubicación del intérprete de Python 3.11, que por defecto se encuentra en la ruta:  </w:t>
      </w:r>
    </w:p>
    <w:p w14:paraId="2E535180" w14:textId="77777777" w:rsidR="00A2070D" w:rsidRPr="003970BD" w:rsidRDefault="00A2070D" w:rsidP="00A2070D"/>
    <w:p w14:paraId="4D6A6395" w14:textId="128C4923" w:rsidR="00A2070D" w:rsidRPr="003970BD" w:rsidRDefault="00A2070D" w:rsidP="00A2070D">
      <w:pPr>
        <w:rPr>
          <w:b/>
        </w:rPr>
      </w:pPr>
      <w:r w:rsidRPr="003970BD">
        <w:rPr>
          <w:b/>
        </w:rPr>
        <w:t>C</w:t>
      </w:r>
      <w:proofErr w:type="gramStart"/>
      <w:r w:rsidRPr="003970BD">
        <w:rPr>
          <w:b/>
        </w:rPr>
        <w:t>:/</w:t>
      </w:r>
      <w:proofErr w:type="gramEnd"/>
      <w:r w:rsidRPr="003970BD">
        <w:rPr>
          <w:b/>
        </w:rPr>
        <w:t>Users/[nombre_de_usuario]/AppData/Local/Programs/Python/Python311/</w:t>
      </w:r>
    </w:p>
    <w:p w14:paraId="057B1AEE" w14:textId="77777777" w:rsidR="00A2070D" w:rsidRPr="003970BD" w:rsidRDefault="00A2070D" w:rsidP="00A2070D"/>
    <w:p w14:paraId="4FD82E68" w14:textId="4243AA8C" w:rsidR="006474CD" w:rsidRPr="003970BD" w:rsidRDefault="006474CD" w:rsidP="00A2070D">
      <w:r w:rsidRPr="003970BD">
        <w:t>Dentro de esta carpeta, identificamos el archivo ejecutable de Python, llamado python.exe. Aseguramos que la dirección completa al ejecutable sea configurada correctamente.</w:t>
      </w:r>
    </w:p>
    <w:p w14:paraId="337935A8" w14:textId="77777777" w:rsidR="006474CD" w:rsidRPr="003970BD" w:rsidRDefault="006474CD" w:rsidP="00A2070D"/>
    <w:p w14:paraId="010EE2C8" w14:textId="7E397B40" w:rsidR="007A0F4F" w:rsidRPr="003970BD" w:rsidRDefault="00C838C1" w:rsidP="005213D9">
      <w:pPr>
        <w:rPr>
          <w:b/>
        </w:rPr>
      </w:pPr>
      <w:r w:rsidRPr="003970BD">
        <w:t>En</w:t>
      </w:r>
      <w:r w:rsidR="008E25D9">
        <w:t xml:space="preserve"> el caso de usar</w:t>
      </w:r>
      <w:r w:rsidRPr="003970BD">
        <w:t xml:space="preserve"> Linux</w:t>
      </w:r>
      <w:r w:rsidR="008E25D9">
        <w:t>, el intérprete</w:t>
      </w:r>
      <w:r w:rsidRPr="003970BD">
        <w:t xml:space="preserve"> se encuentra en la ruta: </w:t>
      </w:r>
      <w:r w:rsidRPr="003970BD">
        <w:rPr>
          <w:b/>
        </w:rPr>
        <w:t>/usr/</w:t>
      </w:r>
      <w:r w:rsidR="00CD14A9" w:rsidRPr="003970BD">
        <w:rPr>
          <w:b/>
        </w:rPr>
        <w:t>bin</w:t>
      </w:r>
      <w:r w:rsidRPr="003970BD">
        <w:rPr>
          <w:b/>
        </w:rPr>
        <w:t>/python</w:t>
      </w:r>
      <w:r w:rsidR="00CD14A9" w:rsidRPr="003970BD">
        <w:rPr>
          <w:b/>
        </w:rPr>
        <w:t>3</w:t>
      </w:r>
    </w:p>
    <w:p w14:paraId="331EC59C" w14:textId="7A543113" w:rsidR="007A0F4F" w:rsidRPr="003970BD" w:rsidRDefault="007A0F4F" w:rsidP="005213D9">
      <w:r w:rsidRPr="003970BD">
        <w:rPr>
          <w:noProof/>
          <w:lang w:eastAsia="es-AR"/>
        </w:rPr>
        <w:lastRenderedPageBreak/>
        <w:drawing>
          <wp:inline distT="0" distB="0" distL="0" distR="0" wp14:anchorId="0997DD7B" wp14:editId="4DE2417B">
            <wp:extent cx="6305550" cy="3467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5550" cy="3467100"/>
                    </a:xfrm>
                    <a:prstGeom prst="rect">
                      <a:avLst/>
                    </a:prstGeom>
                    <a:noFill/>
                    <a:ln>
                      <a:noFill/>
                    </a:ln>
                  </pic:spPr>
                </pic:pic>
              </a:graphicData>
            </a:graphic>
          </wp:inline>
        </w:drawing>
      </w:r>
    </w:p>
    <w:p w14:paraId="7BF6F268" w14:textId="77777777" w:rsidR="007A0F4F" w:rsidRPr="003970BD" w:rsidRDefault="007A0F4F" w:rsidP="005213D9"/>
    <w:p w14:paraId="46D66163" w14:textId="6738031F" w:rsidR="005213D9" w:rsidRPr="003970BD" w:rsidRDefault="00317C5C" w:rsidP="005213D9">
      <w:r w:rsidRPr="003970BD">
        <w:t xml:space="preserve">Dentro del mismo archivo, es posible añadir dependencias y bibliotecas adicionales para el proyecto, las cuales pueden ser necesarias en el futuro. Para ello, se debe agregar la función </w:t>
      </w:r>
      <w:proofErr w:type="gramStart"/>
      <w:r w:rsidRPr="003970BD">
        <w:t>implementation(</w:t>
      </w:r>
      <w:proofErr w:type="gramEnd"/>
      <w:r w:rsidRPr="003970BD">
        <w:t>) y dentro de ella, especificar el nombre de la biblioteca que se desea incluir.</w:t>
      </w:r>
    </w:p>
    <w:p w14:paraId="604EE847" w14:textId="77777777" w:rsidR="00927CA9" w:rsidRPr="003970BD" w:rsidRDefault="00927CA9" w:rsidP="005213D9"/>
    <w:p w14:paraId="2962FBB7" w14:textId="1251BD77" w:rsidR="005213D9" w:rsidRPr="003970BD" w:rsidRDefault="005213D9" w:rsidP="00035D01">
      <w:pPr>
        <w:pStyle w:val="ListParagraph"/>
        <w:numPr>
          <w:ilvl w:val="0"/>
          <w:numId w:val="11"/>
        </w:numPr>
        <w:rPr>
          <w:b/>
        </w:rPr>
      </w:pPr>
      <w:r w:rsidRPr="003970BD">
        <w:rPr>
          <w:b/>
        </w:rPr>
        <w:t>Local.properties</w:t>
      </w:r>
    </w:p>
    <w:p w14:paraId="49A2E380" w14:textId="77777777" w:rsidR="009D0FF7" w:rsidRPr="003970BD" w:rsidRDefault="009D0FF7" w:rsidP="00524ED7">
      <w:pPr>
        <w:jc w:val="center"/>
      </w:pPr>
    </w:p>
    <w:p w14:paraId="08FE8304" w14:textId="33E47354" w:rsidR="009D0FF7" w:rsidRPr="003970BD" w:rsidRDefault="009D0FF7" w:rsidP="00524ED7">
      <w:pPr>
        <w:jc w:val="center"/>
      </w:pPr>
      <w:r w:rsidRPr="003970BD">
        <w:rPr>
          <w:noProof/>
          <w:lang w:eastAsia="es-AR"/>
        </w:rPr>
        <w:drawing>
          <wp:inline distT="0" distB="0" distL="0" distR="0" wp14:anchorId="5CA93C79" wp14:editId="6BBFB089">
            <wp:extent cx="6305550" cy="1457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5550" cy="1457325"/>
                    </a:xfrm>
                    <a:prstGeom prst="rect">
                      <a:avLst/>
                    </a:prstGeom>
                    <a:noFill/>
                    <a:ln>
                      <a:noFill/>
                    </a:ln>
                  </pic:spPr>
                </pic:pic>
              </a:graphicData>
            </a:graphic>
          </wp:inline>
        </w:drawing>
      </w:r>
    </w:p>
    <w:p w14:paraId="5E292538" w14:textId="77777777" w:rsidR="009D0FF7" w:rsidRPr="003970BD" w:rsidRDefault="009D0FF7" w:rsidP="00524ED7">
      <w:pPr>
        <w:jc w:val="center"/>
      </w:pPr>
    </w:p>
    <w:p w14:paraId="2B30E30E" w14:textId="6DFE294C" w:rsidR="000D1BCD" w:rsidRPr="003970BD" w:rsidRDefault="000D1BCD" w:rsidP="009D0FF7">
      <w:pPr>
        <w:jc w:val="left"/>
      </w:pPr>
      <w:r w:rsidRPr="003970BD">
        <w:t>En el archivo local.properties, se configura la ubicación del SDK de Android necesario para compilar la aplicación. Por defecto, la ubicación estándar en sistemas Windows es:</w:t>
      </w:r>
    </w:p>
    <w:p w14:paraId="4A8345BD" w14:textId="77777777" w:rsidR="000D1BCD" w:rsidRPr="003970BD" w:rsidRDefault="000D1BCD" w:rsidP="009D0FF7">
      <w:pPr>
        <w:jc w:val="left"/>
      </w:pPr>
    </w:p>
    <w:p w14:paraId="72176590" w14:textId="05723B8D" w:rsidR="009D0FF7" w:rsidRPr="003970BD" w:rsidRDefault="009D0FF7" w:rsidP="009D0FF7">
      <w:pPr>
        <w:jc w:val="left"/>
      </w:pPr>
      <w:r w:rsidRPr="003970BD">
        <w:rPr>
          <w:b/>
        </w:rPr>
        <w:t>C:\Users</w:t>
      </w:r>
      <w:r w:rsidR="000D1BCD" w:rsidRPr="003970BD">
        <w:rPr>
          <w:b/>
        </w:rPr>
        <w:t>/[nombre_de_usuario]\AppData\Local\Android\sdk</w:t>
      </w:r>
    </w:p>
    <w:p w14:paraId="1CF0EA64" w14:textId="77777777" w:rsidR="00C71C0D" w:rsidRPr="003970BD" w:rsidRDefault="00C71C0D" w:rsidP="00006EDE"/>
    <w:p w14:paraId="1B0C9404" w14:textId="4986C305" w:rsidR="000D1BCD" w:rsidRPr="003970BD" w:rsidRDefault="000D1BCD" w:rsidP="00006EDE">
      <w:r w:rsidRPr="003970BD">
        <w:t>Si el SDK se encuentra instalado en un directorio diferente, es necesario actualizar la propiedad sdk.dir en el archivo local.properties con la ruta correspondiente.</w:t>
      </w:r>
    </w:p>
    <w:p w14:paraId="51F4687D" w14:textId="77777777" w:rsidR="000D1BCD" w:rsidRPr="003970BD" w:rsidRDefault="000D1BCD" w:rsidP="00006EDE"/>
    <w:p w14:paraId="28595CCD" w14:textId="4BB81213" w:rsidR="000D1BCD" w:rsidRPr="003970BD" w:rsidRDefault="000D1BCD" w:rsidP="00006EDE">
      <w:r w:rsidRPr="003970BD">
        <w:t>Asegúrese de usar la sintaxis adecuada para las rutas en Windows (dobles barras invertidas \\).</w:t>
      </w:r>
    </w:p>
    <w:p w14:paraId="0749F2B4" w14:textId="77777777" w:rsidR="000D1BCD" w:rsidRPr="003970BD" w:rsidRDefault="000D1BCD" w:rsidP="00006EDE"/>
    <w:p w14:paraId="64DE48C9" w14:textId="6077D76C" w:rsidR="005213D9" w:rsidRPr="003970BD" w:rsidRDefault="005213D9" w:rsidP="00006EDE">
      <w:r w:rsidRPr="003970BD">
        <w:rPr>
          <w:noProof/>
          <w:lang w:eastAsia="es-AR"/>
        </w:rPr>
        <w:drawing>
          <wp:inline distT="0" distB="0" distL="0" distR="0" wp14:anchorId="709028DE" wp14:editId="657CB64C">
            <wp:extent cx="6305550" cy="1981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5550" cy="1981200"/>
                    </a:xfrm>
                    <a:prstGeom prst="rect">
                      <a:avLst/>
                    </a:prstGeom>
                    <a:noFill/>
                    <a:ln>
                      <a:noFill/>
                    </a:ln>
                  </pic:spPr>
                </pic:pic>
              </a:graphicData>
            </a:graphic>
          </wp:inline>
        </w:drawing>
      </w:r>
    </w:p>
    <w:p w14:paraId="3E9B2218" w14:textId="77777777" w:rsidR="005213D9" w:rsidRPr="003970BD" w:rsidRDefault="005213D9" w:rsidP="00006EDE"/>
    <w:p w14:paraId="4F3F0D17" w14:textId="2D313A52" w:rsidR="00C71C0D" w:rsidRPr="003970BD" w:rsidRDefault="00A2070D" w:rsidP="00006EDE">
      <w:r w:rsidRPr="003970BD">
        <w:t>Sincronizamos los cambios en Android Studio para asegurarnos de que todas la</w:t>
      </w:r>
      <w:r w:rsidR="00524ED7" w:rsidRPr="003970BD">
        <w:t>s configuraciones sean aplicadas</w:t>
      </w:r>
      <w:r w:rsidRPr="003970BD">
        <w:t>. Una vez completado, el entorno está configurado y listo para comenzar con el desarrollo y la programación de</w:t>
      </w:r>
      <w:r w:rsidR="00524ED7" w:rsidRPr="003970BD">
        <w:t xml:space="preserve"> la aplicación</w:t>
      </w:r>
      <w:r w:rsidRPr="003970BD">
        <w:t>.</w:t>
      </w:r>
    </w:p>
    <w:p w14:paraId="5BABCB6C" w14:textId="77777777" w:rsidR="00BB5D35" w:rsidRPr="003970BD" w:rsidRDefault="00BB5D35" w:rsidP="00006EDE"/>
    <w:p w14:paraId="4E676DF6" w14:textId="1EAEA691" w:rsidR="00BB5D35" w:rsidRPr="003970BD" w:rsidRDefault="003970BD" w:rsidP="003970BD">
      <w:pPr>
        <w:pStyle w:val="ListParagraph"/>
        <w:numPr>
          <w:ilvl w:val="0"/>
          <w:numId w:val="10"/>
        </w:numPr>
        <w:rPr>
          <w:b/>
        </w:rPr>
      </w:pPr>
      <w:r w:rsidRPr="003970BD">
        <w:rPr>
          <w:b/>
        </w:rPr>
        <w:t>C</w:t>
      </w:r>
      <w:r>
        <w:rPr>
          <w:b/>
        </w:rPr>
        <w:t>onfiguració</w:t>
      </w:r>
      <w:r w:rsidRPr="003970BD">
        <w:rPr>
          <w:b/>
        </w:rPr>
        <w:t>n de Visual Studio Code</w:t>
      </w:r>
    </w:p>
    <w:p w14:paraId="30CC9AED" w14:textId="77777777" w:rsidR="00BB5D35" w:rsidRPr="003970BD" w:rsidRDefault="00BB5D35" w:rsidP="00BB5D35"/>
    <w:p w14:paraId="73DD1FDB" w14:textId="77777777" w:rsidR="00F11451" w:rsidRDefault="00F11451" w:rsidP="00F11451">
      <w:r>
        <w:t>Para abrir el proyecto de Python con Visual Studio Code, primero acceda a la terminal de Windows y navegue hasta la carpeta del proyecto previamente clonado.</w:t>
      </w:r>
    </w:p>
    <w:p w14:paraId="051C185D" w14:textId="77777777" w:rsidR="00F11451" w:rsidRDefault="00F11451" w:rsidP="00F11451"/>
    <w:p w14:paraId="0783DE06" w14:textId="505E6382" w:rsidR="00F11451" w:rsidRDefault="00F11451" w:rsidP="00F11451">
      <w:r>
        <w:t xml:space="preserve">Dentro del proyecto, encontrará dos carpetas principales, además de la carpeta móvil: Clasificador e IA. La carpeta Clasificador contiene el código fuente del algoritmo de entrenamiento MCBIA7, mientras que la carpeta IA incluye scripts destinados a pruebas y evaluaciones del modelo. Para abrir uno de estos proyectos, navegue a la carpeta deseada utilizando el comando cd [nombre_de_la_carpeta], y luego ejecute el comando </w:t>
      </w:r>
      <w:proofErr w:type="gramStart"/>
      <w:r>
        <w:t>code .</w:t>
      </w:r>
      <w:proofErr w:type="gramEnd"/>
      <w:r>
        <w:t xml:space="preserve"> </w:t>
      </w:r>
      <w:proofErr w:type="gramStart"/>
      <w:r>
        <w:t>para</w:t>
      </w:r>
      <w:proofErr w:type="gramEnd"/>
      <w:r>
        <w:t xml:space="preserve"> abrir Visual Studio Code directamente en el directorio del proyecto seleccionado.</w:t>
      </w:r>
    </w:p>
    <w:p w14:paraId="0DE88B9B" w14:textId="77777777" w:rsidR="00F11451" w:rsidRDefault="00F11451" w:rsidP="00F11451"/>
    <w:p w14:paraId="7A38A40D" w14:textId="5D5AC29B" w:rsidR="00E733FC" w:rsidRDefault="00287D94" w:rsidP="00F11451">
      <w:r>
        <w:t>En el</w:t>
      </w:r>
      <w:r w:rsidR="00E733FC">
        <w:t xml:space="preserve"> archivo README.md que </w:t>
      </w:r>
      <w:r>
        <w:t>se encuentra en la carpeta IA, c</w:t>
      </w:r>
      <w:r w:rsidR="00E733FC">
        <w:t>ontiene un listado de comandos que son necesarios al momento del desarrollo</w:t>
      </w:r>
      <w:r w:rsidR="00434FAD">
        <w:t>, que son los siguientes:</w:t>
      </w:r>
    </w:p>
    <w:p w14:paraId="3AFE76F5" w14:textId="77777777" w:rsidR="00227C04" w:rsidRDefault="00227C04" w:rsidP="00227C04">
      <w:pPr>
        <w:pStyle w:val="ListParagraph"/>
      </w:pPr>
    </w:p>
    <w:p w14:paraId="3581DF61" w14:textId="12151385" w:rsidR="00434FAD" w:rsidRPr="00EA25D2" w:rsidRDefault="00434FAD" w:rsidP="00227C04">
      <w:pPr>
        <w:pStyle w:val="ListParagraph"/>
        <w:numPr>
          <w:ilvl w:val="1"/>
          <w:numId w:val="10"/>
        </w:numPr>
        <w:ind w:left="720"/>
      </w:pPr>
      <w:r w:rsidRPr="00EA25D2">
        <w:t>Crear y activar un entorno virtual desde la terminal</w:t>
      </w:r>
    </w:p>
    <w:p w14:paraId="526360AF" w14:textId="77777777" w:rsidR="00434FAD" w:rsidRDefault="00434FAD" w:rsidP="00434FAD"/>
    <w:p w14:paraId="715AAE72" w14:textId="77777777" w:rsidR="00434FAD" w:rsidRPr="00EA25D2" w:rsidRDefault="00434FAD" w:rsidP="00434FAD">
      <w:pPr>
        <w:rPr>
          <w:b/>
          <w:lang w:val="en-US"/>
        </w:rPr>
      </w:pPr>
      <w:proofErr w:type="gramStart"/>
      <w:r w:rsidRPr="00EA25D2">
        <w:rPr>
          <w:b/>
          <w:lang w:val="en-US"/>
        </w:rPr>
        <w:t>python</w:t>
      </w:r>
      <w:proofErr w:type="gramEnd"/>
      <w:r w:rsidRPr="00EA25D2">
        <w:rPr>
          <w:b/>
          <w:lang w:val="en-US"/>
        </w:rPr>
        <w:t xml:space="preserve"> -m venv env</w:t>
      </w:r>
    </w:p>
    <w:p w14:paraId="3EE34B64" w14:textId="77777777" w:rsidR="00434FAD" w:rsidRPr="00434FAD" w:rsidRDefault="00434FAD" w:rsidP="00434FAD">
      <w:pPr>
        <w:rPr>
          <w:b/>
          <w:lang w:val="en-US"/>
        </w:rPr>
      </w:pPr>
      <w:proofErr w:type="gramStart"/>
      <w:r w:rsidRPr="00434FAD">
        <w:rPr>
          <w:b/>
          <w:lang w:val="en-US"/>
        </w:rPr>
        <w:t>source</w:t>
      </w:r>
      <w:proofErr w:type="gramEnd"/>
      <w:r w:rsidRPr="00434FAD">
        <w:rPr>
          <w:b/>
          <w:lang w:val="en-US"/>
        </w:rPr>
        <w:t xml:space="preserve"> env/bin/activate</w:t>
      </w:r>
    </w:p>
    <w:p w14:paraId="69FA7A43" w14:textId="77777777" w:rsidR="00E733FC" w:rsidRPr="00EA25D2" w:rsidRDefault="00E733FC" w:rsidP="00F11451">
      <w:pPr>
        <w:rPr>
          <w:lang w:val="en-US"/>
        </w:rPr>
      </w:pPr>
    </w:p>
    <w:p w14:paraId="618E4A7A" w14:textId="45ACD580" w:rsidR="00434FAD" w:rsidRPr="00EA25D2" w:rsidRDefault="00434FAD" w:rsidP="00227C04">
      <w:pPr>
        <w:pStyle w:val="ListParagraph"/>
        <w:numPr>
          <w:ilvl w:val="1"/>
          <w:numId w:val="10"/>
        </w:numPr>
        <w:ind w:left="720"/>
      </w:pPr>
      <w:r w:rsidRPr="00EA25D2">
        <w:t>Instalar las dependencias</w:t>
      </w:r>
    </w:p>
    <w:p w14:paraId="2ACC0CB4" w14:textId="77777777" w:rsidR="00434FAD" w:rsidRDefault="00434FAD" w:rsidP="00434FAD"/>
    <w:p w14:paraId="71101BD2" w14:textId="77777777" w:rsidR="00434FAD" w:rsidRDefault="00434FAD" w:rsidP="00434FAD">
      <w:r>
        <w:t>Si ya tienes un archivo requirements.txt, usa el siguiente comando para instalar las dependencias necesarias:</w:t>
      </w:r>
    </w:p>
    <w:p w14:paraId="12083D9B" w14:textId="77777777" w:rsidR="00434FAD" w:rsidRDefault="00434FAD" w:rsidP="00434FAD"/>
    <w:p w14:paraId="0BD2FB1C" w14:textId="77777777" w:rsidR="00434FAD" w:rsidRPr="00EA25D2" w:rsidRDefault="00434FAD" w:rsidP="00434FAD">
      <w:pPr>
        <w:rPr>
          <w:b/>
        </w:rPr>
      </w:pPr>
      <w:proofErr w:type="gramStart"/>
      <w:r w:rsidRPr="00EA25D2">
        <w:rPr>
          <w:b/>
        </w:rPr>
        <w:t>pip</w:t>
      </w:r>
      <w:proofErr w:type="gramEnd"/>
      <w:r w:rsidRPr="00EA25D2">
        <w:rPr>
          <w:b/>
        </w:rPr>
        <w:t xml:space="preserve"> install -r requirements.txt</w:t>
      </w:r>
    </w:p>
    <w:p w14:paraId="44F7A20F" w14:textId="5D458117" w:rsidR="00434FAD" w:rsidRDefault="00434FAD" w:rsidP="00434FAD"/>
    <w:p w14:paraId="6B11045F" w14:textId="77777777" w:rsidR="00434FAD" w:rsidRDefault="00434FAD" w:rsidP="00434FAD">
      <w:r>
        <w:t>Si necesitas generar el archivo requirements.txt desde tu entorno actual:</w:t>
      </w:r>
    </w:p>
    <w:p w14:paraId="4E76443E" w14:textId="77777777" w:rsidR="00434FAD" w:rsidRDefault="00434FAD" w:rsidP="00434FAD"/>
    <w:p w14:paraId="4221BCEE" w14:textId="649E21A9" w:rsidR="00434FAD" w:rsidRPr="00434FAD" w:rsidRDefault="00434FAD" w:rsidP="00434FAD">
      <w:pPr>
        <w:rPr>
          <w:b/>
        </w:rPr>
      </w:pPr>
      <w:proofErr w:type="gramStart"/>
      <w:r w:rsidRPr="00434FAD">
        <w:rPr>
          <w:b/>
        </w:rPr>
        <w:t>pip</w:t>
      </w:r>
      <w:proofErr w:type="gramEnd"/>
      <w:r w:rsidRPr="00434FAD">
        <w:rPr>
          <w:b/>
        </w:rPr>
        <w:t xml:space="preserve"> freeze &gt; requirements.txt</w:t>
      </w:r>
    </w:p>
    <w:p w14:paraId="2359C2BD" w14:textId="77777777" w:rsidR="00434FAD" w:rsidRDefault="00434FAD" w:rsidP="00F11451"/>
    <w:p w14:paraId="2B01F389" w14:textId="7122F1CA" w:rsidR="00434FAD" w:rsidRPr="00EA25D2" w:rsidRDefault="00434FAD" w:rsidP="00227C04">
      <w:pPr>
        <w:pStyle w:val="ListParagraph"/>
        <w:numPr>
          <w:ilvl w:val="1"/>
          <w:numId w:val="10"/>
        </w:numPr>
        <w:ind w:left="720"/>
      </w:pPr>
      <w:r w:rsidRPr="00EA25D2">
        <w:t>Crear las carpetas de salida</w:t>
      </w:r>
    </w:p>
    <w:p w14:paraId="04E8A983" w14:textId="77777777" w:rsidR="00434FAD" w:rsidRDefault="00434FAD" w:rsidP="00434FAD"/>
    <w:p w14:paraId="6CBBB8CA" w14:textId="77777777" w:rsidR="00434FAD" w:rsidRDefault="00434FAD" w:rsidP="00434FAD">
      <w:r>
        <w:t>Crear la carpeta donde se guardarán los resultados de los scripts:</w:t>
      </w:r>
    </w:p>
    <w:p w14:paraId="0F29B26F" w14:textId="77777777" w:rsidR="00434FAD" w:rsidRDefault="00434FAD" w:rsidP="00434FAD">
      <w:proofErr w:type="gramStart"/>
      <w:r>
        <w:t>mkdir</w:t>
      </w:r>
      <w:proofErr w:type="gramEnd"/>
      <w:r>
        <w:t xml:space="preserve"> src/pesos</w:t>
      </w:r>
    </w:p>
    <w:p w14:paraId="4DAF0A11" w14:textId="77777777" w:rsidR="00434FAD" w:rsidRDefault="00434FAD" w:rsidP="00434FAD">
      <w:proofErr w:type="gramStart"/>
      <w:r>
        <w:t>mkdir</w:t>
      </w:r>
      <w:proofErr w:type="gramEnd"/>
      <w:r>
        <w:t xml:space="preserve"> src/pesos/100</w:t>
      </w:r>
    </w:p>
    <w:p w14:paraId="3653B37B" w14:textId="77777777" w:rsidR="00434FAD" w:rsidRDefault="00434FAD" w:rsidP="00434FAD"/>
    <w:p w14:paraId="4F21FB6D" w14:textId="5914C5E4" w:rsidR="00434FAD" w:rsidRDefault="00434FAD" w:rsidP="00434FAD">
      <w:r>
        <w:t>O el número del peso: 100_contours, 100_data, 100_canny, 100_resized</w:t>
      </w:r>
    </w:p>
    <w:p w14:paraId="016EC2BB" w14:textId="77777777" w:rsidR="00434FAD" w:rsidRDefault="00434FAD" w:rsidP="00F11451"/>
    <w:p w14:paraId="02A780AE" w14:textId="55365915" w:rsidR="00434FAD" w:rsidRPr="00EA25D2" w:rsidRDefault="00434FAD" w:rsidP="00227C04">
      <w:pPr>
        <w:pStyle w:val="ListParagraph"/>
        <w:numPr>
          <w:ilvl w:val="1"/>
          <w:numId w:val="10"/>
        </w:numPr>
        <w:ind w:left="720"/>
      </w:pPr>
      <w:r w:rsidRPr="00EA25D2">
        <w:t>Ejecución del proyecto</w:t>
      </w:r>
    </w:p>
    <w:p w14:paraId="6F004902" w14:textId="77777777" w:rsidR="00434FAD" w:rsidRDefault="00434FAD" w:rsidP="00434FAD"/>
    <w:p w14:paraId="78FDBB99" w14:textId="77777777" w:rsidR="00434FAD" w:rsidRDefault="00434FAD" w:rsidP="00434FAD">
      <w:r>
        <w:t>Para ejecutar el programa principal:</w:t>
      </w:r>
    </w:p>
    <w:p w14:paraId="3912E6AD" w14:textId="77777777" w:rsidR="00434FAD" w:rsidRDefault="00434FAD" w:rsidP="00434FAD"/>
    <w:p w14:paraId="15ECC522" w14:textId="77777777" w:rsidR="00434FAD" w:rsidRPr="00EA25D2" w:rsidRDefault="00434FAD" w:rsidP="00434FAD">
      <w:pPr>
        <w:rPr>
          <w:b/>
        </w:rPr>
      </w:pPr>
      <w:proofErr w:type="gramStart"/>
      <w:r w:rsidRPr="00EA25D2">
        <w:rPr>
          <w:b/>
        </w:rPr>
        <w:t>python</w:t>
      </w:r>
      <w:proofErr w:type="gramEnd"/>
      <w:r w:rsidRPr="00EA25D2">
        <w:rPr>
          <w:b/>
        </w:rPr>
        <w:t xml:space="preserve"> src/preprocess/resize.py</w:t>
      </w:r>
    </w:p>
    <w:p w14:paraId="3306816E" w14:textId="77777777" w:rsidR="00227C04" w:rsidRDefault="00227C04" w:rsidP="00434FAD"/>
    <w:p w14:paraId="3753582F" w14:textId="30E0153C" w:rsidR="00434FAD" w:rsidRDefault="00434FAD" w:rsidP="00434FAD">
      <w:r>
        <w:t xml:space="preserve">O, </w:t>
      </w:r>
      <w:r w:rsidR="00227C04">
        <w:t>si es en Linux:</w:t>
      </w:r>
    </w:p>
    <w:p w14:paraId="1BA01C06" w14:textId="77777777" w:rsidR="00227C04" w:rsidRDefault="00227C04" w:rsidP="00434FAD"/>
    <w:p w14:paraId="136ACAB5" w14:textId="77777777" w:rsidR="00434FAD" w:rsidRPr="00227C04" w:rsidRDefault="00434FAD" w:rsidP="00434FAD">
      <w:pPr>
        <w:rPr>
          <w:b/>
        </w:rPr>
      </w:pPr>
      <w:r w:rsidRPr="00227C04">
        <w:rPr>
          <w:b/>
        </w:rPr>
        <w:t>python3 src/preprocess/resize.py</w:t>
      </w:r>
    </w:p>
    <w:p w14:paraId="37AC71A1" w14:textId="77777777" w:rsidR="00434FAD" w:rsidRDefault="00434FAD" w:rsidP="00F11451"/>
    <w:p w14:paraId="1A658158" w14:textId="37EE9859" w:rsidR="00227C04" w:rsidRPr="00EA25D2" w:rsidRDefault="00227C04" w:rsidP="00227C04">
      <w:pPr>
        <w:pStyle w:val="ListParagraph"/>
        <w:numPr>
          <w:ilvl w:val="1"/>
          <w:numId w:val="10"/>
        </w:numPr>
        <w:tabs>
          <w:tab w:val="left" w:pos="1548"/>
        </w:tabs>
        <w:ind w:left="720"/>
      </w:pPr>
      <w:r w:rsidRPr="00EA25D2">
        <w:t>Dependencia qt6</w:t>
      </w:r>
    </w:p>
    <w:p w14:paraId="431FCB89" w14:textId="77777777" w:rsidR="00227C04" w:rsidRDefault="00227C04" w:rsidP="00227C04"/>
    <w:p w14:paraId="35D013F2" w14:textId="77777777" w:rsidR="00227C04" w:rsidRDefault="00227C04" w:rsidP="00227C04">
      <w:r>
        <w:t>Para utilizar la biblioteca matplotlib se necesitan instalar las siguientes dependencias:</w:t>
      </w:r>
    </w:p>
    <w:p w14:paraId="52396BD6" w14:textId="57575D28" w:rsidR="00227C04" w:rsidRPr="00EA25D2" w:rsidRDefault="00227C04" w:rsidP="00227C04"/>
    <w:p w14:paraId="7FEACC60" w14:textId="77777777" w:rsidR="00227C04" w:rsidRPr="00227C04" w:rsidRDefault="00227C04" w:rsidP="00227C04">
      <w:pPr>
        <w:rPr>
          <w:b/>
          <w:lang w:val="en-US"/>
        </w:rPr>
      </w:pPr>
      <w:proofErr w:type="gramStart"/>
      <w:r w:rsidRPr="00227C04">
        <w:rPr>
          <w:b/>
          <w:lang w:val="en-US"/>
        </w:rPr>
        <w:t>sudo</w:t>
      </w:r>
      <w:proofErr w:type="gramEnd"/>
      <w:r w:rsidRPr="00227C04">
        <w:rPr>
          <w:b/>
          <w:lang w:val="en-US"/>
        </w:rPr>
        <w:t xml:space="preserve"> apt install qt6-base-dev</w:t>
      </w:r>
    </w:p>
    <w:p w14:paraId="6DAF84B2" w14:textId="77777777" w:rsidR="00227C04" w:rsidRPr="00227C04" w:rsidRDefault="00227C04" w:rsidP="00227C04">
      <w:pPr>
        <w:rPr>
          <w:b/>
        </w:rPr>
      </w:pPr>
      <w:proofErr w:type="gramStart"/>
      <w:r w:rsidRPr="00227C04">
        <w:rPr>
          <w:b/>
        </w:rPr>
        <w:t>sudo</w:t>
      </w:r>
      <w:proofErr w:type="gramEnd"/>
      <w:r w:rsidRPr="00227C04">
        <w:rPr>
          <w:b/>
        </w:rPr>
        <w:t xml:space="preserve"> apt install libxcb-cursor0</w:t>
      </w:r>
    </w:p>
    <w:p w14:paraId="394BDFE3" w14:textId="77777777" w:rsidR="00227C04" w:rsidRDefault="00227C04" w:rsidP="00F11451"/>
    <w:p w14:paraId="774EA7AD" w14:textId="104811D4" w:rsidR="00227C04" w:rsidRPr="00EA25D2" w:rsidRDefault="00227C04" w:rsidP="00227C04">
      <w:pPr>
        <w:pStyle w:val="ListParagraph"/>
        <w:numPr>
          <w:ilvl w:val="1"/>
          <w:numId w:val="10"/>
        </w:numPr>
        <w:ind w:left="720"/>
      </w:pPr>
      <w:r w:rsidRPr="00EA25D2">
        <w:t>Otros Comandos</w:t>
      </w:r>
    </w:p>
    <w:p w14:paraId="1F837D9A" w14:textId="77777777" w:rsidR="00227C04" w:rsidRDefault="00227C04" w:rsidP="00227C04"/>
    <w:p w14:paraId="01929810" w14:textId="77777777" w:rsidR="00227C04" w:rsidRDefault="00227C04" w:rsidP="00227C04">
      <w:r>
        <w:t>Para salir del entorno virtual:</w:t>
      </w:r>
    </w:p>
    <w:p w14:paraId="6FE05375" w14:textId="77777777" w:rsidR="00227C04" w:rsidRDefault="00227C04" w:rsidP="00227C04"/>
    <w:p w14:paraId="5F280C6B" w14:textId="77777777" w:rsidR="00227C04" w:rsidRPr="00227C04" w:rsidRDefault="00227C04" w:rsidP="00227C04">
      <w:pPr>
        <w:rPr>
          <w:b/>
        </w:rPr>
      </w:pPr>
      <w:proofErr w:type="gramStart"/>
      <w:r w:rsidRPr="00227C04">
        <w:rPr>
          <w:b/>
        </w:rPr>
        <w:t>deactivate</w:t>
      </w:r>
      <w:proofErr w:type="gramEnd"/>
    </w:p>
    <w:p w14:paraId="02F5434D" w14:textId="77777777" w:rsidR="00227C04" w:rsidRDefault="00227C04" w:rsidP="00227C04"/>
    <w:p w14:paraId="1623877D" w14:textId="77777777" w:rsidR="00227C04" w:rsidRDefault="00227C04" w:rsidP="00227C04">
      <w:r>
        <w:t>Puedes listar los paquetes instalados en el entorno actual usando:</w:t>
      </w:r>
    </w:p>
    <w:p w14:paraId="6C1187D3" w14:textId="77777777" w:rsidR="00227C04" w:rsidRDefault="00227C04" w:rsidP="00227C04"/>
    <w:p w14:paraId="18823F24" w14:textId="77777777" w:rsidR="00227C04" w:rsidRDefault="00227C04" w:rsidP="00227C04">
      <w:pPr>
        <w:rPr>
          <w:b/>
        </w:rPr>
      </w:pPr>
      <w:proofErr w:type="gramStart"/>
      <w:r w:rsidRPr="00227C04">
        <w:rPr>
          <w:b/>
        </w:rPr>
        <w:t>pip</w:t>
      </w:r>
      <w:proofErr w:type="gramEnd"/>
      <w:r w:rsidRPr="00227C04">
        <w:rPr>
          <w:b/>
        </w:rPr>
        <w:t xml:space="preserve"> list</w:t>
      </w:r>
    </w:p>
    <w:p w14:paraId="6C7A58BA" w14:textId="77777777" w:rsidR="00CC6B19" w:rsidRDefault="00CC6B19" w:rsidP="00227C04">
      <w:pPr>
        <w:rPr>
          <w:b/>
        </w:rPr>
      </w:pPr>
    </w:p>
    <w:p w14:paraId="48A6DDAB" w14:textId="77777777" w:rsidR="00CC6B19" w:rsidRPr="00227C04" w:rsidRDefault="00CC6B19" w:rsidP="00227C04">
      <w:pPr>
        <w:rPr>
          <w:b/>
        </w:rPr>
      </w:pPr>
    </w:p>
    <w:p w14:paraId="7C10EB67" w14:textId="3C3D7E20" w:rsidR="00006EDE" w:rsidRPr="003970BD" w:rsidRDefault="00006EDE" w:rsidP="00035D01">
      <w:pPr>
        <w:pStyle w:val="Heading1"/>
        <w:numPr>
          <w:ilvl w:val="0"/>
          <w:numId w:val="1"/>
        </w:numPr>
      </w:pPr>
      <w:bookmarkStart w:id="12" w:name="_Toc185100485"/>
      <w:r w:rsidRPr="003970BD">
        <w:t>Diseño de la Arquitectura</w:t>
      </w:r>
      <w:bookmarkEnd w:id="12"/>
    </w:p>
    <w:p w14:paraId="0FF4E9AF" w14:textId="77777777" w:rsidR="009001FC" w:rsidRPr="003970BD" w:rsidRDefault="009001FC" w:rsidP="009001FC"/>
    <w:p w14:paraId="7AF53578" w14:textId="4DA63B09" w:rsidR="009928DE" w:rsidRDefault="009928DE" w:rsidP="008E574F">
      <w:r w:rsidRPr="003970BD">
        <w:t>En esta sección, se explicará la arquitectura del proyecto mediante diagramas de clases UML y diagramas de estados de todas las clases y actividades del proyecto.</w:t>
      </w:r>
    </w:p>
    <w:p w14:paraId="657AE672" w14:textId="77777777" w:rsidR="00CC6B19" w:rsidRDefault="00CC6B19" w:rsidP="008E574F"/>
    <w:p w14:paraId="36E78F89" w14:textId="77777777" w:rsidR="00CC6B19" w:rsidRPr="003970BD" w:rsidRDefault="00CC6B19" w:rsidP="008E574F"/>
    <w:p w14:paraId="2C3BBA75" w14:textId="6E6485DE" w:rsidR="00B23969" w:rsidRPr="003970BD" w:rsidRDefault="00BB5D35" w:rsidP="00227EA4">
      <w:pPr>
        <w:pStyle w:val="Heading2"/>
        <w:numPr>
          <w:ilvl w:val="1"/>
          <w:numId w:val="1"/>
        </w:numPr>
      </w:pPr>
      <w:bookmarkStart w:id="13" w:name="_Toc185100486"/>
      <w:r w:rsidRPr="003970BD">
        <w:t>Base de Datos</w:t>
      </w:r>
      <w:bookmarkEnd w:id="13"/>
    </w:p>
    <w:p w14:paraId="5BCC0924" w14:textId="77777777" w:rsidR="00BB5D35" w:rsidRPr="003970BD" w:rsidRDefault="00BB5D35" w:rsidP="00B23969">
      <w:pPr>
        <w:rPr>
          <w:b/>
        </w:rPr>
      </w:pPr>
    </w:p>
    <w:p w14:paraId="4E1C54E6" w14:textId="79BA3BA7" w:rsidR="00002A55" w:rsidRPr="003970BD" w:rsidRDefault="00002A55" w:rsidP="00002A55">
      <w:r w:rsidRPr="003970BD">
        <w:t>La clase SQLiteHelper extiende de SQLiteOpenHelper, proporcionando métodos para gestionar la base de datos SQLite que almacena información sobre billetes. Esta base de datos es utilizada para guardar, recuperar, actualizar y eliminar datos de los billetes.</w:t>
      </w:r>
    </w:p>
    <w:p w14:paraId="2E759AAE" w14:textId="77777777" w:rsidR="00002A55" w:rsidRPr="003970BD" w:rsidRDefault="00002A55" w:rsidP="00002A55">
      <w:pPr>
        <w:pStyle w:val="ListParagraph"/>
      </w:pPr>
    </w:p>
    <w:p w14:paraId="28D7123E" w14:textId="7F2E835A" w:rsidR="009001FC" w:rsidRPr="003970BD" w:rsidRDefault="009001FC" w:rsidP="008C7025">
      <w:pPr>
        <w:pStyle w:val="ListParagraph"/>
        <w:numPr>
          <w:ilvl w:val="0"/>
          <w:numId w:val="11"/>
        </w:numPr>
        <w:rPr>
          <w:b/>
        </w:rPr>
      </w:pPr>
      <w:r w:rsidRPr="003970BD">
        <w:rPr>
          <w:b/>
        </w:rPr>
        <w:t>UML</w:t>
      </w:r>
    </w:p>
    <w:p w14:paraId="663967DB" w14:textId="77777777" w:rsidR="008F7882" w:rsidRPr="003970BD" w:rsidRDefault="008F7882" w:rsidP="008F7882">
      <w:pPr>
        <w:pStyle w:val="ListParagraph"/>
      </w:pPr>
    </w:p>
    <w:p w14:paraId="3758EFDD" w14:textId="7F1633D5" w:rsidR="008F7882" w:rsidRPr="003970BD" w:rsidRDefault="00B40A59" w:rsidP="008F7882">
      <w:pPr>
        <w:pStyle w:val="ListParagraph"/>
        <w:ind w:left="0"/>
      </w:pPr>
      <w:r w:rsidRPr="003970BD">
        <w:rPr>
          <w:b/>
        </w:rPr>
        <w:t>Atributos</w:t>
      </w:r>
    </w:p>
    <w:p w14:paraId="69F6D503" w14:textId="77777777" w:rsidR="008F7882" w:rsidRPr="003970BD" w:rsidRDefault="008F7882" w:rsidP="008F7882"/>
    <w:p w14:paraId="5DB0AC23" w14:textId="1F54EC6E" w:rsidR="006D3E46" w:rsidRDefault="008F7882" w:rsidP="006D3E46">
      <w:pPr>
        <w:pStyle w:val="ListParagraph"/>
        <w:numPr>
          <w:ilvl w:val="0"/>
          <w:numId w:val="12"/>
        </w:numPr>
      </w:pPr>
      <w:r w:rsidRPr="003970BD">
        <w:t>DATABASE_VERSION: La versión de la base de datos.</w:t>
      </w:r>
    </w:p>
    <w:p w14:paraId="37322908" w14:textId="77777777" w:rsidR="0088073D" w:rsidRPr="003970BD" w:rsidRDefault="0088073D" w:rsidP="0088073D">
      <w:pPr>
        <w:pStyle w:val="ListParagraph"/>
      </w:pPr>
    </w:p>
    <w:p w14:paraId="766D6460" w14:textId="2CE7F7CF" w:rsidR="006D3E46" w:rsidRDefault="008F7882" w:rsidP="006D3E46">
      <w:pPr>
        <w:pStyle w:val="ListParagraph"/>
        <w:numPr>
          <w:ilvl w:val="0"/>
          <w:numId w:val="12"/>
        </w:numPr>
      </w:pPr>
      <w:r w:rsidRPr="003970BD">
        <w:t>DATABASE_NAME: Nombre del archivo de la base de datos.</w:t>
      </w:r>
    </w:p>
    <w:p w14:paraId="1A5CF3D9" w14:textId="77777777" w:rsidR="0088073D" w:rsidRPr="003970BD" w:rsidRDefault="0088073D" w:rsidP="0088073D">
      <w:pPr>
        <w:pStyle w:val="ListParagraph"/>
      </w:pPr>
    </w:p>
    <w:p w14:paraId="3737E588" w14:textId="1D54FFF5" w:rsidR="006D3E46" w:rsidRDefault="008F7882" w:rsidP="006D3E46">
      <w:pPr>
        <w:pStyle w:val="ListParagraph"/>
        <w:numPr>
          <w:ilvl w:val="0"/>
          <w:numId w:val="12"/>
        </w:numPr>
      </w:pPr>
      <w:r w:rsidRPr="003970BD">
        <w:t>TABLE_BILLS: Nombre de la tabla en la base de datos donde se guardan los billetes.</w:t>
      </w:r>
    </w:p>
    <w:p w14:paraId="6501B44A" w14:textId="77777777" w:rsidR="0088073D" w:rsidRPr="003970BD" w:rsidRDefault="0088073D" w:rsidP="0088073D">
      <w:pPr>
        <w:pStyle w:val="ListParagraph"/>
      </w:pPr>
    </w:p>
    <w:p w14:paraId="404501BD" w14:textId="77777777" w:rsidR="008F7882" w:rsidRPr="003970BD" w:rsidRDefault="008F7882" w:rsidP="00035D01">
      <w:pPr>
        <w:pStyle w:val="ListParagraph"/>
        <w:numPr>
          <w:ilvl w:val="0"/>
          <w:numId w:val="12"/>
        </w:numPr>
      </w:pPr>
      <w:r w:rsidRPr="003970BD">
        <w:t>KEY_ID, KEY_BILL, KEY_DATE: Nombres de las columnas de la tabla.</w:t>
      </w:r>
    </w:p>
    <w:p w14:paraId="0B1AC0F4" w14:textId="77777777" w:rsidR="008F7882" w:rsidRPr="003970BD" w:rsidRDefault="008F7882" w:rsidP="008F7882">
      <w:pPr>
        <w:pStyle w:val="ListParagraph"/>
        <w:ind w:left="90"/>
      </w:pPr>
    </w:p>
    <w:p w14:paraId="387C0148" w14:textId="1C690F35" w:rsidR="008F7882" w:rsidRPr="003970BD" w:rsidRDefault="008F7882" w:rsidP="008F7882">
      <w:pPr>
        <w:pStyle w:val="ListParagraph"/>
        <w:ind w:left="90"/>
      </w:pPr>
      <w:r w:rsidRPr="003970BD">
        <w:t>Se definen varias consultas como constantes para crear, eliminar, seleccionar y sumar los billetes.</w:t>
      </w:r>
    </w:p>
    <w:p w14:paraId="04C9363A" w14:textId="77777777" w:rsidR="008F7882" w:rsidRPr="003970BD" w:rsidRDefault="008F7882" w:rsidP="008F7882">
      <w:pPr>
        <w:pStyle w:val="ListParagraph"/>
      </w:pPr>
    </w:p>
    <w:p w14:paraId="0849F2C3" w14:textId="74FD022D" w:rsidR="008F7882" w:rsidRPr="003970BD" w:rsidRDefault="00B40A59" w:rsidP="008F7882">
      <w:pPr>
        <w:pStyle w:val="ListParagraph"/>
        <w:ind w:left="0"/>
        <w:rPr>
          <w:b/>
        </w:rPr>
      </w:pPr>
      <w:r w:rsidRPr="003970BD">
        <w:rPr>
          <w:b/>
        </w:rPr>
        <w:t>Métodos</w:t>
      </w:r>
    </w:p>
    <w:p w14:paraId="17F2E0E2" w14:textId="77777777" w:rsidR="008F7882" w:rsidRPr="003970BD" w:rsidRDefault="008F7882" w:rsidP="008F7882"/>
    <w:p w14:paraId="07E3AAAC" w14:textId="345797FD" w:rsidR="006D3E46" w:rsidRDefault="008F7882" w:rsidP="006D3E46">
      <w:pPr>
        <w:pStyle w:val="ListParagraph"/>
        <w:numPr>
          <w:ilvl w:val="0"/>
          <w:numId w:val="13"/>
        </w:numPr>
      </w:pPr>
      <w:r w:rsidRPr="003970BD">
        <w:t>onCreate</w:t>
      </w:r>
      <w:r w:rsidR="00AD6D22" w:rsidRPr="003970BD">
        <w:t xml:space="preserve">: </w:t>
      </w:r>
      <w:r w:rsidRPr="003970BD">
        <w:t>Método para crear la base de datos y la tabla cuando la base de datos se inicializa por primera vez.</w:t>
      </w:r>
    </w:p>
    <w:p w14:paraId="038C58B5" w14:textId="77777777" w:rsidR="002C29B7" w:rsidRPr="003970BD" w:rsidRDefault="002C29B7" w:rsidP="002C29B7">
      <w:pPr>
        <w:pStyle w:val="ListParagraph"/>
      </w:pPr>
    </w:p>
    <w:p w14:paraId="4CFC202A" w14:textId="2FD4404F" w:rsidR="006D3E46" w:rsidRDefault="008F7882" w:rsidP="00035D01">
      <w:pPr>
        <w:pStyle w:val="ListParagraph"/>
        <w:numPr>
          <w:ilvl w:val="0"/>
          <w:numId w:val="13"/>
        </w:numPr>
      </w:pPr>
      <w:r w:rsidRPr="003970BD">
        <w:lastRenderedPageBreak/>
        <w:t>onUpgrade</w:t>
      </w:r>
      <w:r w:rsidR="00AD6D22" w:rsidRPr="003970BD">
        <w:t>:</w:t>
      </w:r>
      <w:r w:rsidRPr="003970BD">
        <w:t xml:space="preserve"> Se ejecuta cuando se cambia la versión de la base de datos. En este caso, elimina la tabla anterior y crea una nueva.</w:t>
      </w:r>
    </w:p>
    <w:p w14:paraId="44174D45" w14:textId="77777777" w:rsidR="006D3E46" w:rsidRPr="003970BD" w:rsidRDefault="006D3E46" w:rsidP="006D3E46">
      <w:pPr>
        <w:pStyle w:val="ListParagraph"/>
      </w:pPr>
    </w:p>
    <w:p w14:paraId="3ACA5C07" w14:textId="7A0CF80C" w:rsidR="006D3E46" w:rsidRDefault="008F7882" w:rsidP="006D3E46">
      <w:pPr>
        <w:pStyle w:val="ListParagraph"/>
        <w:numPr>
          <w:ilvl w:val="0"/>
          <w:numId w:val="13"/>
        </w:numPr>
      </w:pPr>
      <w:r w:rsidRPr="003970BD">
        <w:t>insertBill: Inserta un nuevo billete con su valor y fecha en la base de datos.</w:t>
      </w:r>
    </w:p>
    <w:p w14:paraId="33A0128C" w14:textId="77777777" w:rsidR="002C29B7" w:rsidRPr="003970BD" w:rsidRDefault="002C29B7" w:rsidP="002C29B7">
      <w:pPr>
        <w:pStyle w:val="ListParagraph"/>
      </w:pPr>
    </w:p>
    <w:p w14:paraId="450C1DAF" w14:textId="65CB28D3" w:rsidR="006D3E46" w:rsidRDefault="008F7882" w:rsidP="006D3E46">
      <w:pPr>
        <w:pStyle w:val="ListParagraph"/>
        <w:numPr>
          <w:ilvl w:val="0"/>
          <w:numId w:val="13"/>
        </w:numPr>
      </w:pPr>
      <w:r w:rsidRPr="003970BD">
        <w:t>getAllBills: Recupera todos los billetes almacenados en la base de datos y los devuelve como una lista de objetos BillData.</w:t>
      </w:r>
    </w:p>
    <w:p w14:paraId="1EF46405" w14:textId="77777777" w:rsidR="002C29B7" w:rsidRPr="003970BD" w:rsidRDefault="002C29B7" w:rsidP="002C29B7">
      <w:pPr>
        <w:pStyle w:val="ListParagraph"/>
      </w:pPr>
    </w:p>
    <w:p w14:paraId="631CC40E" w14:textId="1758BA24" w:rsidR="006D3E46" w:rsidRDefault="008F7882" w:rsidP="006D3E46">
      <w:pPr>
        <w:pStyle w:val="ListParagraph"/>
        <w:numPr>
          <w:ilvl w:val="0"/>
          <w:numId w:val="13"/>
        </w:numPr>
      </w:pPr>
      <w:r w:rsidRPr="003970BD">
        <w:t>deleteAllBills: Elimina todos los registros de billetes de la base de datos.</w:t>
      </w:r>
    </w:p>
    <w:p w14:paraId="230E24A2" w14:textId="77777777" w:rsidR="002C29B7" w:rsidRPr="003970BD" w:rsidRDefault="002C29B7" w:rsidP="002C29B7">
      <w:pPr>
        <w:pStyle w:val="ListParagraph"/>
      </w:pPr>
    </w:p>
    <w:p w14:paraId="7D5CD6F6" w14:textId="324AC8FD" w:rsidR="002C29B7" w:rsidRDefault="008F7882" w:rsidP="002C29B7">
      <w:pPr>
        <w:pStyle w:val="ListParagraph"/>
        <w:numPr>
          <w:ilvl w:val="0"/>
          <w:numId w:val="13"/>
        </w:numPr>
      </w:pPr>
      <w:r w:rsidRPr="003970BD">
        <w:t>getTotalAmount: Calcula y devuelve la suma de los valores de todos los billetes almacenados.</w:t>
      </w:r>
    </w:p>
    <w:p w14:paraId="7A0D6826" w14:textId="77777777" w:rsidR="002C29B7" w:rsidRPr="003970BD" w:rsidRDefault="002C29B7" w:rsidP="002C29B7">
      <w:pPr>
        <w:pStyle w:val="ListParagraph"/>
      </w:pPr>
    </w:p>
    <w:p w14:paraId="0F202F5E" w14:textId="369D20A2" w:rsidR="008F7882" w:rsidRPr="003970BD" w:rsidRDefault="008F7882" w:rsidP="00035D01">
      <w:pPr>
        <w:pStyle w:val="ListParagraph"/>
        <w:numPr>
          <w:ilvl w:val="0"/>
          <w:numId w:val="13"/>
        </w:numPr>
      </w:pPr>
      <w:r w:rsidRPr="003970BD">
        <w:t>android.database.Cursor.toBillData: Método auxiliar para convertir cada fila del resultado de la consulta SQL a un objeto BillData.</w:t>
      </w:r>
    </w:p>
    <w:p w14:paraId="620207BC" w14:textId="77777777" w:rsidR="00273A0E" w:rsidRPr="003970BD" w:rsidRDefault="00273A0E" w:rsidP="008E574F"/>
    <w:p w14:paraId="13FC2B6E" w14:textId="0BCA9DE0" w:rsidR="00D163FC" w:rsidRPr="003970BD" w:rsidRDefault="00CF68C7" w:rsidP="00D163FC">
      <w:pPr>
        <w:jc w:val="center"/>
      </w:pPr>
      <w:r>
        <w:pict w14:anchorId="702D8FF3">
          <v:shape id="_x0000_i1025" type="#_x0000_t75" style="width:327pt;height:334.5pt">
            <v:imagedata r:id="rId35" o:title="SQLiteHelper"/>
          </v:shape>
        </w:pict>
      </w:r>
    </w:p>
    <w:p w14:paraId="3DB34470" w14:textId="77777777" w:rsidR="00002A55" w:rsidRDefault="00002A55" w:rsidP="00002A55">
      <w:pPr>
        <w:pStyle w:val="ListParagraph"/>
      </w:pPr>
    </w:p>
    <w:p w14:paraId="357CF65B" w14:textId="77777777" w:rsidR="00636984" w:rsidRPr="003970BD" w:rsidRDefault="00636984" w:rsidP="00002A55">
      <w:pPr>
        <w:pStyle w:val="ListParagraph"/>
      </w:pPr>
    </w:p>
    <w:p w14:paraId="753F2E9B" w14:textId="329234E9" w:rsidR="00D163FC" w:rsidRPr="003970BD" w:rsidRDefault="009001FC" w:rsidP="008C7025">
      <w:pPr>
        <w:pStyle w:val="ListParagraph"/>
        <w:numPr>
          <w:ilvl w:val="0"/>
          <w:numId w:val="11"/>
        </w:numPr>
        <w:rPr>
          <w:b/>
        </w:rPr>
      </w:pPr>
      <w:r w:rsidRPr="003970BD">
        <w:rPr>
          <w:b/>
        </w:rPr>
        <w:t>Diagrama de Estados</w:t>
      </w:r>
    </w:p>
    <w:p w14:paraId="6D69B81C" w14:textId="77777777" w:rsidR="009001FC" w:rsidRPr="003970BD" w:rsidRDefault="009001FC" w:rsidP="009001FC">
      <w:pPr>
        <w:pStyle w:val="ListParagraph"/>
        <w:rPr>
          <w:b/>
        </w:rPr>
      </w:pPr>
    </w:p>
    <w:p w14:paraId="15E4DC49" w14:textId="45F95E75" w:rsidR="006D3E46" w:rsidRDefault="00D163FC" w:rsidP="006D3E46">
      <w:pPr>
        <w:pStyle w:val="ListParagraph"/>
        <w:numPr>
          <w:ilvl w:val="0"/>
          <w:numId w:val="14"/>
        </w:numPr>
      </w:pPr>
      <w:r w:rsidRPr="003970BD">
        <w:t>EsperandoOperaciones: Estado inicial donde la base de dat</w:t>
      </w:r>
      <w:r w:rsidR="002C29B7">
        <w:t>os está esperando una operación.</w:t>
      </w:r>
    </w:p>
    <w:p w14:paraId="0E1400A2" w14:textId="77777777" w:rsidR="002C29B7" w:rsidRPr="003970BD" w:rsidRDefault="002C29B7" w:rsidP="002C29B7">
      <w:pPr>
        <w:pStyle w:val="ListParagraph"/>
      </w:pPr>
    </w:p>
    <w:p w14:paraId="6C01A35B" w14:textId="669B93C8" w:rsidR="006D3E46" w:rsidRDefault="00D163FC" w:rsidP="006D3E46">
      <w:pPr>
        <w:pStyle w:val="ListParagraph"/>
        <w:numPr>
          <w:ilvl w:val="0"/>
          <w:numId w:val="14"/>
        </w:numPr>
      </w:pPr>
      <w:r w:rsidRPr="003970BD">
        <w:t>Insertando: Cuando se inserta un nuevo billete en la base de datos. Después de la inserción, el sistema regresa al estado "EsperandoOperaciones".</w:t>
      </w:r>
    </w:p>
    <w:p w14:paraId="0AA97670" w14:textId="77777777" w:rsidR="002C29B7" w:rsidRPr="003970BD" w:rsidRDefault="002C29B7" w:rsidP="002C29B7">
      <w:pPr>
        <w:pStyle w:val="ListParagraph"/>
      </w:pPr>
    </w:p>
    <w:p w14:paraId="3769AC3E" w14:textId="7E1780F7" w:rsidR="006D3E46" w:rsidRDefault="00D163FC" w:rsidP="006D3E46">
      <w:pPr>
        <w:pStyle w:val="ListParagraph"/>
        <w:numPr>
          <w:ilvl w:val="0"/>
          <w:numId w:val="14"/>
        </w:numPr>
      </w:pPr>
      <w:r w:rsidRPr="003970BD">
        <w:t>Consultando: Cuando se consultan todos los billetes en la base de datos. Al finalizar la consulta, el sistema regresa al estado "EsperandoOperaciones".</w:t>
      </w:r>
    </w:p>
    <w:p w14:paraId="3B491401" w14:textId="77777777" w:rsidR="002C29B7" w:rsidRPr="003970BD" w:rsidRDefault="002C29B7" w:rsidP="002C29B7">
      <w:pPr>
        <w:pStyle w:val="ListParagraph"/>
      </w:pPr>
    </w:p>
    <w:p w14:paraId="6C3E91BB" w14:textId="2168C394" w:rsidR="006D3E46" w:rsidRDefault="00D163FC" w:rsidP="006D3E46">
      <w:pPr>
        <w:pStyle w:val="ListParagraph"/>
        <w:numPr>
          <w:ilvl w:val="0"/>
          <w:numId w:val="14"/>
        </w:numPr>
      </w:pPr>
      <w:r w:rsidRPr="003970BD">
        <w:t>Calculando: Cuando se calcula la suma total de los billetes. Después de calcular el total, el sistema regresa al estado "EsperandoOperaciones".</w:t>
      </w:r>
    </w:p>
    <w:p w14:paraId="29F33B24" w14:textId="77777777" w:rsidR="002C29B7" w:rsidRPr="003970BD" w:rsidRDefault="002C29B7" w:rsidP="002C29B7">
      <w:pPr>
        <w:pStyle w:val="ListParagraph"/>
      </w:pPr>
    </w:p>
    <w:p w14:paraId="771744EE" w14:textId="465421D3" w:rsidR="00D163FC" w:rsidRPr="003970BD" w:rsidRDefault="00D163FC" w:rsidP="00035D01">
      <w:pPr>
        <w:pStyle w:val="ListParagraph"/>
        <w:numPr>
          <w:ilvl w:val="0"/>
          <w:numId w:val="14"/>
        </w:numPr>
      </w:pPr>
      <w:r w:rsidRPr="003970BD">
        <w:t>Eliminando: Cuando se eliminan todos los billetes de la base de datos. Al finalizar esta operación, el sistema regresa al estado "EsperandoOperaciones".</w:t>
      </w:r>
    </w:p>
    <w:p w14:paraId="4460B3EE" w14:textId="77777777" w:rsidR="00002A55" w:rsidRPr="003970BD" w:rsidRDefault="00002A55" w:rsidP="00D163FC"/>
    <w:p w14:paraId="650BE5E6" w14:textId="2B8F2B1C" w:rsidR="00002A55" w:rsidRPr="003970BD" w:rsidRDefault="00CF68C7" w:rsidP="00D163FC">
      <w:r>
        <w:pict w14:anchorId="44AC4A43">
          <v:shape id="_x0000_i1026" type="#_x0000_t75" style="width:495.75pt;height:116.25pt">
            <v:imagedata r:id="rId36" o:title="SQLiteHelperEstados"/>
          </v:shape>
        </w:pict>
      </w:r>
    </w:p>
    <w:p w14:paraId="7DC3FC96" w14:textId="77777777" w:rsidR="00B23969" w:rsidRDefault="00B23969" w:rsidP="00B23969">
      <w:pPr>
        <w:pStyle w:val="ListParagraph"/>
      </w:pPr>
    </w:p>
    <w:p w14:paraId="4B23CEF2" w14:textId="77777777" w:rsidR="003B310F" w:rsidRPr="003970BD" w:rsidRDefault="003B310F" w:rsidP="00B23969">
      <w:pPr>
        <w:pStyle w:val="ListParagraph"/>
      </w:pPr>
    </w:p>
    <w:p w14:paraId="77A0C945" w14:textId="67D8A2C5" w:rsidR="00F7744D" w:rsidRPr="003970BD" w:rsidRDefault="00120D6E" w:rsidP="00F11451">
      <w:pPr>
        <w:pStyle w:val="Heading2"/>
        <w:numPr>
          <w:ilvl w:val="1"/>
          <w:numId w:val="1"/>
        </w:numPr>
      </w:pPr>
      <w:bookmarkStart w:id="14" w:name="_Toc185100487"/>
      <w:r w:rsidRPr="003970BD">
        <w:t>Billete</w:t>
      </w:r>
      <w:bookmarkEnd w:id="14"/>
    </w:p>
    <w:p w14:paraId="71C98D8D" w14:textId="77777777" w:rsidR="00120D6E" w:rsidRPr="003970BD" w:rsidRDefault="00120D6E" w:rsidP="00ED6431"/>
    <w:p w14:paraId="6E564470" w14:textId="723D7061" w:rsidR="00F7744D" w:rsidRPr="003970BD" w:rsidRDefault="006445E0" w:rsidP="00ED6431">
      <w:r w:rsidRPr="003970BD">
        <w:t>La clase BillData es una clase de datos simple que representa los datos de un billete reconocido por la aplicación.</w:t>
      </w:r>
    </w:p>
    <w:p w14:paraId="3ED7A764" w14:textId="77777777" w:rsidR="006445E0" w:rsidRPr="003970BD" w:rsidRDefault="006445E0" w:rsidP="00ED6431"/>
    <w:p w14:paraId="32A07173" w14:textId="3A7777DD" w:rsidR="006445E0" w:rsidRPr="003970BD" w:rsidRDefault="006445E0" w:rsidP="008C7025">
      <w:pPr>
        <w:pStyle w:val="ListParagraph"/>
        <w:numPr>
          <w:ilvl w:val="0"/>
          <w:numId w:val="11"/>
        </w:numPr>
        <w:rPr>
          <w:b/>
        </w:rPr>
      </w:pPr>
      <w:r w:rsidRPr="003970BD">
        <w:rPr>
          <w:b/>
        </w:rPr>
        <w:t>UML</w:t>
      </w:r>
    </w:p>
    <w:p w14:paraId="095E061C" w14:textId="77777777" w:rsidR="006445E0" w:rsidRPr="003970BD" w:rsidRDefault="006445E0" w:rsidP="00ED6431">
      <w:pPr>
        <w:pStyle w:val="ListParagraph"/>
        <w:ind w:left="0"/>
        <w:rPr>
          <w:b/>
        </w:rPr>
      </w:pPr>
    </w:p>
    <w:p w14:paraId="63E599F7" w14:textId="212F8D0A" w:rsidR="006445E0" w:rsidRPr="003970BD" w:rsidRDefault="006445E0" w:rsidP="00ED6431">
      <w:pPr>
        <w:pStyle w:val="ListParagraph"/>
        <w:ind w:left="0"/>
        <w:rPr>
          <w:b/>
        </w:rPr>
      </w:pPr>
      <w:r w:rsidRPr="003970BD">
        <w:rPr>
          <w:b/>
        </w:rPr>
        <w:t>Atributos</w:t>
      </w:r>
    </w:p>
    <w:p w14:paraId="742B8628" w14:textId="77777777" w:rsidR="006445E0" w:rsidRPr="003970BD" w:rsidRDefault="006445E0" w:rsidP="00ED6431">
      <w:pPr>
        <w:pStyle w:val="ListParagraph"/>
      </w:pPr>
    </w:p>
    <w:p w14:paraId="5563AF07" w14:textId="6C451F25" w:rsidR="006D3E46" w:rsidRDefault="006445E0" w:rsidP="00ED6431">
      <w:pPr>
        <w:pStyle w:val="ListParagraph"/>
        <w:numPr>
          <w:ilvl w:val="0"/>
          <w:numId w:val="15"/>
        </w:numPr>
      </w:pPr>
      <w:r w:rsidRPr="003970BD">
        <w:t>value: El valor monetario del billete, representado como un entero.</w:t>
      </w:r>
    </w:p>
    <w:p w14:paraId="739506C8" w14:textId="77777777" w:rsidR="0088073D" w:rsidRPr="003970BD" w:rsidRDefault="0088073D" w:rsidP="0088073D">
      <w:pPr>
        <w:pStyle w:val="ListParagraph"/>
      </w:pPr>
    </w:p>
    <w:p w14:paraId="79600262" w14:textId="2DBBA381" w:rsidR="006445E0" w:rsidRPr="003970BD" w:rsidRDefault="006445E0" w:rsidP="00035D01">
      <w:pPr>
        <w:pStyle w:val="ListParagraph"/>
        <w:numPr>
          <w:ilvl w:val="0"/>
          <w:numId w:val="15"/>
        </w:numPr>
      </w:pPr>
      <w:r w:rsidRPr="003970BD">
        <w:t>date: La fecha en que se reconoció el billete, al</w:t>
      </w:r>
      <w:r w:rsidR="003B310F">
        <w:t>macenada como una cadena</w:t>
      </w:r>
      <w:r w:rsidRPr="003970BD">
        <w:t>.</w:t>
      </w:r>
    </w:p>
    <w:p w14:paraId="040DB010" w14:textId="77777777" w:rsidR="006445E0" w:rsidRPr="003970BD" w:rsidRDefault="006445E0" w:rsidP="006445E0"/>
    <w:p w14:paraId="3165F506" w14:textId="2F75B57B" w:rsidR="006445E0" w:rsidRPr="003970BD" w:rsidRDefault="00CF68C7" w:rsidP="006445E0">
      <w:pPr>
        <w:jc w:val="center"/>
      </w:pPr>
      <w:r>
        <w:lastRenderedPageBreak/>
        <w:pict w14:anchorId="42AE3CF9">
          <v:shape id="_x0000_i1027" type="#_x0000_t75" style="width:114pt;height:119.25pt">
            <v:imagedata r:id="rId37" o:title="billData"/>
          </v:shape>
        </w:pict>
      </w:r>
    </w:p>
    <w:p w14:paraId="51C00267" w14:textId="77777777" w:rsidR="006445E0" w:rsidRPr="003970BD" w:rsidRDefault="006445E0" w:rsidP="006445E0">
      <w:pPr>
        <w:jc w:val="center"/>
      </w:pPr>
    </w:p>
    <w:p w14:paraId="4E2917A3" w14:textId="64E1B621" w:rsidR="006445E0" w:rsidRPr="003970BD" w:rsidRDefault="00866A54" w:rsidP="008C7025">
      <w:pPr>
        <w:pStyle w:val="ListParagraph"/>
        <w:numPr>
          <w:ilvl w:val="0"/>
          <w:numId w:val="11"/>
        </w:numPr>
        <w:rPr>
          <w:b/>
        </w:rPr>
      </w:pPr>
      <w:r w:rsidRPr="003970BD">
        <w:rPr>
          <w:b/>
        </w:rPr>
        <w:t>Diagrama de Estados</w:t>
      </w:r>
    </w:p>
    <w:p w14:paraId="12D61240" w14:textId="77777777" w:rsidR="002B21B4" w:rsidRPr="003970BD" w:rsidRDefault="002B21B4" w:rsidP="00ED6431">
      <w:pPr>
        <w:pStyle w:val="ListParagraph"/>
        <w:rPr>
          <w:b/>
        </w:rPr>
      </w:pPr>
    </w:p>
    <w:p w14:paraId="576EEC14" w14:textId="189EE738" w:rsidR="006D3E46" w:rsidRDefault="002B21B4" w:rsidP="00ED6431">
      <w:pPr>
        <w:pStyle w:val="ListParagraph"/>
        <w:numPr>
          <w:ilvl w:val="0"/>
          <w:numId w:val="17"/>
        </w:numPr>
      </w:pPr>
      <w:r w:rsidRPr="003970BD">
        <w:t>EsperandoDatos: Este es el estado inicial cuando se crea un objeto BillData. El sistema está esperando que se le proporcionen los datos del billete (valor y fecha).</w:t>
      </w:r>
    </w:p>
    <w:p w14:paraId="48520844" w14:textId="77777777" w:rsidR="002C29B7" w:rsidRPr="003970BD" w:rsidRDefault="002C29B7" w:rsidP="002C29B7">
      <w:pPr>
        <w:pStyle w:val="ListParagraph"/>
      </w:pPr>
    </w:p>
    <w:p w14:paraId="6E8AEAAC" w14:textId="02A8E61D" w:rsidR="006D3E46" w:rsidRDefault="002B21B4" w:rsidP="00ED6431">
      <w:pPr>
        <w:pStyle w:val="ListParagraph"/>
        <w:numPr>
          <w:ilvl w:val="0"/>
          <w:numId w:val="17"/>
        </w:numPr>
      </w:pPr>
      <w:r w:rsidRPr="003970BD">
        <w:t>ValidandoValor: Después de recibir los datos, el sistema valida que el valor sea mayor que cero.</w:t>
      </w:r>
    </w:p>
    <w:p w14:paraId="7CBF0C91" w14:textId="77777777" w:rsidR="002C29B7" w:rsidRPr="003970BD" w:rsidRDefault="002C29B7" w:rsidP="002C29B7">
      <w:pPr>
        <w:pStyle w:val="ListParagraph"/>
      </w:pPr>
    </w:p>
    <w:p w14:paraId="240853FE" w14:textId="3F2EA997" w:rsidR="006D3E46" w:rsidRDefault="002B21B4" w:rsidP="00ED6431">
      <w:pPr>
        <w:pStyle w:val="ListParagraph"/>
        <w:numPr>
          <w:ilvl w:val="0"/>
          <w:numId w:val="17"/>
        </w:numPr>
      </w:pPr>
      <w:r w:rsidRPr="003970BD">
        <w:t xml:space="preserve">ValidandoFecha: Luego, el sistema </w:t>
      </w:r>
      <w:proofErr w:type="gramStart"/>
      <w:r w:rsidRPr="003970BD">
        <w:t>valida</w:t>
      </w:r>
      <w:proofErr w:type="gramEnd"/>
      <w:r w:rsidRPr="003970BD">
        <w:t xml:space="preserve"> que la fecha no esté vacía.</w:t>
      </w:r>
    </w:p>
    <w:p w14:paraId="3C9A0BAF" w14:textId="77777777" w:rsidR="002C29B7" w:rsidRPr="003970BD" w:rsidRDefault="002C29B7" w:rsidP="002C29B7">
      <w:pPr>
        <w:pStyle w:val="ListParagraph"/>
      </w:pPr>
    </w:p>
    <w:p w14:paraId="57966241" w14:textId="326975B9" w:rsidR="002B21B4" w:rsidRDefault="002B21B4" w:rsidP="00035D01">
      <w:pPr>
        <w:pStyle w:val="ListParagraph"/>
        <w:numPr>
          <w:ilvl w:val="0"/>
          <w:numId w:val="17"/>
        </w:numPr>
      </w:pPr>
      <w:r w:rsidRPr="003970BD">
        <w:t>Transiciones: Si ambos valores son válidos, el sistema regresa al estado EsperandoDatos, lo que significa que el objeto BillData se ha creado exitosamente.</w:t>
      </w:r>
    </w:p>
    <w:p w14:paraId="7C2CED7A" w14:textId="77777777" w:rsidR="003B310F" w:rsidRPr="003970BD" w:rsidRDefault="003B310F" w:rsidP="003B310F">
      <w:pPr>
        <w:pStyle w:val="ListParagraph"/>
      </w:pPr>
    </w:p>
    <w:p w14:paraId="11C72774" w14:textId="46F22C29" w:rsidR="00866A54" w:rsidRDefault="00CF68C7" w:rsidP="00120D6E">
      <w:pPr>
        <w:pStyle w:val="ListParagraph"/>
        <w:ind w:left="0"/>
        <w:jc w:val="center"/>
        <w:rPr>
          <w:b/>
        </w:rPr>
      </w:pPr>
      <w:r>
        <w:rPr>
          <w:b/>
        </w:rPr>
        <w:pict w14:anchorId="18D3B756">
          <v:shape id="_x0000_i1028" type="#_x0000_t75" style="width:495.75pt;height:219pt">
            <v:imagedata r:id="rId38" o:title="billDataEstados"/>
          </v:shape>
        </w:pict>
      </w:r>
    </w:p>
    <w:p w14:paraId="629F698A" w14:textId="77777777" w:rsidR="003B310F" w:rsidRDefault="003B310F" w:rsidP="00120D6E">
      <w:pPr>
        <w:pStyle w:val="ListParagraph"/>
        <w:ind w:left="0"/>
        <w:jc w:val="center"/>
        <w:rPr>
          <w:b/>
        </w:rPr>
      </w:pPr>
    </w:p>
    <w:p w14:paraId="18A0B5AB" w14:textId="77777777" w:rsidR="003B310F" w:rsidRDefault="003B310F" w:rsidP="00120D6E">
      <w:pPr>
        <w:pStyle w:val="ListParagraph"/>
        <w:ind w:left="0"/>
        <w:jc w:val="center"/>
        <w:rPr>
          <w:b/>
        </w:rPr>
      </w:pPr>
    </w:p>
    <w:p w14:paraId="7D33AD1F" w14:textId="77777777" w:rsidR="00CF68C7" w:rsidRPr="003970BD" w:rsidRDefault="00CF68C7" w:rsidP="00120D6E">
      <w:pPr>
        <w:pStyle w:val="ListParagraph"/>
        <w:ind w:left="0"/>
        <w:jc w:val="center"/>
        <w:rPr>
          <w:b/>
        </w:rPr>
      </w:pPr>
    </w:p>
    <w:p w14:paraId="53950539" w14:textId="1C9961F2" w:rsidR="00120D6E" w:rsidRPr="003970BD" w:rsidRDefault="00120D6E" w:rsidP="00F11451">
      <w:pPr>
        <w:pStyle w:val="Heading2"/>
        <w:numPr>
          <w:ilvl w:val="1"/>
          <w:numId w:val="1"/>
        </w:numPr>
      </w:pPr>
      <w:bookmarkStart w:id="15" w:name="_Toc185100488"/>
      <w:r w:rsidRPr="003970BD">
        <w:lastRenderedPageBreak/>
        <w:t>Item de cada Billete</w:t>
      </w:r>
      <w:bookmarkEnd w:id="15"/>
    </w:p>
    <w:p w14:paraId="16F63DDE" w14:textId="77777777" w:rsidR="00120D6E" w:rsidRPr="003970BD" w:rsidRDefault="00120D6E" w:rsidP="00120D6E">
      <w:pPr>
        <w:pStyle w:val="ListParagraph"/>
        <w:ind w:left="0"/>
        <w:jc w:val="center"/>
        <w:rPr>
          <w:b/>
        </w:rPr>
      </w:pPr>
    </w:p>
    <w:p w14:paraId="3F307978" w14:textId="7D0A6533" w:rsidR="002B21B4" w:rsidRPr="003970BD" w:rsidRDefault="002B21B4" w:rsidP="00ED6431">
      <w:r w:rsidRPr="003970BD">
        <w:t>La clase ScreenItem representa un elemento de la pantalla en el tutorial de la aplicación.</w:t>
      </w:r>
    </w:p>
    <w:p w14:paraId="334BC67D" w14:textId="77777777" w:rsidR="002B21B4" w:rsidRPr="003970BD" w:rsidRDefault="002B21B4" w:rsidP="00ED6431"/>
    <w:p w14:paraId="12D953C9" w14:textId="7BAF324F" w:rsidR="002B21B4" w:rsidRPr="003970BD" w:rsidRDefault="002B21B4" w:rsidP="008C7025">
      <w:pPr>
        <w:pStyle w:val="ListParagraph"/>
        <w:numPr>
          <w:ilvl w:val="0"/>
          <w:numId w:val="11"/>
        </w:numPr>
        <w:rPr>
          <w:b/>
        </w:rPr>
      </w:pPr>
      <w:r w:rsidRPr="003970BD">
        <w:rPr>
          <w:b/>
        </w:rPr>
        <w:t>UML</w:t>
      </w:r>
    </w:p>
    <w:p w14:paraId="41B0CF87" w14:textId="77777777" w:rsidR="002B21B4" w:rsidRPr="003970BD" w:rsidRDefault="002B21B4" w:rsidP="00ED6431"/>
    <w:p w14:paraId="0BBEE1F5" w14:textId="7C1A8A10" w:rsidR="00035660" w:rsidRPr="003970BD" w:rsidRDefault="00035660" w:rsidP="00ED6431">
      <w:pPr>
        <w:rPr>
          <w:b/>
        </w:rPr>
      </w:pPr>
      <w:r w:rsidRPr="003970BD">
        <w:rPr>
          <w:b/>
        </w:rPr>
        <w:t>Atributos</w:t>
      </w:r>
    </w:p>
    <w:p w14:paraId="34EF3E09" w14:textId="77777777" w:rsidR="00035660" w:rsidRPr="003970BD" w:rsidRDefault="00035660" w:rsidP="00ED6431"/>
    <w:p w14:paraId="6A16B018" w14:textId="293710BD" w:rsidR="006D3E46" w:rsidRDefault="002B21B4" w:rsidP="00ED6431">
      <w:pPr>
        <w:pStyle w:val="ListParagraph"/>
        <w:numPr>
          <w:ilvl w:val="0"/>
          <w:numId w:val="16"/>
        </w:numPr>
      </w:pPr>
      <w:r w:rsidRPr="003970BD">
        <w:t>title: El título del elemento de la pantalla, representado co</w:t>
      </w:r>
      <w:r w:rsidR="003B310F">
        <w:t>mo una cadena de texto</w:t>
      </w:r>
      <w:r w:rsidR="006D3E46" w:rsidRPr="003970BD">
        <w:t>.</w:t>
      </w:r>
    </w:p>
    <w:p w14:paraId="5B8CA3E1" w14:textId="77777777" w:rsidR="0088073D" w:rsidRPr="003970BD" w:rsidRDefault="0088073D" w:rsidP="0088073D">
      <w:pPr>
        <w:pStyle w:val="ListParagraph"/>
      </w:pPr>
    </w:p>
    <w:p w14:paraId="40CFCB31" w14:textId="64CFD2E9" w:rsidR="006D3E46" w:rsidRDefault="002B21B4" w:rsidP="00ED6431">
      <w:pPr>
        <w:pStyle w:val="ListParagraph"/>
        <w:numPr>
          <w:ilvl w:val="0"/>
          <w:numId w:val="16"/>
        </w:numPr>
      </w:pPr>
      <w:r w:rsidRPr="003970BD">
        <w:t>description: Una breve descripción del elemento de la pantalla, también repres</w:t>
      </w:r>
      <w:r w:rsidR="006D3E46" w:rsidRPr="003970BD">
        <w:t>entada como una cadena de texto.</w:t>
      </w:r>
    </w:p>
    <w:p w14:paraId="3D77DFBB" w14:textId="77777777" w:rsidR="0088073D" w:rsidRPr="003970BD" w:rsidRDefault="0088073D" w:rsidP="0088073D">
      <w:pPr>
        <w:pStyle w:val="ListParagraph"/>
      </w:pPr>
    </w:p>
    <w:p w14:paraId="7FF8978D" w14:textId="034D69DD" w:rsidR="00866A54" w:rsidRPr="003970BD" w:rsidRDefault="002B21B4" w:rsidP="00035D01">
      <w:pPr>
        <w:pStyle w:val="ListParagraph"/>
        <w:numPr>
          <w:ilvl w:val="0"/>
          <w:numId w:val="16"/>
        </w:numPr>
      </w:pPr>
      <w:r w:rsidRPr="003970BD">
        <w:t>audio: El identificador de recurso de audio asociado a la pantalla, represen</w:t>
      </w:r>
      <w:r w:rsidR="003B310F">
        <w:t>tado como un número entero</w:t>
      </w:r>
      <w:r w:rsidRPr="003970BD">
        <w:t>.</w:t>
      </w:r>
    </w:p>
    <w:p w14:paraId="7EDAE605" w14:textId="77777777" w:rsidR="00866A54" w:rsidRPr="003970BD" w:rsidRDefault="00866A54" w:rsidP="00D163FC"/>
    <w:p w14:paraId="11EEB9D8" w14:textId="4D3579BD" w:rsidR="002B21B4" w:rsidRPr="003970BD" w:rsidRDefault="00CF68C7" w:rsidP="002B21B4">
      <w:pPr>
        <w:jc w:val="center"/>
      </w:pPr>
      <w:r>
        <w:pict w14:anchorId="178C1763">
          <v:shape id="_x0000_i1029" type="#_x0000_t75" style="width:321pt;height:99.75pt">
            <v:imagedata r:id="rId39" o:title="screenItem"/>
          </v:shape>
        </w:pict>
      </w:r>
    </w:p>
    <w:p w14:paraId="442C3823" w14:textId="77777777" w:rsidR="002B21B4" w:rsidRPr="003970BD" w:rsidRDefault="002B21B4" w:rsidP="002B21B4">
      <w:pPr>
        <w:jc w:val="center"/>
      </w:pPr>
    </w:p>
    <w:p w14:paraId="0E5C5CE7" w14:textId="5310776E" w:rsidR="002B21B4" w:rsidRPr="003970BD" w:rsidRDefault="002B21B4" w:rsidP="008C7025">
      <w:pPr>
        <w:pStyle w:val="ListParagraph"/>
        <w:numPr>
          <w:ilvl w:val="0"/>
          <w:numId w:val="11"/>
        </w:numPr>
        <w:rPr>
          <w:b/>
        </w:rPr>
      </w:pPr>
      <w:r w:rsidRPr="003970BD">
        <w:rPr>
          <w:b/>
        </w:rPr>
        <w:t>Diagrama de Estados</w:t>
      </w:r>
    </w:p>
    <w:p w14:paraId="7469EEA1" w14:textId="77777777" w:rsidR="002B21B4" w:rsidRPr="003970BD" w:rsidRDefault="002B21B4" w:rsidP="00ED6431"/>
    <w:p w14:paraId="44D5C339" w14:textId="130BFB3B" w:rsidR="006D3E46" w:rsidRDefault="002B21B4" w:rsidP="00ED6431">
      <w:pPr>
        <w:pStyle w:val="ListParagraph"/>
        <w:numPr>
          <w:ilvl w:val="0"/>
          <w:numId w:val="18"/>
        </w:numPr>
      </w:pPr>
      <w:r w:rsidRPr="003970BD">
        <w:t>EsperandoDatos: Este es el estado inicial cuando se crea un objeto ScreenItem. El sistema está esperando los datos del título, la descripción y el identificador de audio.</w:t>
      </w:r>
    </w:p>
    <w:p w14:paraId="271E6F79" w14:textId="77777777" w:rsidR="002C29B7" w:rsidRPr="003970BD" w:rsidRDefault="002C29B7" w:rsidP="002C29B7">
      <w:pPr>
        <w:pStyle w:val="ListParagraph"/>
      </w:pPr>
    </w:p>
    <w:p w14:paraId="57AF2A63" w14:textId="5BA27C7A" w:rsidR="006D3E46" w:rsidRDefault="002B21B4" w:rsidP="00ED6431">
      <w:pPr>
        <w:pStyle w:val="ListParagraph"/>
        <w:numPr>
          <w:ilvl w:val="0"/>
          <w:numId w:val="18"/>
        </w:numPr>
      </w:pPr>
      <w:r w:rsidRPr="003970BD">
        <w:t xml:space="preserve">ValidandoTitulo: El sistema </w:t>
      </w:r>
      <w:proofErr w:type="gramStart"/>
      <w:r w:rsidRPr="003970BD">
        <w:t>va</w:t>
      </w:r>
      <w:r w:rsidR="006D3E46" w:rsidRPr="003970BD">
        <w:t>lida</w:t>
      </w:r>
      <w:proofErr w:type="gramEnd"/>
      <w:r w:rsidR="006D3E46" w:rsidRPr="003970BD">
        <w:t xml:space="preserve"> que el título no sea vacío.</w:t>
      </w:r>
    </w:p>
    <w:p w14:paraId="358284E4" w14:textId="77777777" w:rsidR="002C29B7" w:rsidRPr="003970BD" w:rsidRDefault="002C29B7" w:rsidP="002C29B7">
      <w:pPr>
        <w:pStyle w:val="ListParagraph"/>
      </w:pPr>
    </w:p>
    <w:p w14:paraId="75F9F925" w14:textId="17A3CECA" w:rsidR="006D3E46" w:rsidRDefault="002B21B4" w:rsidP="00ED6431">
      <w:pPr>
        <w:pStyle w:val="ListParagraph"/>
        <w:numPr>
          <w:ilvl w:val="0"/>
          <w:numId w:val="18"/>
        </w:numPr>
      </w:pPr>
      <w:r w:rsidRPr="003970BD">
        <w:t>ValidandoDescripcion: Luego, valida que la descripción no sea vacía.</w:t>
      </w:r>
    </w:p>
    <w:p w14:paraId="55A749ED" w14:textId="77777777" w:rsidR="002C29B7" w:rsidRPr="003970BD" w:rsidRDefault="002C29B7" w:rsidP="002C29B7">
      <w:pPr>
        <w:pStyle w:val="ListParagraph"/>
      </w:pPr>
    </w:p>
    <w:p w14:paraId="20F8987F" w14:textId="77063EDE" w:rsidR="006D3E46" w:rsidRDefault="002B21B4" w:rsidP="00ED6431">
      <w:pPr>
        <w:pStyle w:val="ListParagraph"/>
        <w:numPr>
          <w:ilvl w:val="0"/>
          <w:numId w:val="18"/>
        </w:numPr>
      </w:pPr>
      <w:r w:rsidRPr="003970BD">
        <w:t>ValidandoAudio: Después, valida que el identificador de audio sea un número positivo.</w:t>
      </w:r>
    </w:p>
    <w:p w14:paraId="04FFB024" w14:textId="77777777" w:rsidR="002C29B7" w:rsidRPr="003970BD" w:rsidRDefault="002C29B7" w:rsidP="002C29B7">
      <w:pPr>
        <w:pStyle w:val="ListParagraph"/>
      </w:pPr>
    </w:p>
    <w:p w14:paraId="6F727C9D" w14:textId="194C36C7" w:rsidR="002B21B4" w:rsidRPr="003970BD" w:rsidRDefault="002B21B4" w:rsidP="00035D01">
      <w:pPr>
        <w:pStyle w:val="ListParagraph"/>
        <w:numPr>
          <w:ilvl w:val="0"/>
          <w:numId w:val="18"/>
        </w:numPr>
      </w:pPr>
      <w:r w:rsidRPr="003970BD">
        <w:t>Transiciones: Si todas las validaciones son exitosas, el sistema regresa al estado EsperandoDatos, lo que indica que el objeto ScreenItem se ha creado correctamente.</w:t>
      </w:r>
    </w:p>
    <w:p w14:paraId="7246D1ED" w14:textId="77777777" w:rsidR="00035660" w:rsidRPr="003970BD" w:rsidRDefault="00035660" w:rsidP="00035660">
      <w:pPr>
        <w:pStyle w:val="ListParagraph"/>
      </w:pPr>
    </w:p>
    <w:p w14:paraId="16239470" w14:textId="0599A475" w:rsidR="002B21B4" w:rsidRDefault="00035660" w:rsidP="00035660">
      <w:pPr>
        <w:jc w:val="center"/>
      </w:pPr>
      <w:r w:rsidRPr="003970BD">
        <w:rPr>
          <w:noProof/>
          <w:lang w:eastAsia="es-AR"/>
        </w:rPr>
        <w:lastRenderedPageBreak/>
        <w:drawing>
          <wp:inline distT="0" distB="0" distL="0" distR="0" wp14:anchorId="2E6E2924" wp14:editId="7465EF48">
            <wp:extent cx="6286500" cy="2209800"/>
            <wp:effectExtent l="0" t="0" r="0" b="0"/>
            <wp:docPr id="34" name="Picture 34" descr="C:\Users\maty\AppData\Local\Microsoft\Windows\INetCache\Content.Word\screenItemE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ty\AppData\Local\Microsoft\Windows\INetCache\Content.Word\screenItemEstado.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86500" cy="2209800"/>
                    </a:xfrm>
                    <a:prstGeom prst="rect">
                      <a:avLst/>
                    </a:prstGeom>
                    <a:noFill/>
                    <a:ln>
                      <a:noFill/>
                    </a:ln>
                  </pic:spPr>
                </pic:pic>
              </a:graphicData>
            </a:graphic>
          </wp:inline>
        </w:drawing>
      </w:r>
    </w:p>
    <w:p w14:paraId="127C5DD7" w14:textId="77777777" w:rsidR="003B310F" w:rsidRDefault="003B310F" w:rsidP="00035660">
      <w:pPr>
        <w:jc w:val="center"/>
      </w:pPr>
    </w:p>
    <w:p w14:paraId="4828A9A4" w14:textId="77777777" w:rsidR="003B310F" w:rsidRPr="003970BD" w:rsidRDefault="003B310F" w:rsidP="00035660">
      <w:pPr>
        <w:jc w:val="center"/>
      </w:pPr>
    </w:p>
    <w:p w14:paraId="1B07F736" w14:textId="506BB412" w:rsidR="00035660" w:rsidRPr="003970BD" w:rsidRDefault="00120D6E" w:rsidP="00F11451">
      <w:pPr>
        <w:pStyle w:val="Heading2"/>
        <w:numPr>
          <w:ilvl w:val="1"/>
          <w:numId w:val="1"/>
        </w:numPr>
      </w:pPr>
      <w:bookmarkStart w:id="16" w:name="_Toc185100489"/>
      <w:r w:rsidRPr="003970BD">
        <w:t>Adaptador de interfaz para los Billetes</w:t>
      </w:r>
      <w:bookmarkEnd w:id="16"/>
    </w:p>
    <w:p w14:paraId="58DCE101" w14:textId="77777777" w:rsidR="00120D6E" w:rsidRPr="003970BD" w:rsidRDefault="00120D6E" w:rsidP="00035660">
      <w:pPr>
        <w:jc w:val="left"/>
      </w:pPr>
    </w:p>
    <w:p w14:paraId="551861C7" w14:textId="0FE94650" w:rsidR="00035660" w:rsidRPr="003970BD" w:rsidRDefault="00035660" w:rsidP="00ED6431">
      <w:r w:rsidRPr="003970BD">
        <w:t>La clase BillsAdapter es un adaptador para mostrar una lista de billetes en un RecyclerView. Este adaptador maneja la visualización de los datos de tipo BillData en la interfaz de usuario.</w:t>
      </w:r>
    </w:p>
    <w:p w14:paraId="22313704" w14:textId="77777777" w:rsidR="00035660" w:rsidRPr="003970BD" w:rsidRDefault="00035660" w:rsidP="00ED6431"/>
    <w:p w14:paraId="033B1E64" w14:textId="3E059DF5" w:rsidR="00035660" w:rsidRPr="003970BD" w:rsidRDefault="00035660" w:rsidP="008C7025">
      <w:pPr>
        <w:pStyle w:val="ListParagraph"/>
        <w:numPr>
          <w:ilvl w:val="0"/>
          <w:numId w:val="11"/>
        </w:numPr>
        <w:rPr>
          <w:b/>
        </w:rPr>
      </w:pPr>
      <w:r w:rsidRPr="003970BD">
        <w:rPr>
          <w:b/>
        </w:rPr>
        <w:t>UML</w:t>
      </w:r>
    </w:p>
    <w:p w14:paraId="0E09A611" w14:textId="77777777" w:rsidR="00035660" w:rsidRPr="003970BD" w:rsidRDefault="00035660" w:rsidP="00035660">
      <w:pPr>
        <w:jc w:val="left"/>
      </w:pPr>
    </w:p>
    <w:p w14:paraId="66B06B44" w14:textId="110B5DCF" w:rsidR="003811EA" w:rsidRPr="003970BD" w:rsidRDefault="003811EA" w:rsidP="00ED6431">
      <w:pPr>
        <w:rPr>
          <w:b/>
        </w:rPr>
      </w:pPr>
      <w:r w:rsidRPr="003970BD">
        <w:rPr>
          <w:b/>
        </w:rPr>
        <w:t>Atributos</w:t>
      </w:r>
    </w:p>
    <w:p w14:paraId="54170395" w14:textId="77777777" w:rsidR="003811EA" w:rsidRPr="003970BD" w:rsidRDefault="003811EA" w:rsidP="00ED6431"/>
    <w:p w14:paraId="11F146C5" w14:textId="1C3138C8" w:rsidR="003811EA" w:rsidRPr="003970BD" w:rsidRDefault="000832AE" w:rsidP="00035D01">
      <w:pPr>
        <w:pStyle w:val="ListParagraph"/>
        <w:numPr>
          <w:ilvl w:val="0"/>
          <w:numId w:val="20"/>
        </w:numPr>
      </w:pPr>
      <w:r w:rsidRPr="003970BD">
        <w:t>bills: Es una lista de BillData donde contiene la lista inicial de billetes escaneados.</w:t>
      </w:r>
    </w:p>
    <w:p w14:paraId="190FFBE7" w14:textId="77777777" w:rsidR="003811EA" w:rsidRPr="003970BD" w:rsidRDefault="003811EA" w:rsidP="00ED6431">
      <w:pPr>
        <w:rPr>
          <w:b/>
        </w:rPr>
      </w:pPr>
    </w:p>
    <w:p w14:paraId="6C3BC659" w14:textId="6DA293C2" w:rsidR="003811EA" w:rsidRPr="003970BD" w:rsidRDefault="003811EA" w:rsidP="00ED6431">
      <w:pPr>
        <w:rPr>
          <w:b/>
        </w:rPr>
      </w:pPr>
      <w:r w:rsidRPr="003970BD">
        <w:rPr>
          <w:b/>
        </w:rPr>
        <w:t>Métodos</w:t>
      </w:r>
    </w:p>
    <w:p w14:paraId="4C353732" w14:textId="77777777" w:rsidR="003811EA" w:rsidRPr="003970BD" w:rsidRDefault="003811EA" w:rsidP="00ED6431"/>
    <w:p w14:paraId="75C350B6" w14:textId="77777777" w:rsidR="00035660" w:rsidRPr="003970BD" w:rsidRDefault="00035660" w:rsidP="00035D01">
      <w:pPr>
        <w:pStyle w:val="ListParagraph"/>
        <w:numPr>
          <w:ilvl w:val="0"/>
          <w:numId w:val="19"/>
        </w:numPr>
      </w:pPr>
      <w:r w:rsidRPr="003970BD">
        <w:t>ViewHolder: La clase BillViewHolder contiene referencias a los TextViews en la vista de cada ítem del RecyclerView, que muestran el valor del billete y la fecha asociada.</w:t>
      </w:r>
    </w:p>
    <w:p w14:paraId="60FC4AC7" w14:textId="450FEC85" w:rsidR="00035660" w:rsidRPr="003970BD" w:rsidRDefault="00035660" w:rsidP="00ED6431"/>
    <w:p w14:paraId="49CDAD74" w14:textId="77777777" w:rsidR="00035660" w:rsidRPr="003970BD" w:rsidRDefault="00035660" w:rsidP="00035D01">
      <w:pPr>
        <w:pStyle w:val="ListParagraph"/>
        <w:numPr>
          <w:ilvl w:val="0"/>
          <w:numId w:val="19"/>
        </w:numPr>
      </w:pPr>
      <w:r w:rsidRPr="003970BD">
        <w:t>onCreateViewHolder: Este método infla el diseño del ítem (un archivo XML) cuando se necesita un nuevo ViewHolder para mostrar un billete. Esto optimiza el rendimiento de la vista, ya que reutiliza las vistas según sea necesario.</w:t>
      </w:r>
    </w:p>
    <w:p w14:paraId="728409F6" w14:textId="77777777" w:rsidR="00035660" w:rsidRPr="003970BD" w:rsidRDefault="00035660" w:rsidP="00ED6431"/>
    <w:p w14:paraId="4E7F25DE" w14:textId="77777777" w:rsidR="00035660" w:rsidRPr="003970BD" w:rsidRDefault="00035660" w:rsidP="00035D01">
      <w:pPr>
        <w:pStyle w:val="ListParagraph"/>
        <w:numPr>
          <w:ilvl w:val="0"/>
          <w:numId w:val="19"/>
        </w:numPr>
      </w:pPr>
      <w:r w:rsidRPr="003970BD">
        <w:t>onBindViewHolder: Este método es responsable de vincular los datos del objeto BillData a los TextViews correspondientes. Los valores del billete son formateados como moneda y la fecha es mostrada en el formato adecuado.</w:t>
      </w:r>
    </w:p>
    <w:p w14:paraId="7EDC8718" w14:textId="77777777" w:rsidR="00035660" w:rsidRPr="003970BD" w:rsidRDefault="00035660" w:rsidP="00ED6431"/>
    <w:p w14:paraId="6D378E90" w14:textId="77777777" w:rsidR="00035660" w:rsidRPr="003970BD" w:rsidRDefault="00035660" w:rsidP="00035D01">
      <w:pPr>
        <w:pStyle w:val="ListParagraph"/>
        <w:numPr>
          <w:ilvl w:val="0"/>
          <w:numId w:val="19"/>
        </w:numPr>
      </w:pPr>
      <w:r w:rsidRPr="003970BD">
        <w:t>getItemCount: Devuelve el número total de elementos (billetes) en la lista.</w:t>
      </w:r>
    </w:p>
    <w:p w14:paraId="07652B6B" w14:textId="77777777" w:rsidR="00035660" w:rsidRPr="003970BD" w:rsidRDefault="00035660" w:rsidP="00ED6431"/>
    <w:p w14:paraId="4F3F5A26" w14:textId="77777777" w:rsidR="00035660" w:rsidRPr="003970BD" w:rsidRDefault="00035660" w:rsidP="00035D01">
      <w:pPr>
        <w:pStyle w:val="ListParagraph"/>
        <w:numPr>
          <w:ilvl w:val="0"/>
          <w:numId w:val="19"/>
        </w:numPr>
      </w:pPr>
      <w:r w:rsidRPr="003970BD">
        <w:lastRenderedPageBreak/>
        <w:t>updateBills: Este método utiliza DiffUtil para calcular las diferencias entre la lista actual y la nueva lista de billetes. Esto mejora la eficiencia al actualizar solo los elementos que han cambiado en el RecyclerView.</w:t>
      </w:r>
    </w:p>
    <w:p w14:paraId="4C723913" w14:textId="77777777" w:rsidR="00035660" w:rsidRPr="003970BD" w:rsidRDefault="00035660" w:rsidP="00ED6431"/>
    <w:p w14:paraId="55045C80" w14:textId="77777777" w:rsidR="00035660" w:rsidRPr="003970BD" w:rsidRDefault="00035660" w:rsidP="00035D01">
      <w:pPr>
        <w:pStyle w:val="ListParagraph"/>
        <w:numPr>
          <w:ilvl w:val="0"/>
          <w:numId w:val="19"/>
        </w:numPr>
      </w:pPr>
      <w:r w:rsidRPr="003970BD">
        <w:t>formatCurrency: Este método formatea un valor monetario (representado como un Int) según la configuración regional del dispositivo, convirtiéndolo en un formato adecuado de moneda.</w:t>
      </w:r>
    </w:p>
    <w:p w14:paraId="1E384E11" w14:textId="77777777" w:rsidR="003811EA" w:rsidRPr="003970BD" w:rsidRDefault="003811EA" w:rsidP="00ED6431">
      <w:pPr>
        <w:pStyle w:val="ListParagraph"/>
      </w:pPr>
    </w:p>
    <w:p w14:paraId="30FD3788" w14:textId="3DCA3939" w:rsidR="003811EA" w:rsidRPr="003970BD" w:rsidRDefault="003811EA" w:rsidP="00ED6431">
      <w:pPr>
        <w:pStyle w:val="ListParagraph"/>
        <w:ind w:left="0"/>
        <w:rPr>
          <w:b/>
        </w:rPr>
      </w:pPr>
      <w:r w:rsidRPr="003970BD">
        <w:rPr>
          <w:b/>
        </w:rPr>
        <w:t>Clase Interna</w:t>
      </w:r>
    </w:p>
    <w:p w14:paraId="711796B3" w14:textId="77777777" w:rsidR="003811EA" w:rsidRPr="003970BD" w:rsidRDefault="003811EA" w:rsidP="00ED6431">
      <w:pPr>
        <w:pStyle w:val="ListParagraph"/>
      </w:pPr>
    </w:p>
    <w:p w14:paraId="7871075E" w14:textId="56613B74" w:rsidR="00035660" w:rsidRPr="003970BD" w:rsidRDefault="00035660" w:rsidP="00ED6431">
      <w:pPr>
        <w:pStyle w:val="ListParagraph"/>
      </w:pPr>
      <w:r w:rsidRPr="003970BD">
        <w:t>BillDiffCallback: Esta clase es usada por DiffUtil para comparar dos listas de BillData y determinar qué elementos han cambiado, agregado o eliminado. Esto permite actualizaciones más eficientes en el RecyclerView.</w:t>
      </w:r>
    </w:p>
    <w:p w14:paraId="3E330430" w14:textId="77777777" w:rsidR="006D3E46" w:rsidRPr="003970BD" w:rsidRDefault="006D3E46" w:rsidP="00ED6431">
      <w:pPr>
        <w:pStyle w:val="ListParagraph"/>
      </w:pPr>
    </w:p>
    <w:p w14:paraId="04CA691E" w14:textId="12020E9C" w:rsidR="006D3E46" w:rsidRPr="003970BD" w:rsidRDefault="006D3E46" w:rsidP="00ED6431">
      <w:pPr>
        <w:pStyle w:val="ListParagraph"/>
        <w:rPr>
          <w:b/>
        </w:rPr>
      </w:pPr>
      <w:r w:rsidRPr="003970BD">
        <w:rPr>
          <w:b/>
        </w:rPr>
        <w:t>Atributos</w:t>
      </w:r>
    </w:p>
    <w:p w14:paraId="642F5CC4" w14:textId="77777777" w:rsidR="006D3E46" w:rsidRPr="003970BD" w:rsidRDefault="006D3E46" w:rsidP="00ED6431">
      <w:pPr>
        <w:pStyle w:val="ListParagraph"/>
      </w:pPr>
    </w:p>
    <w:p w14:paraId="25C8ADC9" w14:textId="0991AF9B" w:rsidR="00E37119" w:rsidRDefault="006D3E46" w:rsidP="00ED6431">
      <w:pPr>
        <w:pStyle w:val="ListParagraph"/>
        <w:numPr>
          <w:ilvl w:val="0"/>
          <w:numId w:val="21"/>
        </w:numPr>
      </w:pPr>
      <w:r w:rsidRPr="003970BD">
        <w:t>oldList: Contiene la posición del ítem en la lista antigua.</w:t>
      </w:r>
    </w:p>
    <w:p w14:paraId="46FC63C7" w14:textId="77777777" w:rsidR="0088073D" w:rsidRPr="003970BD" w:rsidRDefault="0088073D" w:rsidP="0088073D">
      <w:pPr>
        <w:pStyle w:val="ListParagraph"/>
        <w:ind w:left="1440"/>
      </w:pPr>
    </w:p>
    <w:p w14:paraId="6170EAF6" w14:textId="61633BDB" w:rsidR="006D3E46" w:rsidRPr="003970BD" w:rsidRDefault="006D3E46" w:rsidP="00035D01">
      <w:pPr>
        <w:pStyle w:val="ListParagraph"/>
        <w:numPr>
          <w:ilvl w:val="0"/>
          <w:numId w:val="21"/>
        </w:numPr>
      </w:pPr>
      <w:r w:rsidRPr="003970BD">
        <w:t>newList: Contiene la posición del ítem en la lista nueva.</w:t>
      </w:r>
    </w:p>
    <w:p w14:paraId="015D2A26" w14:textId="77777777" w:rsidR="006D3E46" w:rsidRPr="003970BD" w:rsidRDefault="006D3E46" w:rsidP="00ED6431">
      <w:pPr>
        <w:pStyle w:val="ListParagraph"/>
      </w:pPr>
    </w:p>
    <w:p w14:paraId="463480B3" w14:textId="73F73469" w:rsidR="006D3E46" w:rsidRPr="003970BD" w:rsidRDefault="006D3E46" w:rsidP="00ED6431">
      <w:pPr>
        <w:pStyle w:val="ListParagraph"/>
        <w:rPr>
          <w:b/>
        </w:rPr>
      </w:pPr>
      <w:r w:rsidRPr="003970BD">
        <w:rPr>
          <w:b/>
        </w:rPr>
        <w:t>Metodos</w:t>
      </w:r>
    </w:p>
    <w:p w14:paraId="15FB2F26" w14:textId="77777777" w:rsidR="003811EA" w:rsidRPr="003970BD" w:rsidRDefault="003811EA" w:rsidP="00ED6431">
      <w:pPr>
        <w:pStyle w:val="ListParagraph"/>
      </w:pPr>
    </w:p>
    <w:p w14:paraId="7E59DD93" w14:textId="77777777" w:rsidR="006D3E46" w:rsidRPr="003970BD" w:rsidRDefault="006D3E46" w:rsidP="00035D01">
      <w:pPr>
        <w:pStyle w:val="ListParagraph"/>
        <w:numPr>
          <w:ilvl w:val="0"/>
          <w:numId w:val="22"/>
        </w:numPr>
      </w:pPr>
      <w:r w:rsidRPr="003970BD">
        <w:t>areItemsTheSame: Compara si dos elementos de la lista son el mismo objeto.</w:t>
      </w:r>
    </w:p>
    <w:p w14:paraId="5246E4F5" w14:textId="5896546D" w:rsidR="006D3E46" w:rsidRPr="003970BD" w:rsidRDefault="006D3E46" w:rsidP="00ED6431">
      <w:pPr>
        <w:pStyle w:val="ListParagraph"/>
        <w:ind w:left="1440"/>
      </w:pPr>
      <w:r w:rsidRPr="003970BD">
        <w:t>En este caso, se considera que los elementos son los mismos si tienen la misma fecha. Esto se usa para determinar si un billete en la lista vieja corresponde al mismo billete en la nueva lista.</w:t>
      </w:r>
    </w:p>
    <w:p w14:paraId="0A408EE1" w14:textId="77777777" w:rsidR="006D3E46" w:rsidRPr="003970BD" w:rsidRDefault="006D3E46" w:rsidP="00ED6431">
      <w:pPr>
        <w:pStyle w:val="ListParagraph"/>
      </w:pPr>
    </w:p>
    <w:p w14:paraId="69B605DB" w14:textId="6871B9C9" w:rsidR="006D3E46" w:rsidRPr="003970BD" w:rsidRDefault="006D3E46" w:rsidP="00035D01">
      <w:pPr>
        <w:pStyle w:val="ListParagraph"/>
        <w:numPr>
          <w:ilvl w:val="0"/>
          <w:numId w:val="22"/>
        </w:numPr>
      </w:pPr>
      <w:r w:rsidRPr="003970BD">
        <w:t>areContentsTheSame: Compara si los contenidos de dos elementos son los mismos.</w:t>
      </w:r>
    </w:p>
    <w:p w14:paraId="42B5C4AC" w14:textId="77777777" w:rsidR="006D3E46" w:rsidRPr="003970BD" w:rsidRDefault="006D3E46" w:rsidP="003811EA">
      <w:pPr>
        <w:pStyle w:val="ListParagraph"/>
        <w:jc w:val="left"/>
      </w:pPr>
    </w:p>
    <w:p w14:paraId="4B357CD1" w14:textId="02DDE733" w:rsidR="00035660" w:rsidRPr="003970BD" w:rsidRDefault="003811EA" w:rsidP="00035660">
      <w:pPr>
        <w:jc w:val="left"/>
      </w:pPr>
      <w:r w:rsidRPr="003970BD">
        <w:rPr>
          <w:noProof/>
          <w:lang w:eastAsia="es-AR"/>
        </w:rPr>
        <w:lastRenderedPageBreak/>
        <w:drawing>
          <wp:inline distT="0" distB="0" distL="0" distR="0" wp14:anchorId="0EF17FD0" wp14:editId="24058577">
            <wp:extent cx="6305550" cy="3295650"/>
            <wp:effectExtent l="0" t="0" r="0" b="0"/>
            <wp:docPr id="35" name="Picture 35" descr="C:\Users\maty\AppData\Local\Microsoft\Windows\INetCache\Content.Word\billsAd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aty\AppData\Local\Microsoft\Windows\INetCache\Content.Word\billsAdapt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5550" cy="3295650"/>
                    </a:xfrm>
                    <a:prstGeom prst="rect">
                      <a:avLst/>
                    </a:prstGeom>
                    <a:noFill/>
                    <a:ln>
                      <a:noFill/>
                    </a:ln>
                  </pic:spPr>
                </pic:pic>
              </a:graphicData>
            </a:graphic>
          </wp:inline>
        </w:drawing>
      </w:r>
    </w:p>
    <w:p w14:paraId="6F014170" w14:textId="77777777" w:rsidR="003811EA" w:rsidRPr="003970BD" w:rsidRDefault="003811EA" w:rsidP="00035660">
      <w:pPr>
        <w:jc w:val="left"/>
      </w:pPr>
    </w:p>
    <w:p w14:paraId="1EBFCDAA" w14:textId="6791A878" w:rsidR="00E37119" w:rsidRPr="003970BD" w:rsidRDefault="00E37119" w:rsidP="008C7025">
      <w:pPr>
        <w:pStyle w:val="ListParagraph"/>
        <w:numPr>
          <w:ilvl w:val="0"/>
          <w:numId w:val="11"/>
        </w:numPr>
        <w:jc w:val="left"/>
        <w:rPr>
          <w:b/>
        </w:rPr>
      </w:pPr>
      <w:r w:rsidRPr="003970BD">
        <w:rPr>
          <w:b/>
        </w:rPr>
        <w:t>Diagrama de Estados</w:t>
      </w:r>
    </w:p>
    <w:p w14:paraId="40612D22" w14:textId="77777777" w:rsidR="00E37119" w:rsidRPr="003970BD" w:rsidRDefault="00E37119" w:rsidP="00ED6431">
      <w:pPr>
        <w:pStyle w:val="ListParagraph"/>
        <w:rPr>
          <w:b/>
        </w:rPr>
      </w:pPr>
    </w:p>
    <w:p w14:paraId="14272080" w14:textId="77777777" w:rsidR="00E37119" w:rsidRPr="003970BD" w:rsidRDefault="00E37119" w:rsidP="00035D01">
      <w:pPr>
        <w:pStyle w:val="ListParagraph"/>
        <w:numPr>
          <w:ilvl w:val="0"/>
          <w:numId w:val="23"/>
        </w:numPr>
      </w:pPr>
      <w:r w:rsidRPr="003970BD">
        <w:t>Inicializacion: El adaptador comienza en este estado cuando se crea. El RecyclerView aún no ha mostrado ningún dato.</w:t>
      </w:r>
    </w:p>
    <w:p w14:paraId="64A01CAA" w14:textId="77777777" w:rsidR="00E37119" w:rsidRPr="003970BD" w:rsidRDefault="00E37119" w:rsidP="00ED6431">
      <w:pPr>
        <w:pStyle w:val="ListParagraph"/>
      </w:pPr>
    </w:p>
    <w:p w14:paraId="3C1680A1" w14:textId="77777777" w:rsidR="00E37119" w:rsidRPr="003970BD" w:rsidRDefault="00E37119" w:rsidP="00035D01">
      <w:pPr>
        <w:pStyle w:val="ListParagraph"/>
        <w:numPr>
          <w:ilvl w:val="0"/>
          <w:numId w:val="23"/>
        </w:numPr>
      </w:pPr>
      <w:r w:rsidRPr="003970BD">
        <w:t>MostrandoDatos: Este es el estado en el que el BillsAdapter está mostrando la lista de billetes en la interfaz de usuario. Los billetes se muestran a través de los ViewHolders que han sido inflados.</w:t>
      </w:r>
    </w:p>
    <w:p w14:paraId="6D788E6E" w14:textId="77777777" w:rsidR="00E37119" w:rsidRPr="003970BD" w:rsidRDefault="00E37119" w:rsidP="00ED6431">
      <w:pPr>
        <w:pStyle w:val="ListParagraph"/>
      </w:pPr>
    </w:p>
    <w:p w14:paraId="3F41BDD6" w14:textId="465167D2" w:rsidR="00E37119" w:rsidRPr="003970BD" w:rsidRDefault="00E37119" w:rsidP="00035D01">
      <w:pPr>
        <w:pStyle w:val="ListParagraph"/>
        <w:numPr>
          <w:ilvl w:val="0"/>
          <w:numId w:val="23"/>
        </w:numPr>
      </w:pPr>
      <w:r w:rsidRPr="003970BD">
        <w:t>ActualizandoLista: Cuando la lista de billetes se actualiza (usando el método updateBills), el adaptador entra en este estado. Aquí, DiffUtil calcula las diferencias y solo actualiza los elementos que han cambiado, mejorando el rendimiento.</w:t>
      </w:r>
    </w:p>
    <w:p w14:paraId="78AF2E98" w14:textId="77777777" w:rsidR="00E37119" w:rsidRPr="003970BD" w:rsidRDefault="00E37119" w:rsidP="00035660">
      <w:pPr>
        <w:jc w:val="left"/>
      </w:pPr>
    </w:p>
    <w:p w14:paraId="09546952" w14:textId="099F2464" w:rsidR="00E37119" w:rsidRDefault="00CF68C7" w:rsidP="00120D6E">
      <w:pPr>
        <w:jc w:val="left"/>
      </w:pPr>
      <w:r>
        <w:lastRenderedPageBreak/>
        <w:pict w14:anchorId="52D3FE0C">
          <v:shape id="_x0000_i1030" type="#_x0000_t75" style="width:496.5pt;height:243.75pt">
            <v:imagedata r:id="rId42" o:title="billsAdapterEstados"/>
          </v:shape>
        </w:pict>
      </w:r>
    </w:p>
    <w:p w14:paraId="350A7984" w14:textId="77777777" w:rsidR="002C29B7" w:rsidRDefault="002C29B7" w:rsidP="00120D6E">
      <w:pPr>
        <w:jc w:val="left"/>
      </w:pPr>
    </w:p>
    <w:p w14:paraId="6DE49D3C" w14:textId="77777777" w:rsidR="002C29B7" w:rsidRPr="003970BD" w:rsidRDefault="002C29B7" w:rsidP="00120D6E">
      <w:pPr>
        <w:jc w:val="left"/>
      </w:pPr>
    </w:p>
    <w:p w14:paraId="3943D1D1" w14:textId="3AA03042" w:rsidR="00120D6E" w:rsidRPr="003970BD" w:rsidRDefault="008C7025" w:rsidP="00F11451">
      <w:pPr>
        <w:pStyle w:val="Heading2"/>
        <w:numPr>
          <w:ilvl w:val="1"/>
          <w:numId w:val="1"/>
        </w:numPr>
      </w:pPr>
      <w:bookmarkStart w:id="17" w:name="_Toc185100490"/>
      <w:r>
        <w:t>Adaptador Grá</w:t>
      </w:r>
      <w:r w:rsidR="00120D6E" w:rsidRPr="003970BD">
        <w:t>fico del Tutorial.</w:t>
      </w:r>
      <w:bookmarkEnd w:id="17"/>
    </w:p>
    <w:p w14:paraId="79D50F52" w14:textId="77777777" w:rsidR="00120D6E" w:rsidRPr="003970BD" w:rsidRDefault="00120D6E" w:rsidP="00120D6E">
      <w:pPr>
        <w:jc w:val="left"/>
      </w:pPr>
    </w:p>
    <w:p w14:paraId="0659280A" w14:textId="6B2AF398" w:rsidR="00E37119" w:rsidRPr="002C29B7" w:rsidRDefault="00E37119" w:rsidP="002C29B7">
      <w:pPr>
        <w:pStyle w:val="ListParagraph"/>
        <w:numPr>
          <w:ilvl w:val="0"/>
          <w:numId w:val="11"/>
        </w:numPr>
        <w:rPr>
          <w:b/>
        </w:rPr>
      </w:pPr>
      <w:r w:rsidRPr="002C29B7">
        <w:rPr>
          <w:b/>
        </w:rPr>
        <w:t>UML</w:t>
      </w:r>
    </w:p>
    <w:p w14:paraId="6DDA910E" w14:textId="77777777" w:rsidR="00E37119" w:rsidRPr="003970BD" w:rsidRDefault="00E37119" w:rsidP="00ED6431"/>
    <w:p w14:paraId="505140C3" w14:textId="23F25D4B" w:rsidR="00E37119" w:rsidRPr="003970BD" w:rsidRDefault="00E37119" w:rsidP="00ED6431">
      <w:r w:rsidRPr="003970BD">
        <w:t>La clase IntroViewPagerAdapter es un adaptador personalizado para el ViewPager en una aplicación Android. Este adaptador maneja la visualización de las pantallas introductorias, donde cada pantalla muestra un título, una descripción y un recurso de audio asociado. La clase utiliza un ViewPager para navegar entre estas pantallas de forma interactiva.</w:t>
      </w:r>
    </w:p>
    <w:p w14:paraId="582E6170" w14:textId="77777777" w:rsidR="00E37119" w:rsidRPr="003970BD" w:rsidRDefault="00E37119" w:rsidP="00ED6431"/>
    <w:p w14:paraId="2F3F7376" w14:textId="576896C4" w:rsidR="00DD7C7D" w:rsidRPr="003970BD" w:rsidRDefault="00DD7C7D" w:rsidP="00ED6431">
      <w:pPr>
        <w:rPr>
          <w:b/>
        </w:rPr>
      </w:pPr>
      <w:r w:rsidRPr="003970BD">
        <w:rPr>
          <w:b/>
        </w:rPr>
        <w:t>Atributos</w:t>
      </w:r>
    </w:p>
    <w:p w14:paraId="303D4FDB" w14:textId="77777777" w:rsidR="00DD7C7D" w:rsidRPr="003970BD" w:rsidRDefault="00DD7C7D" w:rsidP="00ED6431"/>
    <w:p w14:paraId="626CD28A" w14:textId="46FB4EA4" w:rsidR="00DD7C7D" w:rsidRPr="003970BD" w:rsidRDefault="00DD7C7D" w:rsidP="00035D01">
      <w:pPr>
        <w:pStyle w:val="ListParagraph"/>
        <w:numPr>
          <w:ilvl w:val="0"/>
          <w:numId w:val="25"/>
        </w:numPr>
      </w:pPr>
      <w:r w:rsidRPr="003970BD">
        <w:t>listScreen: Lista de elementos de tipo ScreenItem para mostrar en las pantallas.</w:t>
      </w:r>
    </w:p>
    <w:p w14:paraId="03D5E336" w14:textId="77777777" w:rsidR="00DD7C7D" w:rsidRPr="003970BD" w:rsidRDefault="00DD7C7D" w:rsidP="00ED6431"/>
    <w:p w14:paraId="1894729B" w14:textId="40A61040" w:rsidR="00DD7C7D" w:rsidRPr="003970BD" w:rsidRDefault="00DD7C7D" w:rsidP="00ED6431">
      <w:pPr>
        <w:rPr>
          <w:b/>
        </w:rPr>
      </w:pPr>
      <w:r w:rsidRPr="003970BD">
        <w:rPr>
          <w:b/>
        </w:rPr>
        <w:t>Métodos</w:t>
      </w:r>
    </w:p>
    <w:p w14:paraId="3489E9A3" w14:textId="77777777" w:rsidR="00DD7C7D" w:rsidRPr="003970BD" w:rsidRDefault="00DD7C7D" w:rsidP="00ED6431"/>
    <w:p w14:paraId="1846F234" w14:textId="77777777" w:rsidR="00DD7C7D" w:rsidRPr="003970BD" w:rsidRDefault="00DD7C7D" w:rsidP="00035D01">
      <w:pPr>
        <w:pStyle w:val="ListParagraph"/>
        <w:numPr>
          <w:ilvl w:val="0"/>
          <w:numId w:val="24"/>
        </w:numPr>
      </w:pPr>
      <w:r w:rsidRPr="003970BD">
        <w:t>Constructor: El constructor recibe un Context y una lista de objetos ScreenItem, que contiene los datos que se mostrarán en cada pantalla (título, descripción y recurso de audio).</w:t>
      </w:r>
    </w:p>
    <w:p w14:paraId="74C67DF1" w14:textId="77777777" w:rsidR="00DD7C7D" w:rsidRPr="003970BD" w:rsidRDefault="00DD7C7D" w:rsidP="00C7765B"/>
    <w:p w14:paraId="7DDA8A92" w14:textId="77777777" w:rsidR="00DD7C7D" w:rsidRPr="003970BD" w:rsidRDefault="00DD7C7D" w:rsidP="00035D01">
      <w:pPr>
        <w:pStyle w:val="ListParagraph"/>
        <w:numPr>
          <w:ilvl w:val="0"/>
          <w:numId w:val="24"/>
        </w:numPr>
      </w:pPr>
      <w:r w:rsidRPr="003970BD">
        <w:t xml:space="preserve">instantiateItem: Este método es responsable de crear la vista de cada ítem del ViewPager. Para cada pantalla (ítem) en el ViewPager, el adaptador infla una vista, </w:t>
      </w:r>
      <w:r w:rsidRPr="003970BD">
        <w:lastRenderedPageBreak/>
        <w:t>asocia los datos correspondientes (título y descripción) y la agrega al contenedor de vistas (container).</w:t>
      </w:r>
    </w:p>
    <w:p w14:paraId="44030557" w14:textId="77777777" w:rsidR="00DD7C7D" w:rsidRPr="003970BD" w:rsidRDefault="00DD7C7D" w:rsidP="00C7765B"/>
    <w:p w14:paraId="42F0AFA6" w14:textId="77777777" w:rsidR="00DD7C7D" w:rsidRPr="003970BD" w:rsidRDefault="00DD7C7D" w:rsidP="00035D01">
      <w:pPr>
        <w:pStyle w:val="ListParagraph"/>
        <w:numPr>
          <w:ilvl w:val="0"/>
          <w:numId w:val="24"/>
        </w:numPr>
      </w:pPr>
      <w:r w:rsidRPr="003970BD">
        <w:t>inflateScreenLayout: Este método infla la vista de la pantalla utilizando el LayoutInflater. La vista inflada es el diseño XML que contiene los elementos visuales de cada pantalla, como el título y la descripción.</w:t>
      </w:r>
    </w:p>
    <w:p w14:paraId="268F535D" w14:textId="77777777" w:rsidR="00DD7C7D" w:rsidRPr="003970BD" w:rsidRDefault="00DD7C7D" w:rsidP="00C7765B"/>
    <w:p w14:paraId="637DEB61" w14:textId="77777777" w:rsidR="00DD7C7D" w:rsidRPr="003970BD" w:rsidRDefault="00DD7C7D" w:rsidP="00035D01">
      <w:pPr>
        <w:pStyle w:val="ListParagraph"/>
        <w:numPr>
          <w:ilvl w:val="0"/>
          <w:numId w:val="24"/>
        </w:numPr>
      </w:pPr>
      <w:r w:rsidRPr="003970BD">
        <w:t>bindScreenData: Este método se encarga de asignar los datos del ScreenItem a las vistas correspondientes en el diseño de la pantalla (como el TextView para el título y la descripción).</w:t>
      </w:r>
    </w:p>
    <w:p w14:paraId="70BBC4D9" w14:textId="77777777" w:rsidR="00DD7C7D" w:rsidRPr="003970BD" w:rsidRDefault="00DD7C7D" w:rsidP="00C7765B"/>
    <w:p w14:paraId="6E7BA626" w14:textId="77777777" w:rsidR="00DD7C7D" w:rsidRPr="003970BD" w:rsidRDefault="00DD7C7D" w:rsidP="00035D01">
      <w:pPr>
        <w:pStyle w:val="ListParagraph"/>
        <w:numPr>
          <w:ilvl w:val="0"/>
          <w:numId w:val="24"/>
        </w:numPr>
      </w:pPr>
      <w:r w:rsidRPr="003970BD">
        <w:t>getCount: Este método devuelve el número total de pantallas que debe mostrar el ViewPager, es decir, el tamaño de la lista listScreen.</w:t>
      </w:r>
    </w:p>
    <w:p w14:paraId="18A2009C" w14:textId="77777777" w:rsidR="00DD7C7D" w:rsidRPr="003970BD" w:rsidRDefault="00DD7C7D" w:rsidP="00C7765B"/>
    <w:p w14:paraId="19FE1D71" w14:textId="77777777" w:rsidR="00DD7C7D" w:rsidRPr="003970BD" w:rsidRDefault="00DD7C7D" w:rsidP="00035D01">
      <w:pPr>
        <w:pStyle w:val="ListParagraph"/>
        <w:numPr>
          <w:ilvl w:val="0"/>
          <w:numId w:val="24"/>
        </w:numPr>
      </w:pPr>
      <w:r w:rsidRPr="003970BD">
        <w:t>isViewFromObject: Este método se usa para comprobar si una vista pertenece a un objeto específico. Se asegura de que el ViewPager reconozca correctamente las vistas en las que se encuentra.</w:t>
      </w:r>
    </w:p>
    <w:p w14:paraId="44BC3771" w14:textId="77777777" w:rsidR="00DD7C7D" w:rsidRPr="003970BD" w:rsidRDefault="00DD7C7D" w:rsidP="00C7765B"/>
    <w:p w14:paraId="29D4EA68" w14:textId="03A7B728" w:rsidR="00DD7C7D" w:rsidRPr="003970BD" w:rsidRDefault="00DD7C7D" w:rsidP="00035D01">
      <w:pPr>
        <w:pStyle w:val="ListParagraph"/>
        <w:numPr>
          <w:ilvl w:val="0"/>
          <w:numId w:val="24"/>
        </w:numPr>
      </w:pPr>
      <w:r w:rsidRPr="003970BD">
        <w:t>destroyItem: Este método elimina las vistas que ya no se necesitan del contenedor, optimizando así el uso de memoria.</w:t>
      </w:r>
    </w:p>
    <w:p w14:paraId="128798D3" w14:textId="77777777" w:rsidR="00DD7C7D" w:rsidRPr="003970BD" w:rsidRDefault="00DD7C7D" w:rsidP="00C7765B"/>
    <w:p w14:paraId="26718855" w14:textId="24335DF9" w:rsidR="00DD7C7D" w:rsidRPr="003970BD" w:rsidRDefault="00CF68C7" w:rsidP="00C7765B">
      <w:pPr>
        <w:jc w:val="center"/>
      </w:pPr>
      <w:r>
        <w:pict w14:anchorId="53F9BFC9">
          <v:shape id="_x0000_i1031" type="#_x0000_t75" style="width:372.75pt;height:289.5pt">
            <v:imagedata r:id="rId43" o:title="introViewPagerAdapter"/>
          </v:shape>
        </w:pict>
      </w:r>
    </w:p>
    <w:p w14:paraId="6C87E790" w14:textId="77777777" w:rsidR="00DD7C7D" w:rsidRPr="003970BD" w:rsidRDefault="00DD7C7D" w:rsidP="00C7765B"/>
    <w:p w14:paraId="5CA2CCA4" w14:textId="75BB187D" w:rsidR="00C7765B" w:rsidRDefault="00C7765B" w:rsidP="008C7025">
      <w:pPr>
        <w:pStyle w:val="ListParagraph"/>
        <w:numPr>
          <w:ilvl w:val="0"/>
          <w:numId w:val="11"/>
        </w:numPr>
        <w:rPr>
          <w:b/>
        </w:rPr>
      </w:pPr>
      <w:r w:rsidRPr="003970BD">
        <w:rPr>
          <w:b/>
        </w:rPr>
        <w:lastRenderedPageBreak/>
        <w:t>Diagrama de Estados</w:t>
      </w:r>
    </w:p>
    <w:p w14:paraId="367208BC" w14:textId="77777777" w:rsidR="008C7025" w:rsidRPr="003970BD" w:rsidRDefault="008C7025" w:rsidP="008C7025">
      <w:pPr>
        <w:pStyle w:val="ListParagraph"/>
        <w:rPr>
          <w:b/>
        </w:rPr>
      </w:pPr>
    </w:p>
    <w:p w14:paraId="468517AF" w14:textId="77777777" w:rsidR="00C7765B" w:rsidRPr="003970BD" w:rsidRDefault="00C7765B" w:rsidP="00035D01">
      <w:pPr>
        <w:pStyle w:val="ListParagraph"/>
        <w:numPr>
          <w:ilvl w:val="0"/>
          <w:numId w:val="26"/>
        </w:numPr>
      </w:pPr>
      <w:r w:rsidRPr="003970BD">
        <w:t>Inicializacion: El adaptador comienza en este estado cuando se crea y se configura con el contexto y la lista de pantallas.</w:t>
      </w:r>
    </w:p>
    <w:p w14:paraId="7AEA71EE" w14:textId="77777777" w:rsidR="00C7765B" w:rsidRPr="003970BD" w:rsidRDefault="00C7765B" w:rsidP="00C7765B">
      <w:pPr>
        <w:pStyle w:val="ListParagraph"/>
      </w:pPr>
    </w:p>
    <w:p w14:paraId="0F21C41B" w14:textId="77777777" w:rsidR="00C7765B" w:rsidRPr="003970BD" w:rsidRDefault="00C7765B" w:rsidP="00035D01">
      <w:pPr>
        <w:pStyle w:val="ListParagraph"/>
        <w:numPr>
          <w:ilvl w:val="0"/>
          <w:numId w:val="26"/>
        </w:numPr>
      </w:pPr>
      <w:r w:rsidRPr="003970BD">
        <w:t>MostrandoPantalla: En este estado, el adaptador infla y muestra una pantalla del ViewPager. Se asignan los datos (título, descripción) y la pantalla se presenta al usuario.</w:t>
      </w:r>
    </w:p>
    <w:p w14:paraId="1D6CF10A" w14:textId="77777777" w:rsidR="00C7765B" w:rsidRPr="003970BD" w:rsidRDefault="00C7765B" w:rsidP="00C7765B">
      <w:pPr>
        <w:pStyle w:val="ListParagraph"/>
      </w:pPr>
    </w:p>
    <w:p w14:paraId="7767CD11" w14:textId="77777777" w:rsidR="00C7765B" w:rsidRPr="003970BD" w:rsidRDefault="00C7765B" w:rsidP="00035D01">
      <w:pPr>
        <w:pStyle w:val="ListParagraph"/>
        <w:numPr>
          <w:ilvl w:val="0"/>
          <w:numId w:val="26"/>
        </w:numPr>
      </w:pPr>
      <w:r w:rsidRPr="003970BD">
        <w:t>Navegando: Cuando el usuario navega a una nueva pantalla del ViewPager, el adaptador se mueve a este estado y muestra la siguiente pantalla.</w:t>
      </w:r>
    </w:p>
    <w:p w14:paraId="64330D78" w14:textId="77777777" w:rsidR="00C7765B" w:rsidRPr="003970BD" w:rsidRDefault="00C7765B" w:rsidP="00C7765B">
      <w:pPr>
        <w:pStyle w:val="ListParagraph"/>
      </w:pPr>
    </w:p>
    <w:p w14:paraId="63AF3C48" w14:textId="15989E05" w:rsidR="00C7765B" w:rsidRPr="003970BD" w:rsidRDefault="00C7765B" w:rsidP="00035D01">
      <w:pPr>
        <w:pStyle w:val="ListParagraph"/>
        <w:numPr>
          <w:ilvl w:val="0"/>
          <w:numId w:val="26"/>
        </w:numPr>
      </w:pPr>
      <w:r w:rsidRPr="003970BD">
        <w:t>EliminandoPantalla: Este estado se alcanza cuando una vista del ViewPager ya no es necesaria (por ejemplo, si el usuario navega fuera de ella). El adaptador elimina la vista del contenedor para optimizar el uso de memoria.</w:t>
      </w:r>
    </w:p>
    <w:p w14:paraId="6ADECCB1" w14:textId="77777777" w:rsidR="00C7765B" w:rsidRPr="003970BD" w:rsidRDefault="00C7765B" w:rsidP="00C7765B">
      <w:pPr>
        <w:pStyle w:val="ListParagraph"/>
      </w:pPr>
    </w:p>
    <w:p w14:paraId="730F2B24" w14:textId="2037C96A" w:rsidR="00C7765B" w:rsidRDefault="00CF68C7" w:rsidP="00C7765B">
      <w:pPr>
        <w:pStyle w:val="ListParagraph"/>
        <w:ind w:left="0"/>
        <w:jc w:val="center"/>
      </w:pPr>
      <w:r>
        <w:pict w14:anchorId="73337E29">
          <v:shape id="_x0000_i1032" type="#_x0000_t75" style="width:462pt;height:264pt">
            <v:imagedata r:id="rId44" o:title="introViewPagerAdapterEstados"/>
          </v:shape>
        </w:pict>
      </w:r>
    </w:p>
    <w:p w14:paraId="61A8E67B" w14:textId="77777777" w:rsidR="008C7025" w:rsidRDefault="008C7025" w:rsidP="00C7765B">
      <w:pPr>
        <w:pStyle w:val="ListParagraph"/>
        <w:ind w:left="0"/>
        <w:jc w:val="center"/>
      </w:pPr>
    </w:p>
    <w:p w14:paraId="279EF266" w14:textId="77777777" w:rsidR="008C7025" w:rsidRPr="003970BD" w:rsidRDefault="008C7025" w:rsidP="00C7765B">
      <w:pPr>
        <w:pStyle w:val="ListParagraph"/>
        <w:ind w:left="0"/>
        <w:jc w:val="center"/>
      </w:pPr>
    </w:p>
    <w:p w14:paraId="3FE6DA96" w14:textId="51BCB714" w:rsidR="00ED6431" w:rsidRPr="003970BD" w:rsidRDefault="00120D6E" w:rsidP="00F11451">
      <w:pPr>
        <w:pStyle w:val="Heading2"/>
        <w:numPr>
          <w:ilvl w:val="1"/>
          <w:numId w:val="1"/>
        </w:numPr>
      </w:pPr>
      <w:bookmarkStart w:id="18" w:name="_Toc185100491"/>
      <w:r w:rsidRPr="003970BD">
        <w:t>Adaptador para los Modelos de Clasificación</w:t>
      </w:r>
      <w:bookmarkEnd w:id="18"/>
    </w:p>
    <w:p w14:paraId="3E531FAC" w14:textId="77777777" w:rsidR="00120D6E" w:rsidRPr="003970BD" w:rsidRDefault="00120D6E" w:rsidP="00C7765B">
      <w:pPr>
        <w:pStyle w:val="ListParagraph"/>
        <w:ind w:left="0"/>
      </w:pPr>
    </w:p>
    <w:p w14:paraId="4020F24C" w14:textId="2934C9ED" w:rsidR="00ED6431" w:rsidRPr="003970BD" w:rsidRDefault="00B40A59" w:rsidP="00C7765B">
      <w:pPr>
        <w:pStyle w:val="ListParagraph"/>
        <w:ind w:left="0"/>
      </w:pPr>
      <w:r w:rsidRPr="003970BD">
        <w:t xml:space="preserve">La clase ModelListAdapter es un adaptador para un RecyclerView en una aplicación Android que muestra una lista de modelos. Cada modelo es un String, y el adaptador maneja la visualización de los modelos, permitiendo que el usuario seleccione un modelo de la lista. </w:t>
      </w:r>
      <w:r w:rsidRPr="003970BD">
        <w:lastRenderedPageBreak/>
        <w:t>Cuando un modelo es seleccionado, se ejecuta un callback con la información del modelo seleccionado.</w:t>
      </w:r>
    </w:p>
    <w:p w14:paraId="693360B0" w14:textId="77777777" w:rsidR="00B40A59" w:rsidRPr="003970BD" w:rsidRDefault="00B40A59" w:rsidP="00C7765B">
      <w:pPr>
        <w:pStyle w:val="ListParagraph"/>
        <w:ind w:left="0"/>
      </w:pPr>
    </w:p>
    <w:p w14:paraId="72584447" w14:textId="05668356" w:rsidR="00B40A59" w:rsidRPr="003970BD" w:rsidRDefault="00B40A59" w:rsidP="0088073D">
      <w:pPr>
        <w:pStyle w:val="ListParagraph"/>
        <w:numPr>
          <w:ilvl w:val="0"/>
          <w:numId w:val="11"/>
        </w:numPr>
        <w:rPr>
          <w:b/>
        </w:rPr>
      </w:pPr>
      <w:r w:rsidRPr="003970BD">
        <w:rPr>
          <w:b/>
        </w:rPr>
        <w:t>UML</w:t>
      </w:r>
    </w:p>
    <w:p w14:paraId="4AFC2892" w14:textId="77777777" w:rsidR="00ED6431" w:rsidRPr="003970BD" w:rsidRDefault="00ED6431" w:rsidP="00C7765B">
      <w:pPr>
        <w:pStyle w:val="ListParagraph"/>
        <w:ind w:left="0"/>
      </w:pPr>
    </w:p>
    <w:p w14:paraId="35CE5582" w14:textId="49B8AC27" w:rsidR="00B40A59" w:rsidRPr="003970BD" w:rsidRDefault="00B40A59" w:rsidP="00C7765B">
      <w:pPr>
        <w:pStyle w:val="ListParagraph"/>
        <w:ind w:left="0"/>
        <w:rPr>
          <w:b/>
        </w:rPr>
      </w:pPr>
      <w:r w:rsidRPr="003970BD">
        <w:rPr>
          <w:b/>
        </w:rPr>
        <w:t>Métodos:</w:t>
      </w:r>
    </w:p>
    <w:p w14:paraId="5533B335" w14:textId="77777777" w:rsidR="00DB2064" w:rsidRPr="003970BD" w:rsidRDefault="00DB2064" w:rsidP="00DB2064">
      <w:pPr>
        <w:pStyle w:val="ListParagraph"/>
      </w:pPr>
    </w:p>
    <w:p w14:paraId="1C908D05" w14:textId="61E3D810" w:rsidR="00B40A59" w:rsidRPr="003970BD" w:rsidRDefault="00B40A59" w:rsidP="00035D01">
      <w:pPr>
        <w:pStyle w:val="ListParagraph"/>
        <w:numPr>
          <w:ilvl w:val="0"/>
          <w:numId w:val="28"/>
        </w:numPr>
        <w:ind w:left="720"/>
      </w:pPr>
      <w:r w:rsidRPr="003970BD">
        <w:t xml:space="preserve">Constructor: </w:t>
      </w:r>
      <w:r w:rsidR="00DB2064" w:rsidRPr="003970BD">
        <w:t xml:space="preserve">El constructor recibe </w:t>
      </w:r>
      <w:r w:rsidRPr="003970BD">
        <w:t>una lista de String que</w:t>
      </w:r>
      <w:r w:rsidR="00DB2064" w:rsidRPr="003970BD">
        <w:t xml:space="preserve"> contiene los modelos a mostrar y</w:t>
      </w:r>
      <w:r w:rsidRPr="003970BD">
        <w:t xml:space="preserve"> un callback que se ejecuta cuando un modelo es seleccionado, y pasa el modelo y su posición como parámetros.</w:t>
      </w:r>
    </w:p>
    <w:p w14:paraId="7CE4C343" w14:textId="77777777" w:rsidR="00DB2064" w:rsidRPr="003970BD" w:rsidRDefault="00DB2064" w:rsidP="00DB2064">
      <w:pPr>
        <w:pStyle w:val="ListParagraph"/>
      </w:pPr>
    </w:p>
    <w:p w14:paraId="63FD6275" w14:textId="4E3A271F" w:rsidR="00B40A59" w:rsidRPr="003970BD" w:rsidRDefault="00DB2064" w:rsidP="00035D01">
      <w:pPr>
        <w:pStyle w:val="ListParagraph"/>
        <w:numPr>
          <w:ilvl w:val="0"/>
          <w:numId w:val="28"/>
        </w:numPr>
        <w:ind w:left="720"/>
      </w:pPr>
      <w:r w:rsidRPr="003970BD">
        <w:t xml:space="preserve">onCreateViewHolder: </w:t>
      </w:r>
      <w:r w:rsidR="00B40A59" w:rsidRPr="003970BD">
        <w:t>Este método infla el diseño del item (R.layout.item_model) para cada elemento del RecyclerView y devuelve un nuevo ModelViewHolder.</w:t>
      </w:r>
    </w:p>
    <w:p w14:paraId="27FBB93D" w14:textId="77777777" w:rsidR="00DB2064" w:rsidRPr="003970BD" w:rsidRDefault="00DB2064" w:rsidP="00DB2064">
      <w:pPr>
        <w:pStyle w:val="ListParagraph"/>
      </w:pPr>
    </w:p>
    <w:p w14:paraId="76A496CC" w14:textId="75F7DB33" w:rsidR="00B40A59" w:rsidRPr="003970BD" w:rsidRDefault="00DB2064" w:rsidP="00035D01">
      <w:pPr>
        <w:pStyle w:val="ListParagraph"/>
        <w:numPr>
          <w:ilvl w:val="0"/>
          <w:numId w:val="28"/>
        </w:numPr>
        <w:ind w:left="720"/>
      </w:pPr>
      <w:r w:rsidRPr="003970BD">
        <w:t xml:space="preserve">onBindViewHolder: </w:t>
      </w:r>
      <w:r w:rsidR="00B40A59" w:rsidRPr="003970BD">
        <w:t>Asocia los datos (nombre del modelo) con el ModelViewHolder en función de la posición en la lista de modelos.</w:t>
      </w:r>
    </w:p>
    <w:p w14:paraId="40A12724" w14:textId="77777777" w:rsidR="00DB2064" w:rsidRPr="003970BD" w:rsidRDefault="00DB2064" w:rsidP="00DB2064">
      <w:pPr>
        <w:pStyle w:val="ListParagraph"/>
      </w:pPr>
    </w:p>
    <w:p w14:paraId="6C9E1AA7" w14:textId="78E99BEF" w:rsidR="00B40A59" w:rsidRPr="003970BD" w:rsidRDefault="00DB2064" w:rsidP="00035D01">
      <w:pPr>
        <w:pStyle w:val="ListParagraph"/>
        <w:numPr>
          <w:ilvl w:val="0"/>
          <w:numId w:val="28"/>
        </w:numPr>
        <w:ind w:left="720"/>
      </w:pPr>
      <w:r w:rsidRPr="003970BD">
        <w:t xml:space="preserve">getItemCount: </w:t>
      </w:r>
      <w:r w:rsidR="00B40A59" w:rsidRPr="003970BD">
        <w:t>Retorna el número total de modelos en la lista, indicando cuántos elementos deben ser mostrados en el RecyclerView.</w:t>
      </w:r>
    </w:p>
    <w:p w14:paraId="35101E15" w14:textId="77777777" w:rsidR="00DB2064" w:rsidRPr="003970BD" w:rsidRDefault="00DB2064" w:rsidP="00DB2064">
      <w:pPr>
        <w:pStyle w:val="ListParagraph"/>
      </w:pPr>
    </w:p>
    <w:p w14:paraId="6A3E5D44" w14:textId="3DF2A82B" w:rsidR="00B40A59" w:rsidRPr="003970BD" w:rsidRDefault="00DB2064" w:rsidP="00035D01">
      <w:pPr>
        <w:pStyle w:val="ListParagraph"/>
        <w:numPr>
          <w:ilvl w:val="0"/>
          <w:numId w:val="28"/>
        </w:numPr>
        <w:ind w:left="720"/>
      </w:pPr>
      <w:r w:rsidRPr="003970BD">
        <w:t xml:space="preserve">setSelectedPosition: </w:t>
      </w:r>
      <w:r w:rsidR="00B40A59" w:rsidRPr="003970BD">
        <w:t>Este método permite establecer un modelo como seleccionado. Cambia el color o el fondo del modelo seleccionado y notifica al adaptador que el ítem ha cambiado para actualizar la vista.</w:t>
      </w:r>
    </w:p>
    <w:p w14:paraId="212A4B85" w14:textId="77777777" w:rsidR="00DB2064" w:rsidRPr="003970BD" w:rsidRDefault="00DB2064" w:rsidP="00B40A59">
      <w:pPr>
        <w:pStyle w:val="ListParagraph"/>
      </w:pPr>
    </w:p>
    <w:p w14:paraId="36A09ECB" w14:textId="0C7F694F" w:rsidR="00DB2064" w:rsidRPr="003970BD" w:rsidRDefault="00DB2064" w:rsidP="00B40A59">
      <w:pPr>
        <w:pStyle w:val="ListParagraph"/>
        <w:rPr>
          <w:b/>
        </w:rPr>
      </w:pPr>
      <w:r w:rsidRPr="003970BD">
        <w:rPr>
          <w:b/>
        </w:rPr>
        <w:t>Clase Interna</w:t>
      </w:r>
    </w:p>
    <w:p w14:paraId="4AF8970F" w14:textId="77777777" w:rsidR="00DB2064" w:rsidRPr="003970BD" w:rsidRDefault="00DB2064" w:rsidP="00B40A59">
      <w:pPr>
        <w:pStyle w:val="ListParagraph"/>
      </w:pPr>
    </w:p>
    <w:p w14:paraId="7F176F8B" w14:textId="4CE03BD9" w:rsidR="00B40A59" w:rsidRPr="003970BD" w:rsidRDefault="00DB2064" w:rsidP="00B40A59">
      <w:pPr>
        <w:pStyle w:val="ListParagraph"/>
      </w:pPr>
      <w:r w:rsidRPr="003970BD">
        <w:t>ModelViewHolder: M</w:t>
      </w:r>
      <w:r w:rsidR="00B40A59" w:rsidRPr="003970BD">
        <w:t>antiene las vistas de cada item dentro del RecyclerView. Contiene una referencia a modelName (nombre del modelo) y selectionIndicator (indicador visual de selección).</w:t>
      </w:r>
    </w:p>
    <w:p w14:paraId="01DDD77E" w14:textId="77777777" w:rsidR="00DB2064" w:rsidRPr="003970BD" w:rsidRDefault="00DB2064" w:rsidP="00B40A59">
      <w:pPr>
        <w:pStyle w:val="ListParagraph"/>
      </w:pPr>
    </w:p>
    <w:p w14:paraId="5164E533" w14:textId="4E31FFA1" w:rsidR="00DB2064" w:rsidRPr="003970BD" w:rsidRDefault="00DB2064" w:rsidP="00B40A59">
      <w:pPr>
        <w:pStyle w:val="ListParagraph"/>
        <w:rPr>
          <w:b/>
        </w:rPr>
      </w:pPr>
      <w:r w:rsidRPr="003970BD">
        <w:rPr>
          <w:b/>
        </w:rPr>
        <w:t>Atributos</w:t>
      </w:r>
    </w:p>
    <w:p w14:paraId="26B9A88D" w14:textId="77777777" w:rsidR="00DB2064" w:rsidRPr="003970BD" w:rsidRDefault="00DB2064" w:rsidP="00B40A59">
      <w:pPr>
        <w:pStyle w:val="ListParagraph"/>
      </w:pPr>
    </w:p>
    <w:p w14:paraId="2A94D69C" w14:textId="050C511A" w:rsidR="00DB2064" w:rsidRDefault="00DB2064" w:rsidP="00B40A59">
      <w:pPr>
        <w:pStyle w:val="ListParagraph"/>
        <w:numPr>
          <w:ilvl w:val="0"/>
          <w:numId w:val="27"/>
        </w:numPr>
      </w:pPr>
      <w:r w:rsidRPr="003970BD">
        <w:t>modelName: El nombre del modelo clasificador.</w:t>
      </w:r>
    </w:p>
    <w:p w14:paraId="3AC231C7" w14:textId="77777777" w:rsidR="0088073D" w:rsidRPr="003970BD" w:rsidRDefault="0088073D" w:rsidP="0088073D">
      <w:pPr>
        <w:pStyle w:val="ListParagraph"/>
        <w:ind w:left="1440"/>
      </w:pPr>
    </w:p>
    <w:p w14:paraId="2AF9EC73" w14:textId="561324F2" w:rsidR="00DB2064" w:rsidRPr="003970BD" w:rsidRDefault="00DB2064" w:rsidP="00035D01">
      <w:pPr>
        <w:pStyle w:val="ListParagraph"/>
        <w:numPr>
          <w:ilvl w:val="0"/>
          <w:numId w:val="27"/>
        </w:numPr>
      </w:pPr>
      <w:r w:rsidRPr="003970BD">
        <w:t>selectionIndicator: El indicador del modelo seleccionado.</w:t>
      </w:r>
    </w:p>
    <w:p w14:paraId="2076FC61" w14:textId="77777777" w:rsidR="00DB2064" w:rsidRPr="003970BD" w:rsidRDefault="00DB2064" w:rsidP="00B40A59">
      <w:pPr>
        <w:pStyle w:val="ListParagraph"/>
      </w:pPr>
    </w:p>
    <w:p w14:paraId="6F2895FB" w14:textId="18DAE459" w:rsidR="00DB2064" w:rsidRPr="003970BD" w:rsidRDefault="00DB2064" w:rsidP="00B40A59">
      <w:pPr>
        <w:pStyle w:val="ListParagraph"/>
        <w:rPr>
          <w:b/>
        </w:rPr>
      </w:pPr>
      <w:r w:rsidRPr="003970BD">
        <w:rPr>
          <w:b/>
        </w:rPr>
        <w:t>Métodos</w:t>
      </w:r>
    </w:p>
    <w:p w14:paraId="030EBDDE" w14:textId="77777777" w:rsidR="00DB2064" w:rsidRPr="003970BD" w:rsidRDefault="00DB2064" w:rsidP="00B40A59">
      <w:pPr>
        <w:pStyle w:val="ListParagraph"/>
      </w:pPr>
    </w:p>
    <w:p w14:paraId="6C059975" w14:textId="6FF4B90E" w:rsidR="00052599" w:rsidRDefault="00DB2064" w:rsidP="00035D01">
      <w:pPr>
        <w:pStyle w:val="ListParagraph"/>
        <w:numPr>
          <w:ilvl w:val="0"/>
          <w:numId w:val="29"/>
        </w:numPr>
      </w:pPr>
      <w:r w:rsidRPr="003970BD">
        <w:t xml:space="preserve">bind: </w:t>
      </w:r>
      <w:r w:rsidR="00052599" w:rsidRPr="003970BD">
        <w:t>E</w:t>
      </w:r>
      <w:r w:rsidR="00B40A59" w:rsidRPr="003970BD">
        <w:t>stablece el nombre del modelo y cambia el color del indicador de selección según si el modelo está seleccionado o no.</w:t>
      </w:r>
      <w:r w:rsidR="00052599" w:rsidRPr="003970BD">
        <w:t xml:space="preserve"> </w:t>
      </w:r>
      <w:r w:rsidR="00B40A59" w:rsidRPr="003970BD">
        <w:t xml:space="preserve">Además, maneja el evento de clic, y </w:t>
      </w:r>
      <w:r w:rsidR="00B40A59" w:rsidRPr="003970BD">
        <w:lastRenderedPageBreak/>
        <w:t>cuando el ítem es clicado, se actualiza la selección y se ejecuta el callback onModelSelected.</w:t>
      </w:r>
    </w:p>
    <w:p w14:paraId="448FFDFB" w14:textId="77777777" w:rsidR="0088073D" w:rsidRPr="003970BD" w:rsidRDefault="0088073D" w:rsidP="0088073D">
      <w:pPr>
        <w:pStyle w:val="ListParagraph"/>
        <w:ind w:left="1440"/>
      </w:pPr>
    </w:p>
    <w:p w14:paraId="1A6C3B1C" w14:textId="41AF3A45" w:rsidR="00052599" w:rsidRPr="003970BD" w:rsidRDefault="00CF68C7" w:rsidP="00052599">
      <w:pPr>
        <w:pStyle w:val="ListParagraph"/>
        <w:ind w:left="0"/>
        <w:jc w:val="center"/>
      </w:pPr>
      <w:r>
        <w:pict w14:anchorId="7A5B5137">
          <v:shape id="_x0000_i1033" type="#_x0000_t75" style="width:443.25pt;height:287.25pt">
            <v:imagedata r:id="rId45" o:title="modelListAdapter"/>
          </v:shape>
        </w:pict>
      </w:r>
    </w:p>
    <w:p w14:paraId="70881265" w14:textId="77777777" w:rsidR="00052599" w:rsidRPr="003970BD" w:rsidRDefault="00052599" w:rsidP="00052599">
      <w:pPr>
        <w:pStyle w:val="ListParagraph"/>
        <w:ind w:left="0"/>
      </w:pPr>
    </w:p>
    <w:p w14:paraId="2F36AD58" w14:textId="5D3496C2" w:rsidR="00052599" w:rsidRPr="003970BD" w:rsidRDefault="00052599" w:rsidP="0088073D">
      <w:pPr>
        <w:pStyle w:val="ListParagraph"/>
        <w:numPr>
          <w:ilvl w:val="0"/>
          <w:numId w:val="11"/>
        </w:numPr>
        <w:rPr>
          <w:b/>
        </w:rPr>
      </w:pPr>
      <w:r w:rsidRPr="003970BD">
        <w:rPr>
          <w:b/>
        </w:rPr>
        <w:t>Diagrama de Estados</w:t>
      </w:r>
    </w:p>
    <w:p w14:paraId="5FB6F9E7" w14:textId="77777777" w:rsidR="00B40A59" w:rsidRPr="003970BD" w:rsidRDefault="00B40A59" w:rsidP="00C7765B">
      <w:pPr>
        <w:pStyle w:val="ListParagraph"/>
        <w:ind w:left="0"/>
      </w:pPr>
    </w:p>
    <w:p w14:paraId="31CD5B26" w14:textId="77777777" w:rsidR="00052599" w:rsidRPr="003970BD" w:rsidRDefault="00052599" w:rsidP="00035D01">
      <w:pPr>
        <w:pStyle w:val="ListParagraph"/>
        <w:numPr>
          <w:ilvl w:val="0"/>
          <w:numId w:val="30"/>
        </w:numPr>
      </w:pPr>
      <w:r w:rsidRPr="003970BD">
        <w:t>MostrandoLista: Este es el estado inicial, donde el RecyclerView muestra la lista de modelos. El usuario puede seleccionar un modelo haciendo clic en él.</w:t>
      </w:r>
    </w:p>
    <w:p w14:paraId="2E2E9F24" w14:textId="77777777" w:rsidR="00052599" w:rsidRPr="003970BD" w:rsidRDefault="00052599" w:rsidP="00052599">
      <w:pPr>
        <w:pStyle w:val="ListParagraph"/>
      </w:pPr>
    </w:p>
    <w:p w14:paraId="4D9BF5DA" w14:textId="77777777" w:rsidR="00052599" w:rsidRPr="003970BD" w:rsidRDefault="00052599" w:rsidP="00035D01">
      <w:pPr>
        <w:pStyle w:val="ListParagraph"/>
        <w:numPr>
          <w:ilvl w:val="0"/>
          <w:numId w:val="30"/>
        </w:numPr>
      </w:pPr>
      <w:r w:rsidRPr="003970BD">
        <w:t>ModeloSeleccionado: Este estado representa cuando un modelo ha sido seleccionado por el usuario. El fondo del modelo seleccionado cambia visualmente, y se actualiza la posición seleccionada.</w:t>
      </w:r>
    </w:p>
    <w:p w14:paraId="73339ADD" w14:textId="77777777" w:rsidR="00052599" w:rsidRPr="003970BD" w:rsidRDefault="00052599" w:rsidP="00052599">
      <w:pPr>
        <w:pStyle w:val="ListParagraph"/>
      </w:pPr>
    </w:p>
    <w:p w14:paraId="75B9D4E2" w14:textId="1DC8F4FE" w:rsidR="00052599" w:rsidRPr="003970BD" w:rsidRDefault="00052599" w:rsidP="00035D01">
      <w:pPr>
        <w:pStyle w:val="ListParagraph"/>
        <w:numPr>
          <w:ilvl w:val="0"/>
          <w:numId w:val="30"/>
        </w:numPr>
      </w:pPr>
      <w:r w:rsidRPr="003970BD">
        <w:t>Transition entre estados: Al seleccionar un modelo, se pasa del estado de "MostrandoLista" a "ModeloSeleccionado". Cuando un modelo es deseleccionado (por ejemplo, cuando se hace clic en otro modelo), el estado vuelve a "MostrandoLista". La transición refleja la interacción del usuario con la lista de modelos y la actualización visual de la selección.</w:t>
      </w:r>
    </w:p>
    <w:p w14:paraId="57DC2A2C" w14:textId="77777777" w:rsidR="00052599" w:rsidRPr="003970BD" w:rsidRDefault="00052599" w:rsidP="00052599">
      <w:pPr>
        <w:pStyle w:val="ListParagraph"/>
      </w:pPr>
    </w:p>
    <w:p w14:paraId="654DE7F3" w14:textId="77777777" w:rsidR="00052599" w:rsidRPr="003970BD" w:rsidRDefault="00052599" w:rsidP="00052599">
      <w:pPr>
        <w:pStyle w:val="ListParagraph"/>
        <w:ind w:left="0"/>
      </w:pPr>
    </w:p>
    <w:p w14:paraId="78C844FE" w14:textId="77777777" w:rsidR="00052599" w:rsidRPr="003970BD" w:rsidRDefault="00052599" w:rsidP="00052599">
      <w:pPr>
        <w:pStyle w:val="ListParagraph"/>
        <w:ind w:left="0"/>
      </w:pPr>
    </w:p>
    <w:p w14:paraId="2A108C1E" w14:textId="694A5FE6" w:rsidR="00052599" w:rsidRPr="003970BD" w:rsidRDefault="00CF68C7" w:rsidP="00052599">
      <w:pPr>
        <w:pStyle w:val="ListParagraph"/>
        <w:ind w:left="0"/>
      </w:pPr>
      <w:r>
        <w:lastRenderedPageBreak/>
        <w:pict w14:anchorId="0B9C25F9">
          <v:shape id="_x0000_i1034" type="#_x0000_t75" style="width:496.5pt;height:201pt">
            <v:imagedata r:id="rId46" o:title="modelListAdapterEstados"/>
          </v:shape>
        </w:pict>
      </w:r>
    </w:p>
    <w:p w14:paraId="360BBDCF" w14:textId="77777777" w:rsidR="00052599" w:rsidRPr="003970BD" w:rsidRDefault="00052599" w:rsidP="00052599">
      <w:pPr>
        <w:pStyle w:val="ListParagraph"/>
        <w:ind w:left="0"/>
      </w:pPr>
    </w:p>
    <w:p w14:paraId="7528C827" w14:textId="38F86C15" w:rsidR="00052599" w:rsidRPr="003970BD" w:rsidRDefault="00120D6E" w:rsidP="00120D6E">
      <w:pPr>
        <w:pStyle w:val="Heading2"/>
        <w:numPr>
          <w:ilvl w:val="1"/>
          <w:numId w:val="1"/>
        </w:numPr>
      </w:pPr>
      <w:bookmarkStart w:id="19" w:name="_Toc185100492"/>
      <w:r w:rsidRPr="003970BD">
        <w:t>Configuración</w:t>
      </w:r>
      <w:bookmarkEnd w:id="19"/>
    </w:p>
    <w:p w14:paraId="7A7048E8" w14:textId="77777777" w:rsidR="00120D6E" w:rsidRPr="003970BD" w:rsidRDefault="00120D6E" w:rsidP="00C7765B">
      <w:pPr>
        <w:pStyle w:val="ListParagraph"/>
        <w:ind w:left="0"/>
      </w:pPr>
    </w:p>
    <w:p w14:paraId="521A3960" w14:textId="1356EFA2" w:rsidR="003B47E5" w:rsidRPr="003970BD" w:rsidRDefault="003B47E5" w:rsidP="00C7765B">
      <w:pPr>
        <w:pStyle w:val="ListParagraph"/>
        <w:ind w:left="0"/>
      </w:pPr>
      <w:r w:rsidRPr="003970BD">
        <w:t>ConfigActivity es una actividad de Android que permite a los usuarios seleccionar un modelo de una lista en un RecyclerView, navegar mediante gestos en la pantalla, y escuchar sonidos relacionados con las selecciones.</w:t>
      </w:r>
    </w:p>
    <w:p w14:paraId="1986A4DE" w14:textId="77777777" w:rsidR="003B47E5" w:rsidRPr="003970BD" w:rsidRDefault="003B47E5" w:rsidP="00C7765B">
      <w:pPr>
        <w:pStyle w:val="ListParagraph"/>
        <w:ind w:left="0"/>
      </w:pPr>
    </w:p>
    <w:p w14:paraId="64F65255" w14:textId="2131EB42" w:rsidR="003B47E5" w:rsidRPr="003970BD" w:rsidRDefault="003B47E5" w:rsidP="0088073D">
      <w:pPr>
        <w:pStyle w:val="ListParagraph"/>
        <w:numPr>
          <w:ilvl w:val="0"/>
          <w:numId w:val="11"/>
        </w:numPr>
        <w:rPr>
          <w:b/>
        </w:rPr>
      </w:pPr>
      <w:r w:rsidRPr="003970BD">
        <w:rPr>
          <w:b/>
        </w:rPr>
        <w:t>UML</w:t>
      </w:r>
    </w:p>
    <w:p w14:paraId="1A36A10A" w14:textId="77777777" w:rsidR="00052599" w:rsidRPr="003970BD" w:rsidRDefault="00052599" w:rsidP="00C7765B">
      <w:pPr>
        <w:pStyle w:val="ListParagraph"/>
        <w:ind w:left="0"/>
      </w:pPr>
    </w:p>
    <w:p w14:paraId="5E3D3287" w14:textId="4A3E0D0E" w:rsidR="003B47E5" w:rsidRPr="003970BD" w:rsidRDefault="003B47E5" w:rsidP="00C7765B">
      <w:pPr>
        <w:pStyle w:val="ListParagraph"/>
        <w:ind w:left="0"/>
        <w:rPr>
          <w:b/>
        </w:rPr>
      </w:pPr>
      <w:r w:rsidRPr="003970BD">
        <w:rPr>
          <w:b/>
        </w:rPr>
        <w:t>Atributos</w:t>
      </w:r>
    </w:p>
    <w:p w14:paraId="3C5FF5E3" w14:textId="77777777" w:rsidR="003B47E5" w:rsidRPr="003970BD" w:rsidRDefault="003B47E5" w:rsidP="00C7765B">
      <w:pPr>
        <w:pStyle w:val="ListParagraph"/>
        <w:ind w:left="0"/>
      </w:pPr>
    </w:p>
    <w:p w14:paraId="7A368695" w14:textId="2E31E1FC" w:rsidR="004510F0" w:rsidRDefault="003B47E5" w:rsidP="004510F0">
      <w:pPr>
        <w:pStyle w:val="ListParagraph"/>
        <w:numPr>
          <w:ilvl w:val="0"/>
          <w:numId w:val="31"/>
        </w:numPr>
      </w:pPr>
      <w:r w:rsidRPr="003970BD">
        <w:t>mediaPlayer: Reproduce sonidos relacionados con las interacciones del usuario.</w:t>
      </w:r>
    </w:p>
    <w:p w14:paraId="5291B464" w14:textId="77777777" w:rsidR="0088073D" w:rsidRPr="003970BD" w:rsidRDefault="0088073D" w:rsidP="0088073D">
      <w:pPr>
        <w:pStyle w:val="ListParagraph"/>
      </w:pPr>
    </w:p>
    <w:p w14:paraId="18D5EEDA" w14:textId="71832013" w:rsidR="004510F0" w:rsidRDefault="003B47E5" w:rsidP="004510F0">
      <w:pPr>
        <w:pStyle w:val="ListParagraph"/>
        <w:numPr>
          <w:ilvl w:val="0"/>
          <w:numId w:val="31"/>
        </w:numPr>
      </w:pPr>
      <w:r w:rsidRPr="003970BD">
        <w:t>modelListRecyclerView: Un RecyclerView que muestra una lista de modelos.</w:t>
      </w:r>
    </w:p>
    <w:p w14:paraId="36400F24" w14:textId="77777777" w:rsidR="0088073D" w:rsidRPr="003970BD" w:rsidRDefault="0088073D" w:rsidP="0088073D">
      <w:pPr>
        <w:pStyle w:val="ListParagraph"/>
      </w:pPr>
    </w:p>
    <w:p w14:paraId="769785BC" w14:textId="0EFAE4DB" w:rsidR="004510F0" w:rsidRDefault="003B47E5" w:rsidP="004510F0">
      <w:pPr>
        <w:pStyle w:val="ListParagraph"/>
        <w:numPr>
          <w:ilvl w:val="0"/>
          <w:numId w:val="31"/>
        </w:numPr>
      </w:pPr>
      <w:r w:rsidRPr="003970BD">
        <w:t>selectModelButton: Un botón que confirma la selección y navega a la siguiente actividad.</w:t>
      </w:r>
    </w:p>
    <w:p w14:paraId="4E3E8373" w14:textId="77777777" w:rsidR="0088073D" w:rsidRPr="003970BD" w:rsidRDefault="0088073D" w:rsidP="0088073D">
      <w:pPr>
        <w:pStyle w:val="ListParagraph"/>
      </w:pPr>
    </w:p>
    <w:p w14:paraId="52431F7F" w14:textId="07D1BB33" w:rsidR="004510F0" w:rsidRDefault="003B47E5" w:rsidP="004510F0">
      <w:pPr>
        <w:pStyle w:val="ListParagraph"/>
        <w:numPr>
          <w:ilvl w:val="0"/>
          <w:numId w:val="31"/>
        </w:numPr>
      </w:pPr>
      <w:r w:rsidRPr="003970BD">
        <w:t>modelListAdapter: Adaptador que gestiona la lista de modelos en el RecyclerView.</w:t>
      </w:r>
    </w:p>
    <w:p w14:paraId="4F45BA7A" w14:textId="77777777" w:rsidR="0088073D" w:rsidRPr="003970BD" w:rsidRDefault="0088073D" w:rsidP="0088073D">
      <w:pPr>
        <w:pStyle w:val="ListParagraph"/>
      </w:pPr>
    </w:p>
    <w:p w14:paraId="377CBCCE" w14:textId="7ADFDC0C" w:rsidR="004510F0" w:rsidRDefault="003B47E5" w:rsidP="004510F0">
      <w:pPr>
        <w:pStyle w:val="ListParagraph"/>
        <w:numPr>
          <w:ilvl w:val="0"/>
          <w:numId w:val="31"/>
        </w:numPr>
      </w:pPr>
      <w:r w:rsidRPr="003970BD">
        <w:t>thresholdWidth: Determina el umbral para reconocer gestos de deslizamiento horizontal.</w:t>
      </w:r>
    </w:p>
    <w:p w14:paraId="6639B0BF" w14:textId="77777777" w:rsidR="0088073D" w:rsidRPr="003970BD" w:rsidRDefault="0088073D" w:rsidP="0088073D">
      <w:pPr>
        <w:pStyle w:val="ListParagraph"/>
      </w:pPr>
    </w:p>
    <w:p w14:paraId="45BB047E" w14:textId="62DC53ED" w:rsidR="004510F0" w:rsidRDefault="003B47E5" w:rsidP="004510F0">
      <w:pPr>
        <w:pStyle w:val="ListParagraph"/>
        <w:numPr>
          <w:ilvl w:val="0"/>
          <w:numId w:val="31"/>
        </w:numPr>
      </w:pPr>
      <w:r w:rsidRPr="003970BD">
        <w:t>modelNames: Lista de nombres de modelos cargados desde recursos.</w:t>
      </w:r>
    </w:p>
    <w:p w14:paraId="4D8AF083" w14:textId="77777777" w:rsidR="0088073D" w:rsidRPr="003970BD" w:rsidRDefault="0088073D" w:rsidP="0088073D">
      <w:pPr>
        <w:pStyle w:val="ListParagraph"/>
      </w:pPr>
    </w:p>
    <w:p w14:paraId="6D0B3C47" w14:textId="1DBEA309" w:rsidR="004510F0" w:rsidRDefault="003B47E5" w:rsidP="004510F0">
      <w:pPr>
        <w:pStyle w:val="ListParagraph"/>
        <w:numPr>
          <w:ilvl w:val="0"/>
          <w:numId w:val="31"/>
        </w:numPr>
      </w:pPr>
      <w:r w:rsidRPr="003970BD">
        <w:t>doubleTapThreshold: Tiempo límite para reconocer un doble toque.</w:t>
      </w:r>
    </w:p>
    <w:p w14:paraId="16E796A5" w14:textId="77777777" w:rsidR="0088073D" w:rsidRPr="003970BD" w:rsidRDefault="0088073D" w:rsidP="0088073D">
      <w:pPr>
        <w:pStyle w:val="ListParagraph"/>
      </w:pPr>
    </w:p>
    <w:p w14:paraId="6E13DC88" w14:textId="4E894D9A" w:rsidR="004510F0" w:rsidRDefault="003B47E5" w:rsidP="004510F0">
      <w:pPr>
        <w:pStyle w:val="ListParagraph"/>
        <w:numPr>
          <w:ilvl w:val="0"/>
          <w:numId w:val="31"/>
        </w:numPr>
      </w:pPr>
      <w:r w:rsidRPr="003970BD">
        <w:lastRenderedPageBreak/>
        <w:t>selectedModelIndex: Índice del modelo actualmente seleccionado.</w:t>
      </w:r>
    </w:p>
    <w:p w14:paraId="71564D7D" w14:textId="77777777" w:rsidR="0088073D" w:rsidRPr="003970BD" w:rsidRDefault="0088073D" w:rsidP="0088073D">
      <w:pPr>
        <w:pStyle w:val="ListParagraph"/>
      </w:pPr>
    </w:p>
    <w:p w14:paraId="5EA0A3B6" w14:textId="7B9EF906" w:rsidR="004510F0" w:rsidRDefault="003B47E5" w:rsidP="004510F0">
      <w:pPr>
        <w:pStyle w:val="ListParagraph"/>
        <w:numPr>
          <w:ilvl w:val="0"/>
          <w:numId w:val="31"/>
        </w:numPr>
      </w:pPr>
      <w:r w:rsidRPr="003970BD">
        <w:t>startX: Coordenada inicial del toque en el eje X.</w:t>
      </w:r>
    </w:p>
    <w:p w14:paraId="4F3CFA2C" w14:textId="77777777" w:rsidR="0088073D" w:rsidRPr="003970BD" w:rsidRDefault="0088073D" w:rsidP="0088073D">
      <w:pPr>
        <w:pStyle w:val="ListParagraph"/>
      </w:pPr>
    </w:p>
    <w:p w14:paraId="229FDE20" w14:textId="121C677F" w:rsidR="003B47E5" w:rsidRPr="003970BD" w:rsidRDefault="003B47E5" w:rsidP="00035D01">
      <w:pPr>
        <w:pStyle w:val="ListParagraph"/>
        <w:numPr>
          <w:ilvl w:val="0"/>
          <w:numId w:val="31"/>
        </w:numPr>
      </w:pPr>
      <w:r w:rsidRPr="003970BD">
        <w:t>lastTapTime: Marca temporal del último toque en pantalla.</w:t>
      </w:r>
    </w:p>
    <w:p w14:paraId="008F2391" w14:textId="77777777" w:rsidR="003B47E5" w:rsidRPr="003970BD" w:rsidRDefault="003B47E5" w:rsidP="00C7765B">
      <w:pPr>
        <w:pStyle w:val="ListParagraph"/>
        <w:ind w:left="0"/>
      </w:pPr>
    </w:p>
    <w:p w14:paraId="78196045" w14:textId="405E0836" w:rsidR="003B47E5" w:rsidRPr="003970BD" w:rsidRDefault="003B47E5" w:rsidP="00C7765B">
      <w:pPr>
        <w:pStyle w:val="ListParagraph"/>
        <w:ind w:left="0"/>
        <w:rPr>
          <w:b/>
        </w:rPr>
      </w:pPr>
      <w:r w:rsidRPr="003970BD">
        <w:rPr>
          <w:b/>
        </w:rPr>
        <w:t>Métodos</w:t>
      </w:r>
    </w:p>
    <w:p w14:paraId="4768F54F" w14:textId="77777777" w:rsidR="003B47E5" w:rsidRPr="003970BD" w:rsidRDefault="003B47E5" w:rsidP="00C7765B">
      <w:pPr>
        <w:pStyle w:val="ListParagraph"/>
        <w:ind w:left="0"/>
        <w:rPr>
          <w:b/>
        </w:rPr>
      </w:pPr>
    </w:p>
    <w:p w14:paraId="4D11532F" w14:textId="636F7798" w:rsidR="004510F0" w:rsidRPr="003970BD" w:rsidRDefault="004510F0" w:rsidP="00035D01">
      <w:pPr>
        <w:pStyle w:val="ListParagraph"/>
        <w:numPr>
          <w:ilvl w:val="0"/>
          <w:numId w:val="32"/>
        </w:numPr>
      </w:pPr>
      <w:r w:rsidRPr="003970BD">
        <w:t>onCreate: Configura la interfaz de usuario y el reproductor de audio inicial. Configura el RecyclerView y el adaptador de modelos. Recupera el índice del modelo previamente seleccionado (si existe). Configura un OnClickListener para el botón de selección de modelos.</w:t>
      </w:r>
    </w:p>
    <w:p w14:paraId="464BF130" w14:textId="77777777" w:rsidR="004510F0" w:rsidRPr="003970BD" w:rsidRDefault="004510F0" w:rsidP="004510F0">
      <w:pPr>
        <w:pStyle w:val="ListParagraph"/>
        <w:ind w:left="0"/>
      </w:pPr>
    </w:p>
    <w:p w14:paraId="669B752F" w14:textId="7C9D0CD1" w:rsidR="004510F0" w:rsidRPr="003970BD" w:rsidRDefault="004510F0" w:rsidP="00035D01">
      <w:pPr>
        <w:pStyle w:val="ListParagraph"/>
        <w:numPr>
          <w:ilvl w:val="0"/>
          <w:numId w:val="32"/>
        </w:numPr>
      </w:pPr>
      <w:r w:rsidRPr="003970BD">
        <w:t>onDestroy: Libera los recursos asociados al MediaPlayer al destruir la actividad.</w:t>
      </w:r>
    </w:p>
    <w:p w14:paraId="30019913" w14:textId="77777777" w:rsidR="004510F0" w:rsidRPr="003970BD" w:rsidRDefault="004510F0" w:rsidP="004510F0">
      <w:pPr>
        <w:pStyle w:val="ListParagraph"/>
        <w:ind w:left="0"/>
      </w:pPr>
    </w:p>
    <w:p w14:paraId="682EB724" w14:textId="1033E130" w:rsidR="004510F0" w:rsidRPr="003970BD" w:rsidRDefault="004510F0" w:rsidP="00035D01">
      <w:pPr>
        <w:pStyle w:val="ListParagraph"/>
        <w:numPr>
          <w:ilvl w:val="0"/>
          <w:numId w:val="32"/>
        </w:numPr>
      </w:pPr>
      <w:r w:rsidRPr="003970BD">
        <w:t>setupTouchListener: Configura un listener táctil que detecta gestos de deslizamiento y doble toque. Deslizamiento hacia la derecha: selecciona el siguiente modelo. Deslizamiento hacia la izquierda: cierra la actividad. Doble toque: navega a la siguiente pantalla con el modelo seleccionado.</w:t>
      </w:r>
    </w:p>
    <w:p w14:paraId="31529A92" w14:textId="77777777" w:rsidR="004510F0" w:rsidRPr="003970BD" w:rsidRDefault="004510F0" w:rsidP="004510F0">
      <w:pPr>
        <w:pStyle w:val="ListParagraph"/>
        <w:ind w:left="0"/>
      </w:pPr>
    </w:p>
    <w:p w14:paraId="6A56A835" w14:textId="39E0E651" w:rsidR="004510F0" w:rsidRPr="003970BD" w:rsidRDefault="004510F0" w:rsidP="00035D01">
      <w:pPr>
        <w:pStyle w:val="ListParagraph"/>
        <w:numPr>
          <w:ilvl w:val="0"/>
          <w:numId w:val="32"/>
        </w:numPr>
      </w:pPr>
      <w:r w:rsidRPr="003970BD">
        <w:t>selectNextItem: Cambia la selección al siguiente modelo en la lista. Si se llega al final, vuelve al primer modelo.</w:t>
      </w:r>
    </w:p>
    <w:p w14:paraId="03F0814E" w14:textId="77777777" w:rsidR="004510F0" w:rsidRPr="003970BD" w:rsidRDefault="004510F0" w:rsidP="004510F0">
      <w:pPr>
        <w:pStyle w:val="ListParagraph"/>
        <w:ind w:left="0"/>
      </w:pPr>
    </w:p>
    <w:p w14:paraId="0C85EDA6" w14:textId="75AA15CE" w:rsidR="004510F0" w:rsidRPr="003970BD" w:rsidRDefault="004510F0" w:rsidP="00035D01">
      <w:pPr>
        <w:pStyle w:val="ListParagraph"/>
        <w:numPr>
          <w:ilvl w:val="0"/>
          <w:numId w:val="32"/>
        </w:numPr>
      </w:pPr>
      <w:r w:rsidRPr="003970BD">
        <w:t>isDoubleTap: Determina si el usuario realizó un doble toque en la pantalla.</w:t>
      </w:r>
    </w:p>
    <w:p w14:paraId="191368F7" w14:textId="77777777" w:rsidR="004510F0" w:rsidRPr="003970BD" w:rsidRDefault="004510F0" w:rsidP="004510F0">
      <w:pPr>
        <w:pStyle w:val="ListParagraph"/>
        <w:ind w:left="0"/>
      </w:pPr>
    </w:p>
    <w:p w14:paraId="08336B03" w14:textId="786CF045" w:rsidR="004510F0" w:rsidRPr="003970BD" w:rsidRDefault="004510F0" w:rsidP="00035D01">
      <w:pPr>
        <w:pStyle w:val="ListParagraph"/>
        <w:numPr>
          <w:ilvl w:val="0"/>
          <w:numId w:val="32"/>
        </w:numPr>
      </w:pPr>
      <w:r w:rsidRPr="003970BD">
        <w:t>playSelectionSound: Reproduce un sonido asociado al modelo seleccionado.</w:t>
      </w:r>
    </w:p>
    <w:p w14:paraId="726DDC4D" w14:textId="77777777" w:rsidR="003B47E5" w:rsidRPr="003970BD" w:rsidRDefault="003B47E5" w:rsidP="00C7765B">
      <w:pPr>
        <w:pStyle w:val="ListParagraph"/>
        <w:ind w:left="0"/>
        <w:rPr>
          <w:b/>
        </w:rPr>
      </w:pPr>
    </w:p>
    <w:p w14:paraId="2097BF67" w14:textId="159050CB" w:rsidR="003B47E5" w:rsidRPr="003970BD" w:rsidRDefault="003B47E5" w:rsidP="00C7765B">
      <w:pPr>
        <w:pStyle w:val="ListParagraph"/>
        <w:ind w:left="0"/>
      </w:pPr>
      <w:r w:rsidRPr="003970BD">
        <w:rPr>
          <w:noProof/>
          <w:lang w:eastAsia="es-AR"/>
        </w:rPr>
        <w:lastRenderedPageBreak/>
        <w:drawing>
          <wp:inline distT="0" distB="0" distL="0" distR="0" wp14:anchorId="769820A8" wp14:editId="6908E6EF">
            <wp:extent cx="6305550" cy="5038725"/>
            <wp:effectExtent l="0" t="0" r="0" b="9525"/>
            <wp:docPr id="36" name="Picture 36" descr="C:\Users\maty\AppData\Local\Microsoft\Windows\INetCache\Content.Word\config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aty\AppData\Local\Microsoft\Windows\INetCache\Content.Word\configActivit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05550" cy="5038725"/>
                    </a:xfrm>
                    <a:prstGeom prst="rect">
                      <a:avLst/>
                    </a:prstGeom>
                    <a:noFill/>
                    <a:ln>
                      <a:noFill/>
                    </a:ln>
                  </pic:spPr>
                </pic:pic>
              </a:graphicData>
            </a:graphic>
          </wp:inline>
        </w:drawing>
      </w:r>
    </w:p>
    <w:p w14:paraId="789694E0" w14:textId="77777777" w:rsidR="003B47E5" w:rsidRPr="003970BD" w:rsidRDefault="003B47E5" w:rsidP="00C7765B">
      <w:pPr>
        <w:pStyle w:val="ListParagraph"/>
        <w:ind w:left="0"/>
      </w:pPr>
    </w:p>
    <w:p w14:paraId="4A3B118E" w14:textId="356DFF47" w:rsidR="004510F0" w:rsidRPr="003970BD" w:rsidRDefault="004510F0" w:rsidP="0088073D">
      <w:pPr>
        <w:pStyle w:val="ListParagraph"/>
        <w:numPr>
          <w:ilvl w:val="0"/>
          <w:numId w:val="11"/>
        </w:numPr>
        <w:rPr>
          <w:b/>
        </w:rPr>
      </w:pPr>
      <w:r w:rsidRPr="003970BD">
        <w:rPr>
          <w:b/>
        </w:rPr>
        <w:t>Diagrama de Estados</w:t>
      </w:r>
    </w:p>
    <w:p w14:paraId="7671358C" w14:textId="77777777" w:rsidR="004510F0" w:rsidRPr="003970BD" w:rsidRDefault="004510F0" w:rsidP="004510F0">
      <w:pPr>
        <w:rPr>
          <w:b/>
        </w:rPr>
      </w:pPr>
    </w:p>
    <w:p w14:paraId="4EFD1F0E" w14:textId="77777777" w:rsidR="004510F0" w:rsidRPr="003970BD" w:rsidRDefault="004510F0" w:rsidP="00035D01">
      <w:pPr>
        <w:pStyle w:val="ListParagraph"/>
        <w:numPr>
          <w:ilvl w:val="0"/>
          <w:numId w:val="33"/>
        </w:numPr>
      </w:pPr>
      <w:r w:rsidRPr="003970BD">
        <w:t>IniciandoActividad: La actividad se inicializa y configura los elementos visuales y funcionales.</w:t>
      </w:r>
    </w:p>
    <w:p w14:paraId="7A29B6F1" w14:textId="77777777" w:rsidR="004510F0" w:rsidRPr="003970BD" w:rsidRDefault="004510F0" w:rsidP="004510F0"/>
    <w:p w14:paraId="5F9D43DC" w14:textId="77777777" w:rsidR="004510F0" w:rsidRPr="003970BD" w:rsidRDefault="004510F0" w:rsidP="00035D01">
      <w:pPr>
        <w:pStyle w:val="ListParagraph"/>
        <w:numPr>
          <w:ilvl w:val="0"/>
          <w:numId w:val="33"/>
        </w:numPr>
      </w:pPr>
      <w:r w:rsidRPr="003970BD">
        <w:t>MostrandoListaModelos: El RecyclerView muestra la lista de modelos disponibles para seleccionar.</w:t>
      </w:r>
    </w:p>
    <w:p w14:paraId="2D5C2AF8" w14:textId="77777777" w:rsidR="004510F0" w:rsidRPr="003970BD" w:rsidRDefault="004510F0" w:rsidP="004510F0"/>
    <w:p w14:paraId="2F413EB7" w14:textId="77777777" w:rsidR="004510F0" w:rsidRPr="003970BD" w:rsidRDefault="004510F0" w:rsidP="00035D01">
      <w:pPr>
        <w:pStyle w:val="ListParagraph"/>
        <w:numPr>
          <w:ilvl w:val="0"/>
          <w:numId w:val="33"/>
        </w:numPr>
      </w:pPr>
      <w:r w:rsidRPr="003970BD">
        <w:t>SeleccionandoModelo: El usuario selecciona un modelo mediante clic, actualizando la posición seleccionada y reproduciendo un sonido.</w:t>
      </w:r>
    </w:p>
    <w:p w14:paraId="43E949D4" w14:textId="77777777" w:rsidR="004510F0" w:rsidRPr="003970BD" w:rsidRDefault="004510F0" w:rsidP="004510F0"/>
    <w:p w14:paraId="7FAFD21A" w14:textId="750FCC9E" w:rsidR="004510F0" w:rsidRPr="003970BD" w:rsidRDefault="004510F0" w:rsidP="00035D01">
      <w:pPr>
        <w:pStyle w:val="ListParagraph"/>
        <w:numPr>
          <w:ilvl w:val="0"/>
          <w:numId w:val="33"/>
        </w:numPr>
      </w:pPr>
      <w:r w:rsidRPr="003970BD">
        <w:t>FinalizandoActividad: La actividad se cierra, ya sea por deslizamiento hacia la izquierda o al confirmar la selección.</w:t>
      </w:r>
    </w:p>
    <w:p w14:paraId="571D55EB" w14:textId="77777777" w:rsidR="004510F0" w:rsidRPr="003970BD" w:rsidRDefault="004510F0" w:rsidP="00C7765B">
      <w:pPr>
        <w:pStyle w:val="ListParagraph"/>
        <w:ind w:left="0"/>
      </w:pPr>
    </w:p>
    <w:p w14:paraId="64808BA3" w14:textId="32A3C145" w:rsidR="004510F0" w:rsidRDefault="00CF68C7" w:rsidP="00C7765B">
      <w:pPr>
        <w:pStyle w:val="ListParagraph"/>
        <w:ind w:left="0"/>
      </w:pPr>
      <w:r>
        <w:lastRenderedPageBreak/>
        <w:pict w14:anchorId="5330F37F">
          <v:shape id="_x0000_i1035" type="#_x0000_t75" style="width:495.75pt;height:150.75pt">
            <v:imagedata r:id="rId48" o:title="configActivityEstados"/>
          </v:shape>
        </w:pict>
      </w:r>
    </w:p>
    <w:p w14:paraId="57E72042" w14:textId="77777777" w:rsidR="0088073D" w:rsidRDefault="0088073D" w:rsidP="00C7765B">
      <w:pPr>
        <w:pStyle w:val="ListParagraph"/>
        <w:ind w:left="0"/>
      </w:pPr>
    </w:p>
    <w:p w14:paraId="58CD592B" w14:textId="77777777" w:rsidR="0088073D" w:rsidRPr="003970BD" w:rsidRDefault="0088073D" w:rsidP="00C7765B">
      <w:pPr>
        <w:pStyle w:val="ListParagraph"/>
        <w:ind w:left="0"/>
      </w:pPr>
    </w:p>
    <w:p w14:paraId="4F3A44D7" w14:textId="4FC8638A" w:rsidR="00120D6E" w:rsidRPr="003970BD" w:rsidRDefault="00F11451" w:rsidP="00F11451">
      <w:pPr>
        <w:pStyle w:val="Heading2"/>
      </w:pPr>
      <w:bookmarkStart w:id="20" w:name="_Toc185100493"/>
      <w:r>
        <w:t xml:space="preserve">7.8. </w:t>
      </w:r>
      <w:r w:rsidR="00120D6E" w:rsidRPr="003970BD">
        <w:t>Historial de Billetes</w:t>
      </w:r>
      <w:bookmarkEnd w:id="20"/>
    </w:p>
    <w:p w14:paraId="096FBE9B" w14:textId="77777777" w:rsidR="00120D6E" w:rsidRPr="003970BD" w:rsidRDefault="00120D6E" w:rsidP="00C7765B">
      <w:pPr>
        <w:pStyle w:val="ListParagraph"/>
        <w:ind w:left="0"/>
      </w:pPr>
    </w:p>
    <w:p w14:paraId="299C39AA" w14:textId="16B098B1" w:rsidR="004510F0" w:rsidRPr="003970BD" w:rsidRDefault="009A14F9" w:rsidP="00C7765B">
      <w:pPr>
        <w:pStyle w:val="ListParagraph"/>
        <w:ind w:left="0"/>
      </w:pPr>
      <w:r w:rsidRPr="003970BD">
        <w:t>La clase CountBillActivity es una actividad de Android diseñada para gestionar el historial de billetes contados. Ofrece funcionalidades para visualizar el historial, eliminarlo, compartirlo mediante un archivo de texto, y manejar interacciones como toques rápidos y gestos de deslizamiento.</w:t>
      </w:r>
    </w:p>
    <w:p w14:paraId="0591A4FE" w14:textId="77777777" w:rsidR="00B23969" w:rsidRPr="003970BD" w:rsidRDefault="00B23969" w:rsidP="00C7765B">
      <w:pPr>
        <w:pStyle w:val="ListParagraph"/>
        <w:ind w:left="0"/>
      </w:pPr>
    </w:p>
    <w:p w14:paraId="695CEE5F" w14:textId="0C37DDC1" w:rsidR="004510F0" w:rsidRPr="003970BD" w:rsidRDefault="00B23969" w:rsidP="0088073D">
      <w:pPr>
        <w:pStyle w:val="ListParagraph"/>
        <w:numPr>
          <w:ilvl w:val="0"/>
          <w:numId w:val="11"/>
        </w:numPr>
        <w:rPr>
          <w:b/>
        </w:rPr>
      </w:pPr>
      <w:r w:rsidRPr="003970BD">
        <w:rPr>
          <w:b/>
        </w:rPr>
        <w:t>UML</w:t>
      </w:r>
    </w:p>
    <w:p w14:paraId="5DB68EFE" w14:textId="77777777" w:rsidR="00B23969" w:rsidRPr="003970BD" w:rsidRDefault="00B23969" w:rsidP="00B23969">
      <w:pPr>
        <w:rPr>
          <w:b/>
        </w:rPr>
      </w:pPr>
    </w:p>
    <w:p w14:paraId="4490FF19" w14:textId="66F00C3C" w:rsidR="00B23969" w:rsidRPr="003970BD" w:rsidRDefault="009A14F9" w:rsidP="00B23969">
      <w:pPr>
        <w:rPr>
          <w:b/>
        </w:rPr>
      </w:pPr>
      <w:r w:rsidRPr="003970BD">
        <w:rPr>
          <w:b/>
        </w:rPr>
        <w:t>Atributos</w:t>
      </w:r>
    </w:p>
    <w:p w14:paraId="38255525" w14:textId="77777777" w:rsidR="00B23969" w:rsidRPr="003970BD" w:rsidRDefault="00B23969" w:rsidP="00B23969">
      <w:pPr>
        <w:rPr>
          <w:b/>
        </w:rPr>
      </w:pPr>
    </w:p>
    <w:p w14:paraId="1BEF6690" w14:textId="14847567" w:rsidR="009A14F9" w:rsidRDefault="009A14F9" w:rsidP="009A14F9">
      <w:pPr>
        <w:pStyle w:val="ListParagraph"/>
        <w:numPr>
          <w:ilvl w:val="0"/>
          <w:numId w:val="35"/>
        </w:numPr>
      </w:pPr>
      <w:r w:rsidRPr="003970BD">
        <w:t>mediaPlayer y deleteSoundPlayer: Controlan la reproducción de sonidos al iniciar la actividad y al eliminar el historial.</w:t>
      </w:r>
    </w:p>
    <w:p w14:paraId="41F9EABB" w14:textId="77777777" w:rsidR="0088073D" w:rsidRPr="003970BD" w:rsidRDefault="0088073D" w:rsidP="0088073D">
      <w:pPr>
        <w:pStyle w:val="ListParagraph"/>
      </w:pPr>
    </w:p>
    <w:p w14:paraId="17A81DFA" w14:textId="2F8BE416" w:rsidR="009A14F9" w:rsidRDefault="009A14F9" w:rsidP="009A14F9">
      <w:pPr>
        <w:pStyle w:val="ListParagraph"/>
        <w:numPr>
          <w:ilvl w:val="0"/>
          <w:numId w:val="35"/>
        </w:numPr>
      </w:pPr>
      <w:r w:rsidRPr="003970BD">
        <w:t>billsAdapter: Adaptador del RecyclerView que muestra la lista de billetes contados.</w:t>
      </w:r>
    </w:p>
    <w:p w14:paraId="2BAEE778" w14:textId="77777777" w:rsidR="0088073D" w:rsidRPr="003970BD" w:rsidRDefault="0088073D" w:rsidP="0088073D">
      <w:pPr>
        <w:pStyle w:val="ListParagraph"/>
      </w:pPr>
    </w:p>
    <w:p w14:paraId="2792C3B5" w14:textId="53228816" w:rsidR="009A14F9" w:rsidRDefault="009A14F9" w:rsidP="009A14F9">
      <w:pPr>
        <w:pStyle w:val="ListParagraph"/>
        <w:numPr>
          <w:ilvl w:val="0"/>
          <w:numId w:val="35"/>
        </w:numPr>
      </w:pPr>
      <w:r w:rsidRPr="003970BD">
        <w:t>db: Instancia de SQLiteHelper para manejar la base de datos local.</w:t>
      </w:r>
    </w:p>
    <w:p w14:paraId="16291AE8" w14:textId="77777777" w:rsidR="0088073D" w:rsidRPr="003970BD" w:rsidRDefault="0088073D" w:rsidP="0088073D">
      <w:pPr>
        <w:pStyle w:val="ListParagraph"/>
      </w:pPr>
    </w:p>
    <w:p w14:paraId="620AB87D" w14:textId="222A9240" w:rsidR="009A14F9" w:rsidRDefault="009A14F9" w:rsidP="009A14F9">
      <w:pPr>
        <w:pStyle w:val="ListParagraph"/>
        <w:numPr>
          <w:ilvl w:val="0"/>
          <w:numId w:val="35"/>
        </w:numPr>
      </w:pPr>
      <w:r w:rsidRPr="003970BD">
        <w:t>tapCount, tapTimeout y handler: Controlan los toques rápidos para activar ciertas funcionalidades, como borrar el historial tras 5 toques rápidos.</w:t>
      </w:r>
    </w:p>
    <w:p w14:paraId="5741E633" w14:textId="77777777" w:rsidR="0088073D" w:rsidRPr="003970BD" w:rsidRDefault="0088073D" w:rsidP="0088073D">
      <w:pPr>
        <w:pStyle w:val="ListParagraph"/>
      </w:pPr>
    </w:p>
    <w:p w14:paraId="2F141934" w14:textId="7FF9B969" w:rsidR="009A14F9" w:rsidRPr="003970BD" w:rsidRDefault="009A14F9" w:rsidP="00035D01">
      <w:pPr>
        <w:pStyle w:val="ListParagraph"/>
        <w:numPr>
          <w:ilvl w:val="0"/>
          <w:numId w:val="35"/>
        </w:numPr>
      </w:pPr>
      <w:r w:rsidRPr="003970BD">
        <w:t>x1 y swipeThreshold: Controlan la detección de gestos de deslizamiento horizontal.</w:t>
      </w:r>
    </w:p>
    <w:p w14:paraId="2A4AF8B1" w14:textId="77777777" w:rsidR="009A14F9" w:rsidRPr="003970BD" w:rsidRDefault="009A14F9" w:rsidP="009A14F9">
      <w:pPr>
        <w:pStyle w:val="ListParagraph"/>
      </w:pPr>
    </w:p>
    <w:p w14:paraId="2BD0AFEC" w14:textId="2BD95BB0" w:rsidR="009A14F9" w:rsidRPr="003970BD" w:rsidRDefault="009A14F9" w:rsidP="009A14F9">
      <w:pPr>
        <w:rPr>
          <w:b/>
        </w:rPr>
      </w:pPr>
      <w:r w:rsidRPr="003970BD">
        <w:rPr>
          <w:b/>
        </w:rPr>
        <w:t>Métodos</w:t>
      </w:r>
    </w:p>
    <w:p w14:paraId="06D07D8B" w14:textId="77777777" w:rsidR="009A14F9" w:rsidRPr="003970BD" w:rsidRDefault="009A14F9" w:rsidP="009A14F9"/>
    <w:p w14:paraId="5930CE2A" w14:textId="16669CF6" w:rsidR="009A14F9" w:rsidRPr="003970BD" w:rsidRDefault="009A14F9" w:rsidP="00035D01">
      <w:pPr>
        <w:pStyle w:val="ListParagraph"/>
        <w:numPr>
          <w:ilvl w:val="0"/>
          <w:numId w:val="36"/>
        </w:numPr>
      </w:pPr>
      <w:r w:rsidRPr="003970BD">
        <w:t>onCreate: Configura la interfaz de usuario y eventos táctiles. Inicializa la base de datos, los reproductores de sonido, y el adaptador del RecyclerView. Carga los datos iniciales desde la base de datos.</w:t>
      </w:r>
    </w:p>
    <w:p w14:paraId="2BED54C1" w14:textId="77777777" w:rsidR="009A14F9" w:rsidRPr="003970BD" w:rsidRDefault="009A14F9" w:rsidP="009A14F9"/>
    <w:p w14:paraId="0168E745" w14:textId="7DD693B4" w:rsidR="009A14F9" w:rsidRPr="003970BD" w:rsidRDefault="009A14F9" w:rsidP="00035D01">
      <w:pPr>
        <w:pStyle w:val="ListParagraph"/>
        <w:numPr>
          <w:ilvl w:val="0"/>
          <w:numId w:val="36"/>
        </w:numPr>
      </w:pPr>
      <w:r w:rsidRPr="003970BD">
        <w:t>initializeComponents: Configura el reproductor de audio y establece la conexión con la base de datos.</w:t>
      </w:r>
    </w:p>
    <w:p w14:paraId="42B8EE4A" w14:textId="77777777" w:rsidR="009A14F9" w:rsidRPr="003970BD" w:rsidRDefault="009A14F9" w:rsidP="009A14F9"/>
    <w:p w14:paraId="69E54635" w14:textId="3ED31427" w:rsidR="009A14F9" w:rsidRPr="003970BD" w:rsidRDefault="009A14F9" w:rsidP="00035D01">
      <w:pPr>
        <w:pStyle w:val="ListParagraph"/>
        <w:numPr>
          <w:ilvl w:val="0"/>
          <w:numId w:val="36"/>
        </w:numPr>
      </w:pPr>
      <w:r w:rsidRPr="003970BD">
        <w:t>deleteHistory: Borra el historial de billetes de la base de datos y actualiza la interfaz gráfica.</w:t>
      </w:r>
    </w:p>
    <w:p w14:paraId="27722094" w14:textId="77777777" w:rsidR="009A14F9" w:rsidRPr="003970BD" w:rsidRDefault="009A14F9" w:rsidP="009A14F9"/>
    <w:p w14:paraId="5BA78BDD" w14:textId="3E784815" w:rsidR="009A14F9" w:rsidRPr="003970BD" w:rsidRDefault="009A14F9" w:rsidP="00035D01">
      <w:pPr>
        <w:pStyle w:val="ListParagraph"/>
        <w:numPr>
          <w:ilvl w:val="0"/>
          <w:numId w:val="36"/>
        </w:numPr>
      </w:pPr>
      <w:r w:rsidRPr="003970BD">
        <w:t>updateUI: Refresca los datos en el RecyclerView y actualiza el total mostrado en pantalla.</w:t>
      </w:r>
    </w:p>
    <w:p w14:paraId="122E7F66" w14:textId="77777777" w:rsidR="009A14F9" w:rsidRPr="003970BD" w:rsidRDefault="009A14F9" w:rsidP="009A14F9"/>
    <w:p w14:paraId="70D20FAB" w14:textId="5F9FD801" w:rsidR="009A14F9" w:rsidRPr="003970BD" w:rsidRDefault="009A14F9" w:rsidP="00035D01">
      <w:pPr>
        <w:pStyle w:val="ListParagraph"/>
        <w:numPr>
          <w:ilvl w:val="0"/>
          <w:numId w:val="36"/>
        </w:numPr>
      </w:pPr>
      <w:r w:rsidRPr="003970BD">
        <w:t>handleTap: Detecta si se han realizado 5 toques rápidos para eliminar el historial.</w:t>
      </w:r>
    </w:p>
    <w:p w14:paraId="3C4EA186" w14:textId="77777777" w:rsidR="009A14F9" w:rsidRPr="003970BD" w:rsidRDefault="009A14F9" w:rsidP="009A14F9"/>
    <w:p w14:paraId="41334801" w14:textId="3ED995A5" w:rsidR="009A14F9" w:rsidRPr="003970BD" w:rsidRDefault="009A14F9" w:rsidP="00035D01">
      <w:pPr>
        <w:pStyle w:val="ListParagraph"/>
        <w:numPr>
          <w:ilvl w:val="0"/>
          <w:numId w:val="36"/>
        </w:numPr>
      </w:pPr>
      <w:r w:rsidRPr="003970BD">
        <w:t>shareHistory: Guarda el historial en un archivo de texto y lo comparte mediante un Intent.</w:t>
      </w:r>
    </w:p>
    <w:p w14:paraId="73A47311" w14:textId="77777777" w:rsidR="009A14F9" w:rsidRPr="003970BD" w:rsidRDefault="009A14F9" w:rsidP="009A14F9"/>
    <w:p w14:paraId="6D32ADDD" w14:textId="0E2D1C54" w:rsidR="009A14F9" w:rsidRPr="003970BD" w:rsidRDefault="009A14F9" w:rsidP="00035D01">
      <w:pPr>
        <w:pStyle w:val="ListParagraph"/>
        <w:numPr>
          <w:ilvl w:val="0"/>
          <w:numId w:val="36"/>
        </w:numPr>
      </w:pPr>
      <w:r w:rsidRPr="003970BD">
        <w:t>saveHistoryToFile: Genera un archivo de texto con el historial de billetes, incluyendo sus valores y fechas.</w:t>
      </w:r>
    </w:p>
    <w:p w14:paraId="49E3EAEE" w14:textId="77777777" w:rsidR="009A14F9" w:rsidRPr="003970BD" w:rsidRDefault="009A14F9" w:rsidP="009A14F9"/>
    <w:p w14:paraId="6380167D" w14:textId="1686BBEB" w:rsidR="009A14F9" w:rsidRPr="003970BD" w:rsidRDefault="009A14F9" w:rsidP="00035D01">
      <w:pPr>
        <w:pStyle w:val="ListParagraph"/>
        <w:numPr>
          <w:ilvl w:val="0"/>
          <w:numId w:val="36"/>
        </w:numPr>
      </w:pPr>
      <w:r w:rsidRPr="003970BD">
        <w:t>shareHistoryFile: Configura y lanza un Intent para compartir el archivo de texto generado.</w:t>
      </w:r>
    </w:p>
    <w:p w14:paraId="618A179E" w14:textId="77777777" w:rsidR="009A14F9" w:rsidRPr="003970BD" w:rsidRDefault="009A14F9" w:rsidP="009A14F9"/>
    <w:p w14:paraId="25B76F04" w14:textId="052E6FF7" w:rsidR="009A14F9" w:rsidRPr="003970BD" w:rsidRDefault="009A14F9" w:rsidP="00035D01">
      <w:pPr>
        <w:pStyle w:val="ListParagraph"/>
        <w:numPr>
          <w:ilvl w:val="0"/>
          <w:numId w:val="36"/>
        </w:numPr>
      </w:pPr>
      <w:r w:rsidRPr="003970BD">
        <w:t>onDestroy: Libera los recursos utilizados por los reproductores de sonido y el Handler.</w:t>
      </w:r>
    </w:p>
    <w:p w14:paraId="3216E613" w14:textId="77777777" w:rsidR="009A14F9" w:rsidRPr="003970BD" w:rsidRDefault="009A14F9" w:rsidP="00B23969">
      <w:pPr>
        <w:rPr>
          <w:b/>
        </w:rPr>
      </w:pPr>
    </w:p>
    <w:p w14:paraId="4FB31BE1" w14:textId="393394E5" w:rsidR="009A14F9" w:rsidRPr="003970BD" w:rsidRDefault="00CF68C7" w:rsidP="009A14F9">
      <w:pPr>
        <w:jc w:val="center"/>
        <w:rPr>
          <w:b/>
        </w:rPr>
      </w:pPr>
      <w:r>
        <w:rPr>
          <w:b/>
        </w:rPr>
        <w:lastRenderedPageBreak/>
        <w:pict w14:anchorId="31563E9C">
          <v:shape id="_x0000_i1036" type="#_x0000_t75" style="width:382.5pt;height:330pt">
            <v:imagedata r:id="rId49" o:title="countBillActivity"/>
          </v:shape>
        </w:pict>
      </w:r>
    </w:p>
    <w:p w14:paraId="25417243" w14:textId="77777777" w:rsidR="009A14F9" w:rsidRPr="003970BD" w:rsidRDefault="009A14F9" w:rsidP="00B23969">
      <w:pPr>
        <w:rPr>
          <w:b/>
        </w:rPr>
      </w:pPr>
    </w:p>
    <w:p w14:paraId="54ACBBF0" w14:textId="73991107" w:rsidR="009A14F9" w:rsidRPr="003970BD" w:rsidRDefault="009A14F9" w:rsidP="0088073D">
      <w:pPr>
        <w:pStyle w:val="ListParagraph"/>
        <w:numPr>
          <w:ilvl w:val="0"/>
          <w:numId w:val="11"/>
        </w:numPr>
        <w:rPr>
          <w:b/>
        </w:rPr>
      </w:pPr>
      <w:r w:rsidRPr="003970BD">
        <w:rPr>
          <w:b/>
        </w:rPr>
        <w:t>Diagrama de Estados</w:t>
      </w:r>
    </w:p>
    <w:p w14:paraId="79356711" w14:textId="77777777" w:rsidR="009A14F9" w:rsidRPr="003970BD" w:rsidRDefault="009A14F9" w:rsidP="009A14F9"/>
    <w:p w14:paraId="688EA783" w14:textId="0345E5EE" w:rsidR="009A14F9" w:rsidRPr="003970BD" w:rsidRDefault="009A14F9" w:rsidP="00035D01">
      <w:pPr>
        <w:pStyle w:val="ListParagraph"/>
        <w:numPr>
          <w:ilvl w:val="0"/>
          <w:numId w:val="37"/>
        </w:numPr>
      </w:pPr>
      <w:r w:rsidRPr="003970BD">
        <w:t>Visualizar el historial de billetes: Muestra los datos almacenados en una base de datos SQLite mediante un RecyclerView.</w:t>
      </w:r>
    </w:p>
    <w:p w14:paraId="2B928E1D" w14:textId="77777777" w:rsidR="009A14F9" w:rsidRPr="003970BD" w:rsidRDefault="009A14F9" w:rsidP="009A14F9"/>
    <w:p w14:paraId="6AF03C06" w14:textId="57778184" w:rsidR="009A14F9" w:rsidRPr="003970BD" w:rsidRDefault="009A14F9" w:rsidP="00035D01">
      <w:pPr>
        <w:pStyle w:val="ListParagraph"/>
        <w:numPr>
          <w:ilvl w:val="0"/>
          <w:numId w:val="37"/>
        </w:numPr>
      </w:pPr>
      <w:r w:rsidRPr="003970BD">
        <w:t>Eliminar el historial: Ocurre al presionar un botón o realizar 5 toques rápidos consecutivos.</w:t>
      </w:r>
    </w:p>
    <w:p w14:paraId="18D7EBF2" w14:textId="77777777" w:rsidR="00796E0A" w:rsidRPr="003970BD" w:rsidRDefault="00796E0A" w:rsidP="009A14F9"/>
    <w:p w14:paraId="32D85068" w14:textId="58A3A403" w:rsidR="009A14F9" w:rsidRPr="003970BD" w:rsidRDefault="00796E0A" w:rsidP="00035D01">
      <w:pPr>
        <w:pStyle w:val="ListParagraph"/>
        <w:numPr>
          <w:ilvl w:val="0"/>
          <w:numId w:val="37"/>
        </w:numPr>
      </w:pPr>
      <w:r w:rsidRPr="003970BD">
        <w:t xml:space="preserve">Compartir el historial: </w:t>
      </w:r>
      <w:r w:rsidR="009A14F9" w:rsidRPr="003970BD">
        <w:t>Genera un archivo de texto con los datos del historial y lo comparte mediante un Intent.</w:t>
      </w:r>
    </w:p>
    <w:p w14:paraId="6B1A9E0E" w14:textId="77777777" w:rsidR="00796E0A" w:rsidRPr="003970BD" w:rsidRDefault="00796E0A" w:rsidP="009A14F9"/>
    <w:p w14:paraId="089ABE60" w14:textId="0264ABAC" w:rsidR="009A14F9" w:rsidRPr="003970BD" w:rsidRDefault="00796E0A" w:rsidP="00035D01">
      <w:pPr>
        <w:pStyle w:val="ListParagraph"/>
        <w:numPr>
          <w:ilvl w:val="0"/>
          <w:numId w:val="37"/>
        </w:numPr>
      </w:pPr>
      <w:r w:rsidRPr="003970BD">
        <w:t xml:space="preserve">Interacción táctil avanzada: </w:t>
      </w:r>
      <w:r w:rsidR="009A14F9" w:rsidRPr="003970BD">
        <w:t>Responde a gestos de deslizamiento y toques múltiples, mejorando la experiencia del usuario.</w:t>
      </w:r>
    </w:p>
    <w:p w14:paraId="01B2DB28" w14:textId="77777777" w:rsidR="009A14F9" w:rsidRPr="003970BD" w:rsidRDefault="009A14F9" w:rsidP="00B23969">
      <w:pPr>
        <w:rPr>
          <w:b/>
        </w:rPr>
      </w:pPr>
    </w:p>
    <w:p w14:paraId="030E2FD8" w14:textId="1F397CBB" w:rsidR="00796E0A" w:rsidRDefault="00CF68C7" w:rsidP="00B23969">
      <w:pPr>
        <w:rPr>
          <w:b/>
        </w:rPr>
      </w:pPr>
      <w:r>
        <w:rPr>
          <w:b/>
        </w:rPr>
        <w:lastRenderedPageBreak/>
        <w:pict w14:anchorId="6A0BFE9B">
          <v:shape id="_x0000_i1037" type="#_x0000_t75" style="width:496.5pt;height:246pt">
            <v:imagedata r:id="rId50" o:title="countBillActivityEstados"/>
          </v:shape>
        </w:pict>
      </w:r>
    </w:p>
    <w:p w14:paraId="0AE3E9DD" w14:textId="77777777" w:rsidR="0088073D" w:rsidRDefault="0088073D" w:rsidP="00B23969">
      <w:pPr>
        <w:rPr>
          <w:b/>
        </w:rPr>
      </w:pPr>
    </w:p>
    <w:p w14:paraId="648F8080" w14:textId="77777777" w:rsidR="0088073D" w:rsidRPr="003970BD" w:rsidRDefault="0088073D" w:rsidP="00B23969">
      <w:pPr>
        <w:rPr>
          <w:b/>
        </w:rPr>
      </w:pPr>
    </w:p>
    <w:p w14:paraId="67D20FEC" w14:textId="38EAE791" w:rsidR="00120D6E" w:rsidRPr="005640F5" w:rsidRDefault="000C7F4B" w:rsidP="005640F5">
      <w:pPr>
        <w:pStyle w:val="Heading2"/>
        <w:numPr>
          <w:ilvl w:val="1"/>
          <w:numId w:val="52"/>
        </w:numPr>
      </w:pPr>
      <w:bookmarkStart w:id="21" w:name="_Toc185100494"/>
      <w:r w:rsidRPr="005640F5">
        <w:t>Introducción de la Aplicación</w:t>
      </w:r>
      <w:bookmarkEnd w:id="21"/>
    </w:p>
    <w:p w14:paraId="00B9C973" w14:textId="77777777" w:rsidR="00120D6E" w:rsidRPr="003970BD" w:rsidRDefault="00120D6E" w:rsidP="00B23969">
      <w:pPr>
        <w:rPr>
          <w:b/>
        </w:rPr>
      </w:pPr>
    </w:p>
    <w:p w14:paraId="09C5C473" w14:textId="46F5978B" w:rsidR="00796E0A" w:rsidRPr="003970BD" w:rsidRDefault="00796E0A" w:rsidP="00B23969">
      <w:r w:rsidRPr="003970BD">
        <w:t>La clase IntroActivity es la actividad inicial de una aplicación de Android que implementa una pantalla de bienvenida o Splash Screen. Su principal propósito es determinar si el usuario ya ha visto el tutorial inicial y, en función de ello, redirigirlo a la actividad correspondiente: el tutorial o la actividad principal.</w:t>
      </w:r>
    </w:p>
    <w:p w14:paraId="45F0C2A1" w14:textId="77777777" w:rsidR="00796E0A" w:rsidRPr="003970BD" w:rsidRDefault="00796E0A" w:rsidP="00B23969">
      <w:pPr>
        <w:rPr>
          <w:b/>
        </w:rPr>
      </w:pPr>
    </w:p>
    <w:p w14:paraId="56C391A7" w14:textId="1F6588C5" w:rsidR="00796E0A" w:rsidRPr="003970BD" w:rsidRDefault="00796E0A" w:rsidP="0088073D">
      <w:pPr>
        <w:pStyle w:val="ListParagraph"/>
        <w:numPr>
          <w:ilvl w:val="0"/>
          <w:numId w:val="11"/>
        </w:numPr>
        <w:rPr>
          <w:b/>
        </w:rPr>
      </w:pPr>
      <w:r w:rsidRPr="003970BD">
        <w:rPr>
          <w:b/>
        </w:rPr>
        <w:t>UML</w:t>
      </w:r>
    </w:p>
    <w:p w14:paraId="27B78B90" w14:textId="77777777" w:rsidR="00796E0A" w:rsidRPr="003970BD" w:rsidRDefault="00796E0A" w:rsidP="00B23969">
      <w:pPr>
        <w:rPr>
          <w:b/>
        </w:rPr>
      </w:pPr>
    </w:p>
    <w:p w14:paraId="23535E9B" w14:textId="21367307" w:rsidR="00796E0A" w:rsidRPr="003970BD" w:rsidRDefault="00796E0A" w:rsidP="00B23969">
      <w:pPr>
        <w:rPr>
          <w:b/>
        </w:rPr>
      </w:pPr>
      <w:r w:rsidRPr="003970BD">
        <w:rPr>
          <w:b/>
        </w:rPr>
        <w:t>Métodos</w:t>
      </w:r>
    </w:p>
    <w:p w14:paraId="5061314E" w14:textId="77777777" w:rsidR="00796E0A" w:rsidRPr="003970BD" w:rsidRDefault="00796E0A" w:rsidP="00B23969">
      <w:pPr>
        <w:rPr>
          <w:b/>
        </w:rPr>
      </w:pPr>
    </w:p>
    <w:p w14:paraId="1B45801C" w14:textId="1B9B9DBE" w:rsidR="00796E0A" w:rsidRPr="003970BD" w:rsidRDefault="00796E0A" w:rsidP="00035D01">
      <w:pPr>
        <w:pStyle w:val="ListParagraph"/>
        <w:numPr>
          <w:ilvl w:val="0"/>
          <w:numId w:val="38"/>
        </w:numPr>
      </w:pPr>
      <w:r w:rsidRPr="003970BD">
        <w:t>onCreat</w:t>
      </w:r>
      <w:r w:rsidR="007D468D" w:rsidRPr="003970BD">
        <w:t xml:space="preserve">e: </w:t>
      </w:r>
      <w:r w:rsidRPr="003970BD">
        <w:t>Se ejecuta al iniciar la actividad. Muestra el Splash Screen. Verifica si el tutorial ha sido mostrado previamente</w:t>
      </w:r>
      <w:r w:rsidR="009322F7" w:rsidRPr="003970BD">
        <w:t xml:space="preserve">. </w:t>
      </w:r>
      <w:r w:rsidRPr="003970BD">
        <w:t>Finaliza la actividad después de la navegación.</w:t>
      </w:r>
    </w:p>
    <w:p w14:paraId="53723232" w14:textId="77777777" w:rsidR="009322F7" w:rsidRPr="003970BD" w:rsidRDefault="009322F7" w:rsidP="00796E0A"/>
    <w:p w14:paraId="7BF609DE" w14:textId="440E8130" w:rsidR="00796E0A" w:rsidRPr="003970BD" w:rsidRDefault="007D468D" w:rsidP="00035D01">
      <w:pPr>
        <w:pStyle w:val="ListParagraph"/>
        <w:numPr>
          <w:ilvl w:val="0"/>
          <w:numId w:val="38"/>
        </w:numPr>
      </w:pPr>
      <w:r w:rsidRPr="003970BD">
        <w:t>isTutorialShown</w:t>
      </w:r>
      <w:r w:rsidR="009322F7" w:rsidRPr="003970BD">
        <w:t xml:space="preserve">: </w:t>
      </w:r>
      <w:r w:rsidR="00796E0A" w:rsidRPr="003970BD">
        <w:t>Verifica en SharedPreferences si el tutorial ha sido most</w:t>
      </w:r>
      <w:r w:rsidR="009322F7" w:rsidRPr="003970BD">
        <w:t xml:space="preserve">rado en sesiones anteriores. </w:t>
      </w:r>
      <w:r w:rsidR="00796E0A" w:rsidRPr="003970BD">
        <w:t>Devuelve true si la clave isIntroOpened está configurada como true, o false en caso contrario.</w:t>
      </w:r>
    </w:p>
    <w:p w14:paraId="0D3FDC07" w14:textId="77777777" w:rsidR="009322F7" w:rsidRPr="003970BD" w:rsidRDefault="009322F7" w:rsidP="00796E0A"/>
    <w:p w14:paraId="205436E0" w14:textId="31848383" w:rsidR="00796E0A" w:rsidRPr="003970BD" w:rsidRDefault="007D468D" w:rsidP="00035D01">
      <w:pPr>
        <w:pStyle w:val="ListParagraph"/>
        <w:numPr>
          <w:ilvl w:val="0"/>
          <w:numId w:val="38"/>
        </w:numPr>
      </w:pPr>
      <w:r w:rsidRPr="003970BD">
        <w:t>navigateToMainActivity</w:t>
      </w:r>
      <w:r w:rsidR="009322F7" w:rsidRPr="003970BD">
        <w:t xml:space="preserve">: </w:t>
      </w:r>
      <w:r w:rsidR="00796E0A" w:rsidRPr="003970BD">
        <w:t>Inicia la actividad principal (MainActivity) y finaliza la actividad actual.</w:t>
      </w:r>
    </w:p>
    <w:p w14:paraId="5B95170B" w14:textId="77777777" w:rsidR="009322F7" w:rsidRPr="003970BD" w:rsidRDefault="009322F7" w:rsidP="00796E0A"/>
    <w:p w14:paraId="0DA6166B" w14:textId="370584A4" w:rsidR="00796E0A" w:rsidRPr="003970BD" w:rsidRDefault="007D468D" w:rsidP="00035D01">
      <w:pPr>
        <w:pStyle w:val="ListParagraph"/>
        <w:numPr>
          <w:ilvl w:val="0"/>
          <w:numId w:val="38"/>
        </w:numPr>
      </w:pPr>
      <w:r w:rsidRPr="003970BD">
        <w:lastRenderedPageBreak/>
        <w:t>markTutorialAsShown</w:t>
      </w:r>
      <w:r w:rsidR="00796E0A" w:rsidRPr="003970BD">
        <w:t>:</w:t>
      </w:r>
      <w:r w:rsidR="009322F7" w:rsidRPr="003970BD">
        <w:t xml:space="preserve"> </w:t>
      </w:r>
      <w:r w:rsidR="00796E0A" w:rsidRPr="003970BD">
        <w:t>Guarda en SharedPreferences que el tutorial ha sido mostrado, configurando la clave isIntroOpened como true.</w:t>
      </w:r>
    </w:p>
    <w:p w14:paraId="4067693D" w14:textId="446029AC" w:rsidR="00796E0A" w:rsidRPr="003970BD" w:rsidRDefault="00CF68C7" w:rsidP="009322F7">
      <w:pPr>
        <w:jc w:val="center"/>
        <w:rPr>
          <w:b/>
        </w:rPr>
      </w:pPr>
      <w:r>
        <w:rPr>
          <w:b/>
        </w:rPr>
        <w:pict w14:anchorId="382B9163">
          <v:shape id="_x0000_i1038" type="#_x0000_t75" style="width:401.25pt;height:213pt">
            <v:imagedata r:id="rId51" o:title="introActivity"/>
          </v:shape>
        </w:pict>
      </w:r>
    </w:p>
    <w:p w14:paraId="7A755E00" w14:textId="77777777" w:rsidR="009322F7" w:rsidRPr="003970BD" w:rsidRDefault="009322F7" w:rsidP="009322F7">
      <w:pPr>
        <w:jc w:val="center"/>
        <w:rPr>
          <w:b/>
        </w:rPr>
      </w:pPr>
    </w:p>
    <w:p w14:paraId="458DBE9C" w14:textId="51CCF6BD" w:rsidR="009322F7" w:rsidRPr="003970BD" w:rsidRDefault="009322F7" w:rsidP="0088073D">
      <w:pPr>
        <w:pStyle w:val="ListParagraph"/>
        <w:numPr>
          <w:ilvl w:val="0"/>
          <w:numId w:val="11"/>
        </w:numPr>
        <w:rPr>
          <w:b/>
        </w:rPr>
      </w:pPr>
      <w:r w:rsidRPr="003970BD">
        <w:rPr>
          <w:b/>
        </w:rPr>
        <w:t>Diagrama de Estados</w:t>
      </w:r>
    </w:p>
    <w:p w14:paraId="0DE3C981" w14:textId="77777777" w:rsidR="009322F7" w:rsidRPr="003970BD" w:rsidRDefault="009322F7" w:rsidP="009322F7"/>
    <w:p w14:paraId="7D8B12EB" w14:textId="65A5E530" w:rsidR="009322F7" w:rsidRPr="003970BD" w:rsidRDefault="009322F7" w:rsidP="00035D01">
      <w:pPr>
        <w:pStyle w:val="ListParagraph"/>
        <w:numPr>
          <w:ilvl w:val="0"/>
          <w:numId w:val="39"/>
        </w:numPr>
      </w:pPr>
      <w:r w:rsidRPr="003970BD">
        <w:t>Mostrar Splash Screen: Utiliza la nueva API de SplashScreen para mostrar una pantalla de introducción de corta duración.</w:t>
      </w:r>
    </w:p>
    <w:p w14:paraId="28DED07C" w14:textId="77777777" w:rsidR="009322F7" w:rsidRPr="003970BD" w:rsidRDefault="009322F7" w:rsidP="009322F7"/>
    <w:p w14:paraId="50697D73" w14:textId="7A1C4061" w:rsidR="009322F7" w:rsidRPr="003970BD" w:rsidRDefault="009322F7" w:rsidP="00035D01">
      <w:pPr>
        <w:pStyle w:val="ListParagraph"/>
        <w:numPr>
          <w:ilvl w:val="0"/>
          <w:numId w:val="39"/>
        </w:numPr>
      </w:pPr>
      <w:r w:rsidRPr="003970BD">
        <w:t>Verificar el estado del tutorial: Consulta SharedPreferences para determinar si el usuario ya completó el tutorial en sesiones anteriores.</w:t>
      </w:r>
    </w:p>
    <w:p w14:paraId="15282D8D" w14:textId="77777777" w:rsidR="009322F7" w:rsidRPr="003970BD" w:rsidRDefault="009322F7" w:rsidP="009322F7"/>
    <w:p w14:paraId="01640FA4" w14:textId="36D7F03D" w:rsidR="009322F7" w:rsidRPr="003970BD" w:rsidRDefault="009322F7" w:rsidP="00035D01">
      <w:pPr>
        <w:pStyle w:val="ListParagraph"/>
        <w:numPr>
          <w:ilvl w:val="0"/>
          <w:numId w:val="39"/>
        </w:numPr>
      </w:pPr>
      <w:r w:rsidRPr="003970BD">
        <w:t>Redirigir al usuario: Si es la primera vez que abre la aplicación, inicia la actividad del tutorial. Si ya lo completó, redirige directamente a la actividad principal.</w:t>
      </w:r>
    </w:p>
    <w:p w14:paraId="0C49B2FF" w14:textId="77777777" w:rsidR="009322F7" w:rsidRPr="003970BD" w:rsidRDefault="009322F7" w:rsidP="009322F7"/>
    <w:p w14:paraId="1A21AC18" w14:textId="7D4CF46B" w:rsidR="009322F7" w:rsidRPr="003970BD" w:rsidRDefault="009322F7" w:rsidP="00035D01">
      <w:pPr>
        <w:pStyle w:val="ListParagraph"/>
        <w:numPr>
          <w:ilvl w:val="0"/>
          <w:numId w:val="39"/>
        </w:numPr>
      </w:pPr>
      <w:r w:rsidRPr="003970BD">
        <w:t>Persistir el estado: Usa SharedPreferences para guardar el estado de si el tutorial ha sido mostrado.</w:t>
      </w:r>
    </w:p>
    <w:p w14:paraId="1143A733" w14:textId="77777777" w:rsidR="009322F7" w:rsidRPr="003970BD" w:rsidRDefault="009322F7" w:rsidP="009322F7"/>
    <w:p w14:paraId="0D783E1F" w14:textId="412D6B05" w:rsidR="00AA6313" w:rsidRDefault="00CF68C7" w:rsidP="009322F7">
      <w:r>
        <w:lastRenderedPageBreak/>
        <w:pict w14:anchorId="441B4A56">
          <v:shape id="_x0000_i1039" type="#_x0000_t75" style="width:495.75pt;height:270pt">
            <v:imagedata r:id="rId52" o:title="introActivityEstados"/>
          </v:shape>
        </w:pict>
      </w:r>
    </w:p>
    <w:p w14:paraId="3F227F43" w14:textId="77777777" w:rsidR="0088073D" w:rsidRDefault="0088073D" w:rsidP="009322F7"/>
    <w:p w14:paraId="2978F593" w14:textId="77777777" w:rsidR="0088073D" w:rsidRPr="003970BD" w:rsidRDefault="0088073D" w:rsidP="009322F7"/>
    <w:p w14:paraId="066F6EC5" w14:textId="17A93163" w:rsidR="00AA3C3A" w:rsidRPr="005640F5" w:rsidRDefault="00AA3C3A" w:rsidP="005640F5">
      <w:pPr>
        <w:pStyle w:val="Heading2"/>
        <w:numPr>
          <w:ilvl w:val="1"/>
          <w:numId w:val="52"/>
        </w:numPr>
      </w:pPr>
      <w:bookmarkStart w:id="22" w:name="_Toc185100495"/>
      <w:r w:rsidRPr="005640F5">
        <w:t>Menú Principal</w:t>
      </w:r>
      <w:bookmarkEnd w:id="22"/>
    </w:p>
    <w:p w14:paraId="7BF927C5" w14:textId="77777777" w:rsidR="00AA3C3A" w:rsidRPr="003970BD" w:rsidRDefault="00AA3C3A" w:rsidP="009322F7"/>
    <w:p w14:paraId="2ACF0176" w14:textId="7E60A0CD" w:rsidR="00AA6313" w:rsidRPr="003970BD" w:rsidRDefault="00AA6313" w:rsidP="009322F7">
      <w:r w:rsidRPr="003970BD">
        <w:t>La clase MainActivity es la actividad principal de una aplicación que muestra un menú con opciones para navegar hacia diferentes funciones. Utiliza botones y gestos táctiles para redirigir al usuario a otras actividades. También implementa audio en segundo plano que se reproduce cuando la actividad está en primer plano.</w:t>
      </w:r>
    </w:p>
    <w:p w14:paraId="6277D85E" w14:textId="77777777" w:rsidR="00AA6313" w:rsidRPr="003970BD" w:rsidRDefault="00AA6313" w:rsidP="009322F7"/>
    <w:p w14:paraId="5C05C7E4" w14:textId="46D6F1AF" w:rsidR="00AA6313" w:rsidRPr="003970BD" w:rsidRDefault="00AA6313" w:rsidP="0088073D">
      <w:pPr>
        <w:pStyle w:val="ListParagraph"/>
        <w:numPr>
          <w:ilvl w:val="0"/>
          <w:numId w:val="11"/>
        </w:numPr>
        <w:rPr>
          <w:b/>
        </w:rPr>
      </w:pPr>
      <w:r w:rsidRPr="003970BD">
        <w:rPr>
          <w:b/>
        </w:rPr>
        <w:t>UML</w:t>
      </w:r>
    </w:p>
    <w:p w14:paraId="58F3ECAC" w14:textId="77777777" w:rsidR="00AA6313" w:rsidRPr="003970BD" w:rsidRDefault="00AA6313" w:rsidP="009322F7"/>
    <w:p w14:paraId="762C3F01" w14:textId="44A00CDB" w:rsidR="00AA6313" w:rsidRPr="003970BD" w:rsidRDefault="00AB2828" w:rsidP="009322F7">
      <w:pPr>
        <w:rPr>
          <w:b/>
        </w:rPr>
      </w:pPr>
      <w:r w:rsidRPr="003970BD">
        <w:rPr>
          <w:b/>
        </w:rPr>
        <w:t>Atributos</w:t>
      </w:r>
    </w:p>
    <w:p w14:paraId="1A7A0645" w14:textId="77777777" w:rsidR="00AA6313" w:rsidRPr="003970BD" w:rsidRDefault="00AA6313" w:rsidP="009322F7"/>
    <w:p w14:paraId="0CD350C5" w14:textId="487CD8D7" w:rsidR="0088073D" w:rsidRDefault="00AB2828" w:rsidP="0088073D">
      <w:pPr>
        <w:pStyle w:val="ListParagraph"/>
        <w:numPr>
          <w:ilvl w:val="0"/>
          <w:numId w:val="40"/>
        </w:numPr>
      </w:pPr>
      <w:r w:rsidRPr="003970BD">
        <w:t>mediaPlayer: Controla la reproducción de un archivo de audio en el menú principal.</w:t>
      </w:r>
    </w:p>
    <w:p w14:paraId="7897891E" w14:textId="77777777" w:rsidR="0088073D" w:rsidRPr="003970BD" w:rsidRDefault="0088073D" w:rsidP="0088073D">
      <w:pPr>
        <w:pStyle w:val="ListParagraph"/>
      </w:pPr>
    </w:p>
    <w:p w14:paraId="2BE0C8F8" w14:textId="1DD3D00E" w:rsidR="00AB2828" w:rsidRDefault="00AB2828" w:rsidP="00AB2828">
      <w:pPr>
        <w:pStyle w:val="ListParagraph"/>
        <w:numPr>
          <w:ilvl w:val="0"/>
          <w:numId w:val="40"/>
        </w:numPr>
      </w:pPr>
      <w:r w:rsidRPr="003970BD">
        <w:t>startX y startY: Coordenadas iniciales del toque en la pantalla, utilizadas para detectar deslizamientos.</w:t>
      </w:r>
    </w:p>
    <w:p w14:paraId="68743C02" w14:textId="77777777" w:rsidR="0088073D" w:rsidRPr="003970BD" w:rsidRDefault="0088073D" w:rsidP="0088073D">
      <w:pPr>
        <w:pStyle w:val="ListParagraph"/>
      </w:pPr>
    </w:p>
    <w:p w14:paraId="4B1A073F" w14:textId="68E3371A" w:rsidR="00AB2828" w:rsidRPr="003970BD" w:rsidRDefault="00AB2828" w:rsidP="00035D01">
      <w:pPr>
        <w:pStyle w:val="ListParagraph"/>
        <w:numPr>
          <w:ilvl w:val="0"/>
          <w:numId w:val="40"/>
        </w:numPr>
      </w:pPr>
      <w:r w:rsidRPr="003970BD">
        <w:t>thresholdWidth y thresholdHeight: Umbrales que determinan si un gesto táctil es considerado un deslizamiento horizontal o vertical.</w:t>
      </w:r>
    </w:p>
    <w:p w14:paraId="4094E5FC" w14:textId="77777777" w:rsidR="00AB2828" w:rsidRPr="003970BD" w:rsidRDefault="00AB2828" w:rsidP="009322F7"/>
    <w:p w14:paraId="154B9F8A" w14:textId="258BD1F6" w:rsidR="00AB2828" w:rsidRPr="003970BD" w:rsidRDefault="00AB2828" w:rsidP="009322F7">
      <w:pPr>
        <w:rPr>
          <w:b/>
        </w:rPr>
      </w:pPr>
      <w:r w:rsidRPr="003970BD">
        <w:rPr>
          <w:b/>
        </w:rPr>
        <w:t>Métodos</w:t>
      </w:r>
    </w:p>
    <w:p w14:paraId="1134267C" w14:textId="77777777" w:rsidR="00AB2828" w:rsidRPr="003970BD" w:rsidRDefault="00AB2828" w:rsidP="009322F7"/>
    <w:p w14:paraId="34B4E4B8" w14:textId="01E4C74B" w:rsidR="00AB2828" w:rsidRPr="003970BD" w:rsidRDefault="00AB2828" w:rsidP="00035D01">
      <w:pPr>
        <w:pStyle w:val="ListParagraph"/>
        <w:numPr>
          <w:ilvl w:val="0"/>
          <w:numId w:val="41"/>
        </w:numPr>
      </w:pPr>
      <w:r w:rsidRPr="003970BD">
        <w:t>onCreate: Configura la UI, inicializa el audio, y configura los botones y los detectores de deslizamientos.</w:t>
      </w:r>
    </w:p>
    <w:p w14:paraId="0A18FEAE" w14:textId="77777777" w:rsidR="00AB2828" w:rsidRPr="003970BD" w:rsidRDefault="00AB2828" w:rsidP="00AB2828"/>
    <w:p w14:paraId="3EC44F2C" w14:textId="2C6755BB" w:rsidR="00AB2828" w:rsidRPr="003970BD" w:rsidRDefault="00AB2828" w:rsidP="00035D01">
      <w:pPr>
        <w:pStyle w:val="ListParagraph"/>
        <w:numPr>
          <w:ilvl w:val="0"/>
          <w:numId w:val="41"/>
        </w:numPr>
      </w:pPr>
      <w:r w:rsidRPr="003970BD">
        <w:t>setupButtons: Configura las acciones de los botones.</w:t>
      </w:r>
    </w:p>
    <w:p w14:paraId="17B16017" w14:textId="77777777" w:rsidR="00AB2828" w:rsidRPr="003970BD" w:rsidRDefault="00AB2828" w:rsidP="00AB2828"/>
    <w:p w14:paraId="3599F246" w14:textId="05591007" w:rsidR="00AB2828" w:rsidRPr="003970BD" w:rsidRDefault="00AB2828" w:rsidP="00035D01">
      <w:pPr>
        <w:pStyle w:val="ListParagraph"/>
        <w:numPr>
          <w:ilvl w:val="0"/>
          <w:numId w:val="41"/>
        </w:numPr>
      </w:pPr>
      <w:r w:rsidRPr="003970BD">
        <w:t>setupTouchLis</w:t>
      </w:r>
      <w:r w:rsidR="007D468D" w:rsidRPr="003970BD">
        <w:t xml:space="preserve">tener: </w:t>
      </w:r>
      <w:r w:rsidRPr="003970BD">
        <w:t>Detecta deslizamientos en las direcciones horizontal y vertical.</w:t>
      </w:r>
    </w:p>
    <w:p w14:paraId="2B166DCD" w14:textId="77777777" w:rsidR="00AB2828" w:rsidRPr="003970BD" w:rsidRDefault="00AB2828" w:rsidP="00AB2828"/>
    <w:p w14:paraId="07F79EE2" w14:textId="14B655A5" w:rsidR="00AB2828" w:rsidRPr="003970BD" w:rsidRDefault="007D468D" w:rsidP="00035D01">
      <w:pPr>
        <w:pStyle w:val="ListParagraph"/>
        <w:numPr>
          <w:ilvl w:val="0"/>
          <w:numId w:val="41"/>
        </w:numPr>
      </w:pPr>
      <w:r w:rsidRPr="003970BD">
        <w:t>onResume</w:t>
      </w:r>
      <w:r w:rsidR="00AB2828" w:rsidRPr="003970BD">
        <w:t>: Reproduce el audio cuando la actividad vuelve al primer plano.</w:t>
      </w:r>
    </w:p>
    <w:p w14:paraId="55ACC654" w14:textId="77777777" w:rsidR="00AB2828" w:rsidRPr="003970BD" w:rsidRDefault="00AB2828" w:rsidP="00AB2828"/>
    <w:p w14:paraId="1C66A042" w14:textId="500119B9" w:rsidR="00AB2828" w:rsidRPr="003970BD" w:rsidRDefault="007D468D" w:rsidP="00035D01">
      <w:pPr>
        <w:pStyle w:val="ListParagraph"/>
        <w:numPr>
          <w:ilvl w:val="0"/>
          <w:numId w:val="41"/>
        </w:numPr>
      </w:pPr>
      <w:r w:rsidRPr="003970BD">
        <w:t>onPause</w:t>
      </w:r>
      <w:r w:rsidR="00AB2828" w:rsidRPr="003970BD">
        <w:t>: Pausa el audio si está en reproducción.</w:t>
      </w:r>
    </w:p>
    <w:p w14:paraId="230C9A92" w14:textId="77777777" w:rsidR="00AB2828" w:rsidRPr="003970BD" w:rsidRDefault="00AB2828" w:rsidP="00AB2828"/>
    <w:p w14:paraId="0002893C" w14:textId="4665A5DB" w:rsidR="00AB2828" w:rsidRPr="003970BD" w:rsidRDefault="007D468D" w:rsidP="00035D01">
      <w:pPr>
        <w:pStyle w:val="ListParagraph"/>
        <w:numPr>
          <w:ilvl w:val="0"/>
          <w:numId w:val="41"/>
        </w:numPr>
      </w:pPr>
      <w:r w:rsidRPr="003970BD">
        <w:t>onDestroy</w:t>
      </w:r>
      <w:r w:rsidR="00AB2828" w:rsidRPr="003970BD">
        <w:t>: Libera los recursos utilizados por el reproductor de audio.</w:t>
      </w:r>
    </w:p>
    <w:p w14:paraId="1913DFA6" w14:textId="77777777" w:rsidR="00AB2828" w:rsidRPr="003970BD" w:rsidRDefault="00AB2828" w:rsidP="00AB2828"/>
    <w:p w14:paraId="019656CB" w14:textId="563FD1B6" w:rsidR="00AB2828" w:rsidRPr="003970BD" w:rsidRDefault="00CF68C7" w:rsidP="00AB2828">
      <w:r>
        <w:pict w14:anchorId="0E55DBB1">
          <v:shape id="_x0000_i1040" type="#_x0000_t75" style="width:496.5pt;height:280.5pt">
            <v:imagedata r:id="rId53" o:title="mainActivity"/>
          </v:shape>
        </w:pict>
      </w:r>
    </w:p>
    <w:p w14:paraId="7F8C5B6C" w14:textId="77777777" w:rsidR="00AB2828" w:rsidRPr="003970BD" w:rsidRDefault="00AB2828" w:rsidP="00AB2828"/>
    <w:p w14:paraId="695D13EC" w14:textId="2185A580" w:rsidR="00AB2828" w:rsidRPr="003970BD" w:rsidRDefault="00AB2828" w:rsidP="0088073D">
      <w:pPr>
        <w:pStyle w:val="ListParagraph"/>
        <w:numPr>
          <w:ilvl w:val="0"/>
          <w:numId w:val="11"/>
        </w:numPr>
        <w:rPr>
          <w:b/>
        </w:rPr>
      </w:pPr>
      <w:r w:rsidRPr="003970BD">
        <w:rPr>
          <w:b/>
        </w:rPr>
        <w:t>Diagrama de Estados</w:t>
      </w:r>
    </w:p>
    <w:p w14:paraId="32D238A6" w14:textId="77777777" w:rsidR="00AB2828" w:rsidRPr="003970BD" w:rsidRDefault="00AB2828" w:rsidP="00AB2828"/>
    <w:p w14:paraId="5B14A712" w14:textId="70BFCB24" w:rsidR="00AB2828" w:rsidRPr="003970BD" w:rsidRDefault="00412319" w:rsidP="00AB2828">
      <w:r w:rsidRPr="003970BD">
        <w:t>Los estados de MainActivity son los puntos de entrada para las demás actividades:</w:t>
      </w:r>
    </w:p>
    <w:p w14:paraId="425A482A" w14:textId="77777777" w:rsidR="00AB2828" w:rsidRPr="003970BD" w:rsidRDefault="00AB2828" w:rsidP="00AB2828"/>
    <w:p w14:paraId="1C8F38F2" w14:textId="77777777" w:rsidR="00AB2828" w:rsidRPr="003970BD" w:rsidRDefault="00AB2828" w:rsidP="00035D01">
      <w:pPr>
        <w:pStyle w:val="ListParagraph"/>
        <w:numPr>
          <w:ilvl w:val="0"/>
          <w:numId w:val="42"/>
        </w:numPr>
      </w:pPr>
      <w:r w:rsidRPr="003970BD">
        <w:t>Escanear Billetes (ScanBillActivity).</w:t>
      </w:r>
    </w:p>
    <w:p w14:paraId="33FDBEAE" w14:textId="77777777" w:rsidR="00AB2828" w:rsidRPr="003970BD" w:rsidRDefault="00AB2828" w:rsidP="00AB2828">
      <w:pPr>
        <w:pStyle w:val="ListParagraph"/>
      </w:pPr>
    </w:p>
    <w:p w14:paraId="3D884C8B" w14:textId="77777777" w:rsidR="00AB2828" w:rsidRPr="003970BD" w:rsidRDefault="00AB2828" w:rsidP="00035D01">
      <w:pPr>
        <w:pStyle w:val="ListParagraph"/>
        <w:numPr>
          <w:ilvl w:val="0"/>
          <w:numId w:val="42"/>
        </w:numPr>
      </w:pPr>
      <w:r w:rsidRPr="003970BD">
        <w:t>Consultar el Historial (CountBillActivity).</w:t>
      </w:r>
    </w:p>
    <w:p w14:paraId="2888D8FA" w14:textId="77777777" w:rsidR="00AB2828" w:rsidRPr="003970BD" w:rsidRDefault="00AB2828" w:rsidP="00AB2828">
      <w:pPr>
        <w:pStyle w:val="ListParagraph"/>
      </w:pPr>
    </w:p>
    <w:p w14:paraId="30ED45EA" w14:textId="77777777" w:rsidR="00AB2828" w:rsidRPr="003970BD" w:rsidRDefault="00AB2828" w:rsidP="00035D01">
      <w:pPr>
        <w:pStyle w:val="ListParagraph"/>
        <w:numPr>
          <w:ilvl w:val="0"/>
          <w:numId w:val="42"/>
        </w:numPr>
      </w:pPr>
      <w:r w:rsidRPr="003970BD">
        <w:t>Ver el Tutorial (TutorialActivity).</w:t>
      </w:r>
    </w:p>
    <w:p w14:paraId="0263CEFA" w14:textId="77777777" w:rsidR="00AB2828" w:rsidRPr="003970BD" w:rsidRDefault="00AB2828" w:rsidP="00AB2828">
      <w:pPr>
        <w:pStyle w:val="ListParagraph"/>
      </w:pPr>
    </w:p>
    <w:p w14:paraId="12373041" w14:textId="199FFE8C" w:rsidR="00AB2828" w:rsidRPr="003970BD" w:rsidRDefault="00AB2828" w:rsidP="00035D01">
      <w:pPr>
        <w:pStyle w:val="ListParagraph"/>
        <w:numPr>
          <w:ilvl w:val="0"/>
          <w:numId w:val="42"/>
        </w:numPr>
      </w:pPr>
      <w:r w:rsidRPr="003970BD">
        <w:t>Configurar la Aplicación (ConfigActivity).</w:t>
      </w:r>
    </w:p>
    <w:p w14:paraId="6A42F22C" w14:textId="77777777" w:rsidR="00AB2828" w:rsidRPr="003970BD" w:rsidRDefault="00AB2828" w:rsidP="00AB2828"/>
    <w:p w14:paraId="7B09003A" w14:textId="1769D0B3" w:rsidR="00AB2828" w:rsidRDefault="00CF68C7" w:rsidP="00AB2828">
      <w:r>
        <w:pict w14:anchorId="3C3BABC1">
          <v:shape id="_x0000_i1041" type="#_x0000_t75" style="width:495.75pt;height:273pt">
            <v:imagedata r:id="rId54" o:title="mainActivityEstados"/>
          </v:shape>
        </w:pict>
      </w:r>
    </w:p>
    <w:p w14:paraId="1F2AD454" w14:textId="77777777" w:rsidR="0088073D" w:rsidRDefault="0088073D" w:rsidP="00AB2828"/>
    <w:p w14:paraId="4920502A" w14:textId="77777777" w:rsidR="0088073D" w:rsidRPr="003970BD" w:rsidRDefault="0088073D" w:rsidP="00AB2828"/>
    <w:p w14:paraId="3AB40FA6" w14:textId="45961BD8" w:rsidR="00412319" w:rsidRPr="003970BD" w:rsidRDefault="00AA3C3A" w:rsidP="005640F5">
      <w:pPr>
        <w:pStyle w:val="Heading2"/>
        <w:numPr>
          <w:ilvl w:val="1"/>
          <w:numId w:val="52"/>
        </w:numPr>
      </w:pPr>
      <w:bookmarkStart w:id="23" w:name="_Toc185100496"/>
      <w:r w:rsidRPr="003970BD">
        <w:t>Escaneo de Billetes</w:t>
      </w:r>
      <w:bookmarkEnd w:id="23"/>
    </w:p>
    <w:p w14:paraId="27DA1581" w14:textId="77777777" w:rsidR="00AA3C3A" w:rsidRPr="003970BD" w:rsidRDefault="00AA3C3A" w:rsidP="00AB2828"/>
    <w:p w14:paraId="1E863D4F" w14:textId="20FB401D" w:rsidR="002147A3" w:rsidRPr="003970BD" w:rsidRDefault="00334EB1" w:rsidP="00AB2828">
      <w:r w:rsidRPr="003970BD">
        <w:t>La clase ScanBillActivity está diseñada</w:t>
      </w:r>
      <w:r w:rsidR="002147A3" w:rsidRPr="003970BD">
        <w:t xml:space="preserve"> para escanear y clasificar billetes utilizando un modelo de aprendizaje automático. La funcionalidad principal incluye capturar imágenes desde la cámara, procesarlas mediante un modelo TensorFlow Lite, y devolver el resultado al usuario mediante diálogos y sonidos.</w:t>
      </w:r>
    </w:p>
    <w:p w14:paraId="1EEACE74" w14:textId="77777777" w:rsidR="002147A3" w:rsidRPr="003970BD" w:rsidRDefault="002147A3" w:rsidP="00AB2828"/>
    <w:p w14:paraId="5E81CBE6" w14:textId="3E424E22" w:rsidR="00412319" w:rsidRPr="003970BD" w:rsidRDefault="00412319" w:rsidP="0088073D">
      <w:pPr>
        <w:pStyle w:val="ListParagraph"/>
        <w:numPr>
          <w:ilvl w:val="0"/>
          <w:numId w:val="11"/>
        </w:numPr>
        <w:rPr>
          <w:b/>
        </w:rPr>
      </w:pPr>
      <w:r w:rsidRPr="003970BD">
        <w:rPr>
          <w:b/>
        </w:rPr>
        <w:t>UML</w:t>
      </w:r>
    </w:p>
    <w:p w14:paraId="28C9171E" w14:textId="77777777" w:rsidR="00412319" w:rsidRPr="003970BD" w:rsidRDefault="00412319" w:rsidP="00AB2828"/>
    <w:p w14:paraId="2B16508C" w14:textId="491CAA68" w:rsidR="00412319" w:rsidRPr="003970BD" w:rsidRDefault="00412319" w:rsidP="00AB2828">
      <w:pPr>
        <w:rPr>
          <w:b/>
        </w:rPr>
      </w:pPr>
      <w:r w:rsidRPr="003970BD">
        <w:rPr>
          <w:b/>
        </w:rPr>
        <w:t>Atributos</w:t>
      </w:r>
    </w:p>
    <w:p w14:paraId="7DC5DF59" w14:textId="77777777" w:rsidR="00412319" w:rsidRPr="003970BD" w:rsidRDefault="00412319" w:rsidP="00AB2828"/>
    <w:p w14:paraId="44961B98" w14:textId="7A807CEB" w:rsidR="00412319" w:rsidRPr="003970BD" w:rsidRDefault="00412319" w:rsidP="00035D01">
      <w:pPr>
        <w:pStyle w:val="ListParagraph"/>
        <w:numPr>
          <w:ilvl w:val="0"/>
          <w:numId w:val="43"/>
        </w:numPr>
      </w:pPr>
      <w:r w:rsidRPr="003970BD">
        <w:t>mediaPlayer: Reproduce sonidos para mejorar la experiencia del usuario, como notificaciones y resultados de clasificación.</w:t>
      </w:r>
    </w:p>
    <w:p w14:paraId="2E45357D" w14:textId="77777777" w:rsidR="00412319" w:rsidRPr="003970BD" w:rsidRDefault="00412319" w:rsidP="00412319"/>
    <w:p w14:paraId="1196E24A" w14:textId="1B143EB8" w:rsidR="00412319" w:rsidRPr="003970BD" w:rsidRDefault="00412319" w:rsidP="00035D01">
      <w:pPr>
        <w:pStyle w:val="ListParagraph"/>
        <w:numPr>
          <w:ilvl w:val="0"/>
          <w:numId w:val="43"/>
        </w:numPr>
      </w:pPr>
      <w:r w:rsidRPr="003970BD">
        <w:lastRenderedPageBreak/>
        <w:t>imageSize: Dimensión en píxeles a la que se escala cada imagen capturada para cumplir con los requisitos del modelo de aprendizaje automático (224x224 píxeles).</w:t>
      </w:r>
    </w:p>
    <w:p w14:paraId="72B6E93D" w14:textId="77777777" w:rsidR="00412319" w:rsidRPr="003970BD" w:rsidRDefault="00412319" w:rsidP="00412319"/>
    <w:p w14:paraId="4CCA5211" w14:textId="2D8D2D0E" w:rsidR="00412319" w:rsidRPr="003970BD" w:rsidRDefault="00412319" w:rsidP="00035D01">
      <w:pPr>
        <w:pStyle w:val="ListParagraph"/>
        <w:numPr>
          <w:ilvl w:val="0"/>
          <w:numId w:val="43"/>
        </w:numPr>
      </w:pPr>
      <w:r w:rsidRPr="003970BD">
        <w:t>scanningDialog: Diálogo que se muestra mientras se procesa una imagen.</w:t>
      </w:r>
    </w:p>
    <w:p w14:paraId="1C06378C" w14:textId="77777777" w:rsidR="00412319" w:rsidRPr="003970BD" w:rsidRDefault="00412319" w:rsidP="00412319"/>
    <w:p w14:paraId="12D15CBD" w14:textId="18D6A0B3" w:rsidR="00412319" w:rsidRPr="003970BD" w:rsidRDefault="00412319" w:rsidP="00035D01">
      <w:pPr>
        <w:pStyle w:val="ListParagraph"/>
        <w:numPr>
          <w:ilvl w:val="0"/>
          <w:numId w:val="43"/>
        </w:numPr>
      </w:pPr>
      <w:r w:rsidRPr="003970BD">
        <w:t>vibrator: Proporciona retroalimentación háptica para confirmar interacciones.</w:t>
      </w:r>
    </w:p>
    <w:p w14:paraId="7CDFA813" w14:textId="77777777" w:rsidR="00412319" w:rsidRPr="003970BD" w:rsidRDefault="00412319" w:rsidP="00412319"/>
    <w:p w14:paraId="09B1EB55" w14:textId="4A6134F0" w:rsidR="00412319" w:rsidRPr="003970BD" w:rsidRDefault="00412319" w:rsidP="00035D01">
      <w:pPr>
        <w:pStyle w:val="ListParagraph"/>
        <w:numPr>
          <w:ilvl w:val="0"/>
          <w:numId w:val="43"/>
        </w:numPr>
      </w:pPr>
      <w:r w:rsidRPr="003970BD">
        <w:t>cameraController: Controla las funciones de la cámara, como capturar imágenes y encender el flash.</w:t>
      </w:r>
    </w:p>
    <w:p w14:paraId="0E38B840" w14:textId="77777777" w:rsidR="00412319" w:rsidRPr="003970BD" w:rsidRDefault="00412319" w:rsidP="00412319"/>
    <w:p w14:paraId="15B3FE64" w14:textId="170DA3AC" w:rsidR="00412319" w:rsidRPr="003970BD" w:rsidRDefault="00412319" w:rsidP="00035D01">
      <w:pPr>
        <w:pStyle w:val="ListParagraph"/>
        <w:numPr>
          <w:ilvl w:val="0"/>
          <w:numId w:val="43"/>
        </w:numPr>
      </w:pPr>
      <w:r w:rsidRPr="003970BD">
        <w:t>selectedModel: Nombre del modelo de aprendizaje automático seleccionado por el usuario para clasificar las imágenes.</w:t>
      </w:r>
    </w:p>
    <w:p w14:paraId="6BC23D3B" w14:textId="77777777" w:rsidR="00412319" w:rsidRPr="003970BD" w:rsidRDefault="00412319" w:rsidP="00AB2828"/>
    <w:p w14:paraId="2734ED3D" w14:textId="74F86DF1" w:rsidR="00412319" w:rsidRPr="003970BD" w:rsidRDefault="00412319" w:rsidP="00AB2828">
      <w:pPr>
        <w:rPr>
          <w:b/>
        </w:rPr>
      </w:pPr>
      <w:r w:rsidRPr="003970BD">
        <w:rPr>
          <w:b/>
        </w:rPr>
        <w:t>Métodos</w:t>
      </w:r>
    </w:p>
    <w:p w14:paraId="347E119B" w14:textId="77777777" w:rsidR="00412319" w:rsidRPr="003970BD" w:rsidRDefault="00412319" w:rsidP="00AB2828"/>
    <w:p w14:paraId="35108800" w14:textId="0AA623CD" w:rsidR="00175387" w:rsidRPr="003970BD" w:rsidRDefault="00175387" w:rsidP="00035D01">
      <w:pPr>
        <w:pStyle w:val="ListParagraph"/>
        <w:numPr>
          <w:ilvl w:val="0"/>
          <w:numId w:val="44"/>
        </w:numPr>
      </w:pPr>
      <w:r w:rsidRPr="003970BD">
        <w:t>onCreate: Inicializa la actividad y sus componentes, incluyendo: Configuración de la cámara. Reproducción de audio introductorio. Configuración del control táctil para salir de la actividad.</w:t>
      </w:r>
    </w:p>
    <w:p w14:paraId="22B81C95" w14:textId="77777777" w:rsidR="00175387" w:rsidRPr="003970BD" w:rsidRDefault="00175387" w:rsidP="00175387"/>
    <w:p w14:paraId="4E5DA3A4" w14:textId="3F213BF6" w:rsidR="00175387" w:rsidRPr="003970BD" w:rsidRDefault="00175387" w:rsidP="00035D01">
      <w:pPr>
        <w:pStyle w:val="ListParagraph"/>
        <w:numPr>
          <w:ilvl w:val="0"/>
          <w:numId w:val="44"/>
        </w:numPr>
      </w:pPr>
      <w:r w:rsidRPr="003970BD">
        <w:t>onDestroy: Libera recursos como MediaPlayer y el controlador de la cámara para evitar fugas de memoria.</w:t>
      </w:r>
    </w:p>
    <w:p w14:paraId="7906211C" w14:textId="77777777" w:rsidR="00175387" w:rsidRPr="003970BD" w:rsidRDefault="00175387" w:rsidP="00175387"/>
    <w:p w14:paraId="470730C2" w14:textId="25B48D13" w:rsidR="00175387" w:rsidRPr="003970BD" w:rsidRDefault="00175387" w:rsidP="00035D01">
      <w:pPr>
        <w:pStyle w:val="ListParagraph"/>
        <w:numPr>
          <w:ilvl w:val="0"/>
          <w:numId w:val="44"/>
        </w:numPr>
      </w:pPr>
      <w:r w:rsidRPr="003970BD">
        <w:t>dispatchKeyEvent: Captura eventos de teclas físicas (como los botones de volumen). Al presionar el botón de bajar volumen, se toma una foto.</w:t>
      </w:r>
    </w:p>
    <w:p w14:paraId="1A94D4AB" w14:textId="77777777" w:rsidR="00175387" w:rsidRPr="003970BD" w:rsidRDefault="00175387" w:rsidP="00175387"/>
    <w:p w14:paraId="0F5CF051" w14:textId="12D784BB" w:rsidR="00175387" w:rsidRDefault="00175387" w:rsidP="00035D01">
      <w:pPr>
        <w:pStyle w:val="ListParagraph"/>
        <w:numPr>
          <w:ilvl w:val="0"/>
          <w:numId w:val="44"/>
        </w:numPr>
      </w:pPr>
      <w:r w:rsidRPr="003970BD">
        <w:t>takePhoto: Captura una foto, la procesa, y la clasifica usando el modelo seleccionado.</w:t>
      </w:r>
    </w:p>
    <w:p w14:paraId="42856AD5" w14:textId="77777777" w:rsidR="00CF68C7" w:rsidRPr="003970BD" w:rsidRDefault="00CF68C7" w:rsidP="00CF68C7"/>
    <w:p w14:paraId="7B7BFFA1" w14:textId="77777777" w:rsidR="00175387" w:rsidRPr="003970BD" w:rsidRDefault="00175387" w:rsidP="00035D01">
      <w:pPr>
        <w:pStyle w:val="ListParagraph"/>
        <w:numPr>
          <w:ilvl w:val="0"/>
          <w:numId w:val="44"/>
        </w:numPr>
      </w:pPr>
      <w:r w:rsidRPr="003970BD">
        <w:t>Escala y rota la imagen para ajustarla a las especificaciones del modelo.</w:t>
      </w:r>
    </w:p>
    <w:p w14:paraId="710BC7DB" w14:textId="77777777" w:rsidR="00175387" w:rsidRPr="003970BD" w:rsidRDefault="00175387" w:rsidP="00175387"/>
    <w:p w14:paraId="0E526D32" w14:textId="2BF331CC" w:rsidR="00175387" w:rsidRPr="003970BD" w:rsidRDefault="00175387" w:rsidP="00035D01">
      <w:pPr>
        <w:pStyle w:val="ListParagraph"/>
        <w:numPr>
          <w:ilvl w:val="0"/>
          <w:numId w:val="44"/>
        </w:numPr>
      </w:pPr>
      <w:r w:rsidRPr="003970BD">
        <w:t>modelClassifier: Realiza la clasificación de una imagen: Carga un modelo TensorFlow Lite. Preprocesa la imagen para generar un tensor. Devuelve el nombre de la clase (denominación del billete) con la mayor confianza.</w:t>
      </w:r>
    </w:p>
    <w:p w14:paraId="2BCA2ACA" w14:textId="77777777" w:rsidR="00175387" w:rsidRPr="003970BD" w:rsidRDefault="00175387" w:rsidP="00175387"/>
    <w:p w14:paraId="3ABB0E47" w14:textId="55F77D55" w:rsidR="00175387" w:rsidRPr="003970BD" w:rsidRDefault="00175387" w:rsidP="00035D01">
      <w:pPr>
        <w:pStyle w:val="ListParagraph"/>
        <w:numPr>
          <w:ilvl w:val="0"/>
          <w:numId w:val="44"/>
        </w:numPr>
      </w:pPr>
      <w:r w:rsidRPr="003970BD">
        <w:t>errorMsg: Muestra un mensaje de error si el proceso de clasificación falla.</w:t>
      </w:r>
    </w:p>
    <w:p w14:paraId="128FFA07" w14:textId="77777777" w:rsidR="00175387" w:rsidRPr="003970BD" w:rsidRDefault="00175387" w:rsidP="00175387"/>
    <w:p w14:paraId="4D085939" w14:textId="5E0FBCA7" w:rsidR="00175387" w:rsidRPr="003970BD" w:rsidRDefault="00175387" w:rsidP="00035D01">
      <w:pPr>
        <w:pStyle w:val="ListParagraph"/>
        <w:numPr>
          <w:ilvl w:val="0"/>
          <w:numId w:val="44"/>
        </w:numPr>
      </w:pPr>
      <w:r w:rsidRPr="003970BD">
        <w:t>showScanningDialog: Muestra un diálogo y reproduce un sonido mientras se procesa una imagen.</w:t>
      </w:r>
    </w:p>
    <w:p w14:paraId="1CC52AC9" w14:textId="77777777" w:rsidR="00175387" w:rsidRPr="003970BD" w:rsidRDefault="00175387" w:rsidP="00175387"/>
    <w:p w14:paraId="76F0AB89" w14:textId="552AF575" w:rsidR="00175387" w:rsidRPr="003970BD" w:rsidRDefault="00175387" w:rsidP="00035D01">
      <w:pPr>
        <w:pStyle w:val="ListParagraph"/>
        <w:numPr>
          <w:ilvl w:val="0"/>
          <w:numId w:val="44"/>
        </w:numPr>
      </w:pPr>
      <w:r w:rsidRPr="003970BD">
        <w:t>playDenominationSound: Reproduce un sonido correspondiente a la denominación del billete detectado.</w:t>
      </w:r>
    </w:p>
    <w:p w14:paraId="6C177579" w14:textId="77777777" w:rsidR="00175387" w:rsidRPr="003970BD" w:rsidRDefault="00175387" w:rsidP="00175387"/>
    <w:p w14:paraId="66252000" w14:textId="0DC19E83" w:rsidR="00412319" w:rsidRPr="003970BD" w:rsidRDefault="00175387" w:rsidP="00035D01">
      <w:pPr>
        <w:pStyle w:val="ListParagraph"/>
        <w:numPr>
          <w:ilvl w:val="0"/>
          <w:numId w:val="44"/>
        </w:numPr>
      </w:pPr>
      <w:r w:rsidRPr="003970BD">
        <w:t>showResultDialog: Muestra un diálogo con el resultado de la clasificación (denominación del billete).</w:t>
      </w:r>
    </w:p>
    <w:p w14:paraId="39498322" w14:textId="77777777" w:rsidR="00412319" w:rsidRPr="003970BD" w:rsidRDefault="00412319" w:rsidP="00AB2828"/>
    <w:p w14:paraId="1A231B53" w14:textId="5B50D1CB" w:rsidR="00175387" w:rsidRPr="003970BD" w:rsidRDefault="00CF68C7" w:rsidP="00175387">
      <w:pPr>
        <w:jc w:val="center"/>
      </w:pPr>
      <w:r>
        <w:pict w14:anchorId="468D4C49">
          <v:shape id="_x0000_i1042" type="#_x0000_t75" style="width:287.25pt;height:266.25pt">
            <v:imagedata r:id="rId55" o:title="scanBillActivity"/>
          </v:shape>
        </w:pict>
      </w:r>
    </w:p>
    <w:p w14:paraId="4FDBFED7" w14:textId="77777777" w:rsidR="00175387" w:rsidRPr="003970BD" w:rsidRDefault="00175387" w:rsidP="00AB2828"/>
    <w:p w14:paraId="35B469CE" w14:textId="22135282" w:rsidR="00175387" w:rsidRPr="003970BD" w:rsidRDefault="00175387" w:rsidP="0088073D">
      <w:pPr>
        <w:pStyle w:val="ListParagraph"/>
        <w:numPr>
          <w:ilvl w:val="0"/>
          <w:numId w:val="11"/>
        </w:numPr>
        <w:rPr>
          <w:b/>
        </w:rPr>
      </w:pPr>
      <w:r w:rsidRPr="003970BD">
        <w:rPr>
          <w:b/>
        </w:rPr>
        <w:t>Diagrama de Estados</w:t>
      </w:r>
    </w:p>
    <w:p w14:paraId="654BE325" w14:textId="77777777" w:rsidR="00175387" w:rsidRPr="003970BD" w:rsidRDefault="00175387" w:rsidP="00AB2828"/>
    <w:p w14:paraId="0D9374AE" w14:textId="77777777" w:rsidR="00175387" w:rsidRPr="003970BD" w:rsidRDefault="00175387" w:rsidP="00035D01">
      <w:pPr>
        <w:pStyle w:val="ListParagraph"/>
        <w:numPr>
          <w:ilvl w:val="0"/>
          <w:numId w:val="45"/>
        </w:numPr>
      </w:pPr>
      <w:r w:rsidRPr="003970BD">
        <w:t>Inicio: La actividad comienza configurando los componentes necesarios, incluyendo la cámara y el reproductor de audio.</w:t>
      </w:r>
    </w:p>
    <w:p w14:paraId="06B0B35F" w14:textId="77777777" w:rsidR="00175387" w:rsidRPr="003970BD" w:rsidRDefault="00175387" w:rsidP="00175387"/>
    <w:p w14:paraId="6CF00249" w14:textId="77777777" w:rsidR="00175387" w:rsidRPr="003970BD" w:rsidRDefault="00175387" w:rsidP="00035D01">
      <w:pPr>
        <w:pStyle w:val="ListParagraph"/>
        <w:numPr>
          <w:ilvl w:val="0"/>
          <w:numId w:val="45"/>
        </w:numPr>
      </w:pPr>
      <w:r w:rsidRPr="003970BD">
        <w:t>Escaneando: El usuario toma una foto de un billete, que se escala y rota según sea necesario.</w:t>
      </w:r>
    </w:p>
    <w:p w14:paraId="43DDE7A1" w14:textId="77777777" w:rsidR="00175387" w:rsidRPr="003970BD" w:rsidRDefault="00175387" w:rsidP="00175387"/>
    <w:p w14:paraId="4E94AADF" w14:textId="77777777" w:rsidR="00175387" w:rsidRPr="003970BD" w:rsidRDefault="00175387" w:rsidP="00035D01">
      <w:pPr>
        <w:pStyle w:val="ListParagraph"/>
        <w:numPr>
          <w:ilvl w:val="0"/>
          <w:numId w:val="45"/>
        </w:numPr>
      </w:pPr>
      <w:r w:rsidRPr="003970BD">
        <w:t>Procesando: La imagen capturada se pasa al modelo de aprendizaje automático para su clasificación.</w:t>
      </w:r>
    </w:p>
    <w:p w14:paraId="330BD418" w14:textId="77777777" w:rsidR="00175387" w:rsidRPr="003970BD" w:rsidRDefault="00175387" w:rsidP="00175387"/>
    <w:p w14:paraId="242FE0C8" w14:textId="5CE37CF9" w:rsidR="00175387" w:rsidRPr="003970BD" w:rsidRDefault="00175387" w:rsidP="00035D01">
      <w:pPr>
        <w:pStyle w:val="ListParagraph"/>
        <w:numPr>
          <w:ilvl w:val="0"/>
          <w:numId w:val="45"/>
        </w:numPr>
      </w:pPr>
      <w:r w:rsidRPr="003970BD">
        <w:t>ResultadoExitoso: Si el modelo identifica correctamente el billete, se muestra un diálogo con el resultado y se reproduce un sonido.</w:t>
      </w:r>
    </w:p>
    <w:p w14:paraId="1E3E479B" w14:textId="77777777" w:rsidR="00175387" w:rsidRPr="003970BD" w:rsidRDefault="00175387" w:rsidP="00175387"/>
    <w:p w14:paraId="3FEFAB32" w14:textId="0300D74B" w:rsidR="00175387" w:rsidRPr="003970BD" w:rsidRDefault="00175387" w:rsidP="00035D01">
      <w:pPr>
        <w:pStyle w:val="ListParagraph"/>
        <w:numPr>
          <w:ilvl w:val="0"/>
          <w:numId w:val="45"/>
        </w:numPr>
      </w:pPr>
      <w:r w:rsidRPr="003970BD">
        <w:t>Error: Si la clasificación falla, se muestra un mensaje de error.</w:t>
      </w:r>
    </w:p>
    <w:p w14:paraId="68876F35" w14:textId="77777777" w:rsidR="00175387" w:rsidRPr="003970BD" w:rsidRDefault="00175387" w:rsidP="00AB2828"/>
    <w:p w14:paraId="49BC7255" w14:textId="0AE1207E" w:rsidR="00175387" w:rsidRPr="003970BD" w:rsidRDefault="00CF68C7" w:rsidP="00AB2828">
      <w:r>
        <w:lastRenderedPageBreak/>
        <w:pict w14:anchorId="3CDB03C8">
          <v:shape id="_x0000_i1043" type="#_x0000_t75" style="width:496.5pt;height:280.5pt">
            <v:imagedata r:id="rId56" o:title="scanBillActivityEstados"/>
          </v:shape>
        </w:pict>
      </w:r>
    </w:p>
    <w:p w14:paraId="3ED0F46F" w14:textId="77777777" w:rsidR="002147A3" w:rsidRDefault="002147A3" w:rsidP="002147A3">
      <w:pPr>
        <w:pStyle w:val="ListParagraph"/>
      </w:pPr>
    </w:p>
    <w:p w14:paraId="5A511938" w14:textId="77777777" w:rsidR="0088073D" w:rsidRPr="003970BD" w:rsidRDefault="0088073D" w:rsidP="002147A3">
      <w:pPr>
        <w:pStyle w:val="ListParagraph"/>
      </w:pPr>
    </w:p>
    <w:p w14:paraId="4745F072" w14:textId="2DEB994F" w:rsidR="002147A3" w:rsidRPr="003970BD" w:rsidRDefault="00AA3C3A" w:rsidP="005640F5">
      <w:pPr>
        <w:pStyle w:val="Heading2"/>
        <w:numPr>
          <w:ilvl w:val="1"/>
          <w:numId w:val="52"/>
        </w:numPr>
      </w:pPr>
      <w:bookmarkStart w:id="24" w:name="_Toc185100497"/>
      <w:r w:rsidRPr="003970BD">
        <w:t>Tutorial</w:t>
      </w:r>
      <w:bookmarkEnd w:id="24"/>
    </w:p>
    <w:p w14:paraId="2AB6FC38" w14:textId="77777777" w:rsidR="00AA3C3A" w:rsidRPr="003970BD" w:rsidRDefault="00AA3C3A" w:rsidP="00AB2828"/>
    <w:p w14:paraId="61D74CC2" w14:textId="4FE66512" w:rsidR="00334EB1" w:rsidRPr="003970BD" w:rsidRDefault="00334EB1" w:rsidP="00AB2828">
      <w:r w:rsidRPr="003970BD">
        <w:t>La clase TutorialActivity implementa un tutorial interactivo para una aplicación de reconocimiento de billetes. El tutorial está compuesto por varias pantallas que los usuarios pueden navegar. Cada pantalla incluye texto, audio y botones interactivos.</w:t>
      </w:r>
    </w:p>
    <w:p w14:paraId="1BA89F79" w14:textId="77777777" w:rsidR="00334EB1" w:rsidRPr="003970BD" w:rsidRDefault="00334EB1" w:rsidP="00AB2828"/>
    <w:p w14:paraId="316326D4" w14:textId="0CB03AC1" w:rsidR="002147A3" w:rsidRPr="003970BD" w:rsidRDefault="002147A3" w:rsidP="0088073D">
      <w:pPr>
        <w:pStyle w:val="ListParagraph"/>
        <w:numPr>
          <w:ilvl w:val="0"/>
          <w:numId w:val="11"/>
        </w:numPr>
        <w:rPr>
          <w:b/>
        </w:rPr>
      </w:pPr>
      <w:r w:rsidRPr="003970BD">
        <w:rPr>
          <w:b/>
        </w:rPr>
        <w:t>UML</w:t>
      </w:r>
    </w:p>
    <w:p w14:paraId="43D553FB" w14:textId="77777777" w:rsidR="002147A3" w:rsidRPr="003970BD" w:rsidRDefault="002147A3" w:rsidP="00AB2828"/>
    <w:p w14:paraId="199255DA" w14:textId="711BC016" w:rsidR="002147A3" w:rsidRPr="003970BD" w:rsidRDefault="00334EB1" w:rsidP="00AB2828">
      <w:pPr>
        <w:rPr>
          <w:b/>
        </w:rPr>
      </w:pPr>
      <w:r w:rsidRPr="003970BD">
        <w:rPr>
          <w:b/>
        </w:rPr>
        <w:t>Atributos</w:t>
      </w:r>
    </w:p>
    <w:p w14:paraId="1DF44392" w14:textId="77777777" w:rsidR="002147A3" w:rsidRPr="003970BD" w:rsidRDefault="002147A3" w:rsidP="00AB2828"/>
    <w:p w14:paraId="08FB3E63" w14:textId="77777777" w:rsidR="00334EB1" w:rsidRPr="003970BD" w:rsidRDefault="00334EB1" w:rsidP="00035D01">
      <w:pPr>
        <w:pStyle w:val="ListParagraph"/>
        <w:numPr>
          <w:ilvl w:val="0"/>
          <w:numId w:val="46"/>
        </w:numPr>
      </w:pPr>
      <w:r w:rsidRPr="003970BD">
        <w:t>screenPager: Controlador de vistas para la navegación de pantallas.</w:t>
      </w:r>
    </w:p>
    <w:p w14:paraId="149504C7" w14:textId="77777777" w:rsidR="00334EB1" w:rsidRPr="003970BD" w:rsidRDefault="00334EB1" w:rsidP="00334EB1"/>
    <w:p w14:paraId="2995118A" w14:textId="77777777" w:rsidR="00334EB1" w:rsidRPr="003970BD" w:rsidRDefault="00334EB1" w:rsidP="00035D01">
      <w:pPr>
        <w:pStyle w:val="ListParagraph"/>
        <w:numPr>
          <w:ilvl w:val="0"/>
          <w:numId w:val="46"/>
        </w:numPr>
      </w:pPr>
      <w:r w:rsidRPr="003970BD">
        <w:t>introViewPagerAdapter: Adaptador para gestionar las pantallas.</w:t>
      </w:r>
    </w:p>
    <w:p w14:paraId="33E4FF51" w14:textId="77777777" w:rsidR="00334EB1" w:rsidRPr="003970BD" w:rsidRDefault="00334EB1" w:rsidP="00334EB1"/>
    <w:p w14:paraId="56CEB01A" w14:textId="77777777" w:rsidR="00334EB1" w:rsidRPr="003970BD" w:rsidRDefault="00334EB1" w:rsidP="00035D01">
      <w:pPr>
        <w:pStyle w:val="ListParagraph"/>
        <w:numPr>
          <w:ilvl w:val="0"/>
          <w:numId w:val="46"/>
        </w:numPr>
      </w:pPr>
      <w:r w:rsidRPr="003970BD">
        <w:t>tabIndicator: Indicador de pestañas.</w:t>
      </w:r>
    </w:p>
    <w:p w14:paraId="732382AA" w14:textId="77777777" w:rsidR="00334EB1" w:rsidRPr="003970BD" w:rsidRDefault="00334EB1" w:rsidP="00334EB1"/>
    <w:p w14:paraId="5246AE89" w14:textId="77777777" w:rsidR="00334EB1" w:rsidRPr="003970BD" w:rsidRDefault="00334EB1" w:rsidP="00035D01">
      <w:pPr>
        <w:pStyle w:val="ListParagraph"/>
        <w:numPr>
          <w:ilvl w:val="0"/>
          <w:numId w:val="46"/>
        </w:numPr>
      </w:pPr>
      <w:r w:rsidRPr="003970BD">
        <w:t>btnNext, btnGetStarted: Botones para avanzar o finalizar el tutorial.</w:t>
      </w:r>
    </w:p>
    <w:p w14:paraId="3458B576" w14:textId="77777777" w:rsidR="00334EB1" w:rsidRPr="003970BD" w:rsidRDefault="00334EB1" w:rsidP="00334EB1"/>
    <w:p w14:paraId="7CA2967B" w14:textId="77777777" w:rsidR="00334EB1" w:rsidRPr="003970BD" w:rsidRDefault="00334EB1" w:rsidP="00035D01">
      <w:pPr>
        <w:pStyle w:val="ListParagraph"/>
        <w:numPr>
          <w:ilvl w:val="0"/>
          <w:numId w:val="46"/>
        </w:numPr>
      </w:pPr>
      <w:r w:rsidRPr="003970BD">
        <w:t>tvSkip: Texto para omitir el tutorial.</w:t>
      </w:r>
    </w:p>
    <w:p w14:paraId="4A363387" w14:textId="77777777" w:rsidR="00334EB1" w:rsidRPr="003970BD" w:rsidRDefault="00334EB1" w:rsidP="00334EB1"/>
    <w:p w14:paraId="50A4EEBF" w14:textId="0473EF4A" w:rsidR="00334EB1" w:rsidRDefault="00334EB1" w:rsidP="00035D01">
      <w:pPr>
        <w:pStyle w:val="ListParagraph"/>
        <w:numPr>
          <w:ilvl w:val="0"/>
          <w:numId w:val="46"/>
        </w:numPr>
      </w:pPr>
      <w:r w:rsidRPr="003970BD">
        <w:lastRenderedPageBreak/>
        <w:t>btnAnim: Animación para el botón de inicio.</w:t>
      </w:r>
    </w:p>
    <w:p w14:paraId="5FCAAF31" w14:textId="77777777" w:rsidR="0088073D" w:rsidRPr="003970BD" w:rsidRDefault="0088073D" w:rsidP="0088073D">
      <w:pPr>
        <w:pStyle w:val="ListParagraph"/>
      </w:pPr>
    </w:p>
    <w:p w14:paraId="6AA7197C" w14:textId="77777777" w:rsidR="00334EB1" w:rsidRPr="003970BD" w:rsidRDefault="00334EB1" w:rsidP="00035D01">
      <w:pPr>
        <w:pStyle w:val="ListParagraph"/>
        <w:numPr>
          <w:ilvl w:val="0"/>
          <w:numId w:val="46"/>
        </w:numPr>
      </w:pPr>
      <w:r w:rsidRPr="003970BD">
        <w:t>position: Índice de la pantalla actual.</w:t>
      </w:r>
    </w:p>
    <w:p w14:paraId="3AC264E2" w14:textId="77777777" w:rsidR="00334EB1" w:rsidRPr="003970BD" w:rsidRDefault="00334EB1" w:rsidP="00334EB1"/>
    <w:p w14:paraId="27899FB0" w14:textId="77777777" w:rsidR="00334EB1" w:rsidRPr="003970BD" w:rsidRDefault="00334EB1" w:rsidP="00035D01">
      <w:pPr>
        <w:pStyle w:val="ListParagraph"/>
        <w:numPr>
          <w:ilvl w:val="0"/>
          <w:numId w:val="46"/>
        </w:numPr>
      </w:pPr>
      <w:r w:rsidRPr="003970BD">
        <w:t>mediaPlayer: Reproductor de audio.</w:t>
      </w:r>
    </w:p>
    <w:p w14:paraId="4EA4F610" w14:textId="77777777" w:rsidR="00334EB1" w:rsidRPr="003970BD" w:rsidRDefault="00334EB1" w:rsidP="00334EB1"/>
    <w:p w14:paraId="1C639CB5" w14:textId="65BFDD28" w:rsidR="00334EB1" w:rsidRPr="003970BD" w:rsidRDefault="00334EB1" w:rsidP="00035D01">
      <w:pPr>
        <w:pStyle w:val="ListParagraph"/>
        <w:numPr>
          <w:ilvl w:val="0"/>
          <w:numId w:val="46"/>
        </w:numPr>
      </w:pPr>
      <w:r w:rsidRPr="003970BD">
        <w:t>gestureDetector: Gestor de gestos para interacciones avanzadas.</w:t>
      </w:r>
    </w:p>
    <w:p w14:paraId="0C94268B" w14:textId="77777777" w:rsidR="00334EB1" w:rsidRPr="003970BD" w:rsidRDefault="00334EB1" w:rsidP="00334EB1"/>
    <w:p w14:paraId="2A976243" w14:textId="6E2273D3" w:rsidR="00334EB1" w:rsidRPr="003970BD" w:rsidRDefault="00334EB1" w:rsidP="00035D01">
      <w:pPr>
        <w:pStyle w:val="ListParagraph"/>
        <w:numPr>
          <w:ilvl w:val="0"/>
          <w:numId w:val="46"/>
        </w:numPr>
      </w:pPr>
      <w:r w:rsidRPr="003970BD">
        <w:t>mList: Lista de objetos ScreenItem, que contienen los datos del tutorial (título, descripción, audio asociado).</w:t>
      </w:r>
    </w:p>
    <w:p w14:paraId="6267FECF" w14:textId="77777777" w:rsidR="00334EB1" w:rsidRPr="003970BD" w:rsidRDefault="00334EB1" w:rsidP="00AB2828"/>
    <w:p w14:paraId="069234D6" w14:textId="24B75F72" w:rsidR="00334EB1" w:rsidRPr="003970BD" w:rsidRDefault="00334EB1" w:rsidP="00AB2828">
      <w:pPr>
        <w:rPr>
          <w:b/>
        </w:rPr>
      </w:pPr>
      <w:r w:rsidRPr="003970BD">
        <w:rPr>
          <w:b/>
        </w:rPr>
        <w:t>Métodos</w:t>
      </w:r>
    </w:p>
    <w:p w14:paraId="09B293AC" w14:textId="77777777" w:rsidR="00334EB1" w:rsidRPr="003970BD" w:rsidRDefault="00334EB1" w:rsidP="00AB2828"/>
    <w:p w14:paraId="5BD28A5D" w14:textId="77777777" w:rsidR="00334EB1" w:rsidRPr="003970BD" w:rsidRDefault="00334EB1" w:rsidP="00035D01">
      <w:pPr>
        <w:pStyle w:val="ListParagraph"/>
        <w:numPr>
          <w:ilvl w:val="0"/>
          <w:numId w:val="47"/>
        </w:numPr>
      </w:pPr>
      <w:r w:rsidRPr="003970BD">
        <w:t>onCreate: Inicializa la actividad y configura los elementos de la interfaz.</w:t>
      </w:r>
    </w:p>
    <w:p w14:paraId="40A42246" w14:textId="77777777" w:rsidR="00334EB1" w:rsidRPr="003970BD" w:rsidRDefault="00334EB1" w:rsidP="00334EB1"/>
    <w:p w14:paraId="3713039A" w14:textId="77777777" w:rsidR="00334EB1" w:rsidRPr="003970BD" w:rsidRDefault="00334EB1" w:rsidP="00035D01">
      <w:pPr>
        <w:pStyle w:val="ListParagraph"/>
        <w:numPr>
          <w:ilvl w:val="0"/>
          <w:numId w:val="47"/>
        </w:numPr>
      </w:pPr>
      <w:r w:rsidRPr="003970BD">
        <w:t>playAudioForCurrentScreenItem: Reproduce el audio correspondiente a la pantalla actual.</w:t>
      </w:r>
    </w:p>
    <w:p w14:paraId="73C3A414" w14:textId="77777777" w:rsidR="00334EB1" w:rsidRPr="003970BD" w:rsidRDefault="00334EB1" w:rsidP="00334EB1"/>
    <w:p w14:paraId="6F7E0169" w14:textId="77777777" w:rsidR="00334EB1" w:rsidRPr="003970BD" w:rsidRDefault="00334EB1" w:rsidP="00035D01">
      <w:pPr>
        <w:pStyle w:val="ListParagraph"/>
        <w:numPr>
          <w:ilvl w:val="0"/>
          <w:numId w:val="47"/>
        </w:numPr>
      </w:pPr>
      <w:r w:rsidRPr="003970BD">
        <w:t>loadLastScreen: Configura los elementos visuales al llegar a la última pantalla.</w:t>
      </w:r>
    </w:p>
    <w:p w14:paraId="337A8C80" w14:textId="77777777" w:rsidR="00334EB1" w:rsidRPr="003970BD" w:rsidRDefault="00334EB1" w:rsidP="00334EB1"/>
    <w:p w14:paraId="50090A83" w14:textId="77777777" w:rsidR="00334EB1" w:rsidRPr="003970BD" w:rsidRDefault="00334EB1" w:rsidP="00035D01">
      <w:pPr>
        <w:pStyle w:val="ListParagraph"/>
        <w:numPr>
          <w:ilvl w:val="0"/>
          <w:numId w:val="47"/>
        </w:numPr>
      </w:pPr>
      <w:r w:rsidRPr="003970BD">
        <w:t>backToIntroActivity: Finaliza el tutorial y redirige al usuario a la actividad principal.</w:t>
      </w:r>
    </w:p>
    <w:p w14:paraId="7F6CE070" w14:textId="77777777" w:rsidR="00334EB1" w:rsidRPr="003970BD" w:rsidRDefault="00334EB1" w:rsidP="00334EB1"/>
    <w:p w14:paraId="4FF9324D" w14:textId="05E516B0" w:rsidR="00334EB1" w:rsidRPr="003970BD" w:rsidRDefault="00334EB1" w:rsidP="00035D01">
      <w:pPr>
        <w:pStyle w:val="ListParagraph"/>
        <w:numPr>
          <w:ilvl w:val="0"/>
          <w:numId w:val="47"/>
        </w:numPr>
      </w:pPr>
      <w:r w:rsidRPr="003970BD">
        <w:t>onDestroy: Libera los recursos asociados al MediaPlayer para evitar fugas de memoria.</w:t>
      </w:r>
    </w:p>
    <w:p w14:paraId="3201B06A" w14:textId="77777777" w:rsidR="00334EB1" w:rsidRPr="003970BD" w:rsidRDefault="00334EB1" w:rsidP="00AB2828"/>
    <w:p w14:paraId="201CA24A" w14:textId="51E10AF3" w:rsidR="007D468D" w:rsidRPr="003970BD" w:rsidRDefault="00CF68C7" w:rsidP="007D468D">
      <w:pPr>
        <w:jc w:val="center"/>
      </w:pPr>
      <w:r>
        <w:lastRenderedPageBreak/>
        <w:pict w14:anchorId="416DE7C4">
          <v:shape id="_x0000_i1044" type="#_x0000_t75" style="width:465pt;height:396pt">
            <v:imagedata r:id="rId57" o:title="tutorialActivity"/>
          </v:shape>
        </w:pict>
      </w:r>
    </w:p>
    <w:p w14:paraId="28AD27FD" w14:textId="77777777" w:rsidR="007D468D" w:rsidRPr="003970BD" w:rsidRDefault="007D468D" w:rsidP="00AB2828"/>
    <w:p w14:paraId="06350738" w14:textId="4AF3EA2B" w:rsidR="00334EB1" w:rsidRPr="003970BD" w:rsidRDefault="00334EB1" w:rsidP="0088073D">
      <w:pPr>
        <w:pStyle w:val="ListParagraph"/>
        <w:numPr>
          <w:ilvl w:val="0"/>
          <w:numId w:val="11"/>
        </w:numPr>
        <w:rPr>
          <w:b/>
        </w:rPr>
      </w:pPr>
      <w:r w:rsidRPr="003970BD">
        <w:rPr>
          <w:b/>
        </w:rPr>
        <w:t>Diagrama de Estados</w:t>
      </w:r>
    </w:p>
    <w:p w14:paraId="3B62AEBC" w14:textId="77777777" w:rsidR="00334EB1" w:rsidRPr="003970BD" w:rsidRDefault="00334EB1" w:rsidP="00AB2828"/>
    <w:p w14:paraId="3F36DBAB" w14:textId="7C2058EB" w:rsidR="00334EB1" w:rsidRPr="003970BD" w:rsidRDefault="00334EB1" w:rsidP="00035D01">
      <w:pPr>
        <w:pStyle w:val="ListParagraph"/>
        <w:numPr>
          <w:ilvl w:val="0"/>
          <w:numId w:val="48"/>
        </w:numPr>
      </w:pPr>
      <w:r w:rsidRPr="003970BD">
        <w:t>Estado Inicial: La actividad comienza en el estado Initializing, donde se configu</w:t>
      </w:r>
      <w:r w:rsidR="007D468D" w:rsidRPr="003970BD">
        <w:t xml:space="preserve">ran los elementos del tutorial. </w:t>
      </w:r>
      <w:r w:rsidRPr="003970BD">
        <w:t>El audio de la primera pantalla comienza automáticamente.</w:t>
      </w:r>
    </w:p>
    <w:p w14:paraId="000022FD" w14:textId="77777777" w:rsidR="007D468D" w:rsidRPr="003970BD" w:rsidRDefault="007D468D" w:rsidP="00334EB1"/>
    <w:p w14:paraId="79003F4C" w14:textId="6F85DEEE" w:rsidR="00334EB1" w:rsidRPr="003970BD" w:rsidRDefault="007D468D" w:rsidP="00035D01">
      <w:pPr>
        <w:pStyle w:val="ListParagraph"/>
        <w:numPr>
          <w:ilvl w:val="0"/>
          <w:numId w:val="48"/>
        </w:numPr>
      </w:pPr>
      <w:r w:rsidRPr="003970BD">
        <w:t xml:space="preserve">Navegación entre Pantallas: </w:t>
      </w:r>
      <w:r w:rsidR="00334EB1" w:rsidRPr="003970BD">
        <w:t>El usuario puede hacer clic en el botón "Next" para avanzar pantalla por pantalla, moviéndo</w:t>
      </w:r>
      <w:r w:rsidRPr="003970BD">
        <w:t xml:space="preserve">se al estado NavigatingScreens. </w:t>
      </w:r>
      <w:r w:rsidR="00334EB1" w:rsidRPr="003970BD">
        <w:t>Al cambiar de pantalla, el audio correspondiente se reproduce automáticamente.</w:t>
      </w:r>
    </w:p>
    <w:p w14:paraId="7DC655C1" w14:textId="77777777" w:rsidR="007D468D" w:rsidRPr="003970BD" w:rsidRDefault="007D468D" w:rsidP="00334EB1"/>
    <w:p w14:paraId="685E34DC" w14:textId="0AC60A7F" w:rsidR="00334EB1" w:rsidRPr="003970BD" w:rsidRDefault="007D468D" w:rsidP="00035D01">
      <w:pPr>
        <w:pStyle w:val="ListParagraph"/>
        <w:numPr>
          <w:ilvl w:val="0"/>
          <w:numId w:val="48"/>
        </w:numPr>
      </w:pPr>
      <w:r w:rsidRPr="003970BD">
        <w:t xml:space="preserve">Finalización del Tutorial: </w:t>
      </w:r>
      <w:r w:rsidR="00334EB1" w:rsidRPr="003970BD">
        <w:t xml:space="preserve">Al llegar a la última pantalla, la actividad entra al estado LastScreen, donde se ocultan elementos innecesarios y se </w:t>
      </w:r>
      <w:r w:rsidRPr="003970BD">
        <w:t xml:space="preserve">destaca el botón "Get Started". </w:t>
      </w:r>
      <w:r w:rsidR="00334EB1" w:rsidRPr="003970BD">
        <w:t>El usuario puede finalizar el tutorial al hacer clic en este botón, moviéndose al estado Exiting.</w:t>
      </w:r>
    </w:p>
    <w:p w14:paraId="769A0D7E" w14:textId="77777777" w:rsidR="007D468D" w:rsidRPr="003970BD" w:rsidRDefault="007D468D" w:rsidP="00334EB1"/>
    <w:p w14:paraId="46954955" w14:textId="77777777" w:rsidR="007D468D" w:rsidRPr="003970BD" w:rsidRDefault="007D468D" w:rsidP="00035D01">
      <w:pPr>
        <w:pStyle w:val="ListParagraph"/>
        <w:numPr>
          <w:ilvl w:val="0"/>
          <w:numId w:val="48"/>
        </w:numPr>
      </w:pPr>
      <w:r w:rsidRPr="003970BD">
        <w:lastRenderedPageBreak/>
        <w:t xml:space="preserve">Omisión del Tutorial: </w:t>
      </w:r>
      <w:r w:rsidR="00334EB1" w:rsidRPr="003970BD">
        <w:t>Si el usuario selecciona "Skip", se mueve directamente al estado Skip</w:t>
      </w:r>
      <w:r w:rsidRPr="003970BD">
        <w:t>pingToEnd y luego a LastScreen.</w:t>
      </w:r>
    </w:p>
    <w:p w14:paraId="5BBE91E4" w14:textId="77777777" w:rsidR="007D468D" w:rsidRPr="003970BD" w:rsidRDefault="007D468D" w:rsidP="00334EB1"/>
    <w:p w14:paraId="3DFA44D8" w14:textId="5ED5FAE9" w:rsidR="00334EB1" w:rsidRPr="003970BD" w:rsidRDefault="00334EB1" w:rsidP="00035D01">
      <w:pPr>
        <w:pStyle w:val="ListParagraph"/>
        <w:numPr>
          <w:ilvl w:val="0"/>
          <w:numId w:val="48"/>
        </w:numPr>
      </w:pPr>
      <w:r w:rsidRPr="003970BD">
        <w:t>Liberación de Recursos:</w:t>
      </w:r>
      <w:r w:rsidR="007D468D" w:rsidRPr="003970BD">
        <w:t xml:space="preserve"> </w:t>
      </w:r>
      <w:r w:rsidRPr="003970BD">
        <w:t>En cualquier punto, si la actividad es destruida, el recurso MediaPlayer es liberado para evitar fugas de memoria.</w:t>
      </w:r>
    </w:p>
    <w:p w14:paraId="2479E0C1" w14:textId="77777777" w:rsidR="007D468D" w:rsidRPr="003970BD" w:rsidRDefault="007D468D" w:rsidP="00334EB1"/>
    <w:p w14:paraId="452FE171" w14:textId="0EA2C26D" w:rsidR="00334EB1" w:rsidRPr="003970BD" w:rsidRDefault="00CF68C7" w:rsidP="007D468D">
      <w:pPr>
        <w:jc w:val="center"/>
      </w:pPr>
      <w:r>
        <w:pict w14:anchorId="036082D8">
          <v:shape id="_x0000_i1045" type="#_x0000_t75" style="width:495pt;height:144.75pt">
            <v:imagedata r:id="rId58" o:title="tutorialActivityEstados"/>
          </v:shape>
        </w:pict>
      </w:r>
    </w:p>
    <w:p w14:paraId="5207B3DB" w14:textId="77777777" w:rsidR="007D468D" w:rsidRDefault="007D468D" w:rsidP="00AB2828"/>
    <w:p w14:paraId="0A6B5482" w14:textId="77777777" w:rsidR="0088073D" w:rsidRPr="003970BD" w:rsidRDefault="0088073D" w:rsidP="00AB2828"/>
    <w:p w14:paraId="6C43A241" w14:textId="6F1501EF" w:rsidR="00006EDE" w:rsidRPr="003970BD" w:rsidRDefault="00006EDE" w:rsidP="005640F5">
      <w:pPr>
        <w:pStyle w:val="Heading1"/>
        <w:numPr>
          <w:ilvl w:val="0"/>
          <w:numId w:val="52"/>
        </w:numPr>
      </w:pPr>
      <w:bookmarkStart w:id="25" w:name="_Toc185100498"/>
      <w:r w:rsidRPr="003970BD">
        <w:t>Desarrollo</w:t>
      </w:r>
      <w:bookmarkEnd w:id="25"/>
    </w:p>
    <w:p w14:paraId="69EA452F" w14:textId="77777777" w:rsidR="00006EDE" w:rsidRPr="003970BD" w:rsidRDefault="00006EDE" w:rsidP="00006EDE"/>
    <w:p w14:paraId="3AA098BE" w14:textId="77777777" w:rsidR="005640F5" w:rsidRDefault="009928DE" w:rsidP="005640F5">
      <w:r w:rsidRPr="003970BD">
        <w:t>En esta sección se presenta todo el código fuente de la aplicación desarrollada utilizando el lenguaje de programación Kotlin.</w:t>
      </w:r>
    </w:p>
    <w:p w14:paraId="18423946" w14:textId="77777777" w:rsidR="005640F5" w:rsidRDefault="005640F5" w:rsidP="005640F5"/>
    <w:p w14:paraId="5295AD62" w14:textId="77777777" w:rsidR="0088073D" w:rsidRDefault="0088073D" w:rsidP="005640F5"/>
    <w:p w14:paraId="0B3ECB40" w14:textId="5E845C46" w:rsidR="00C44FAD" w:rsidRPr="005640F5" w:rsidRDefault="005640F5" w:rsidP="005640F5">
      <w:pPr>
        <w:pStyle w:val="Heading2"/>
        <w:rPr>
          <w:rFonts w:eastAsiaTheme="minorEastAsia"/>
        </w:rPr>
      </w:pPr>
      <w:bookmarkStart w:id="26" w:name="_Toc185100499"/>
      <w:r>
        <w:t xml:space="preserve">8.1. </w:t>
      </w:r>
      <w:r w:rsidR="00C44FAD" w:rsidRPr="003970BD">
        <w:t>SQLiteHelper.kt</w:t>
      </w:r>
      <w:bookmarkEnd w:id="26"/>
    </w:p>
    <w:p w14:paraId="280A5599" w14:textId="77777777" w:rsidR="009928DE" w:rsidRPr="003970BD" w:rsidRDefault="009928DE" w:rsidP="009928DE">
      <w:pPr>
        <w:pStyle w:val="ListParagraph"/>
      </w:pPr>
    </w:p>
    <w:p w14:paraId="2897350D" w14:textId="1DA9C7E1" w:rsidR="00A4570B" w:rsidRPr="00EA25D2" w:rsidRDefault="00E106D8" w:rsidP="00E106D8">
      <w:pPr>
        <w:pStyle w:val="HTMLPreformatted"/>
        <w:shd w:val="clear" w:color="auto" w:fill="1E1F22"/>
        <w:rPr>
          <w:color w:val="BCBEC4"/>
        </w:rPr>
      </w:pPr>
      <w:proofErr w:type="gramStart"/>
      <w:r w:rsidRPr="003970BD">
        <w:rPr>
          <w:color w:val="CF8E6D"/>
          <w:lang w:val="es-AR"/>
        </w:rPr>
        <w:t>package</w:t>
      </w:r>
      <w:proofErr w:type="gramEnd"/>
      <w:r w:rsidRPr="003970BD">
        <w:rPr>
          <w:color w:val="CF8E6D"/>
          <w:lang w:val="es-AR"/>
        </w:rPr>
        <w:t xml:space="preserve"> </w:t>
      </w:r>
      <w:r w:rsidRPr="003970BD">
        <w:rPr>
          <w:color w:val="BCBEC4"/>
          <w:lang w:val="es-AR"/>
        </w:rPr>
        <w:t>com.example.reconocimiento_billetes.data</w:t>
      </w:r>
      <w:r w:rsidRPr="003970BD">
        <w:rPr>
          <w:color w:val="BCBEC4"/>
          <w:lang w:val="es-AR"/>
        </w:rPr>
        <w:br/>
      </w:r>
      <w:r w:rsidRPr="003970BD">
        <w:rPr>
          <w:color w:val="BCBEC4"/>
          <w:lang w:val="es-AR"/>
        </w:rPr>
        <w:br/>
      </w:r>
      <w:r w:rsidRPr="003970BD">
        <w:rPr>
          <w:color w:val="CF8E6D"/>
          <w:lang w:val="es-AR"/>
        </w:rPr>
        <w:t xml:space="preserve">import </w:t>
      </w:r>
      <w:r w:rsidRPr="003970BD">
        <w:rPr>
          <w:color w:val="BCBEC4"/>
          <w:lang w:val="es-AR"/>
        </w:rPr>
        <w:t>android.content.ContentValues</w:t>
      </w:r>
      <w:r w:rsidRPr="003970BD">
        <w:rPr>
          <w:color w:val="BCBEC4"/>
          <w:lang w:val="es-AR"/>
        </w:rPr>
        <w:br/>
      </w:r>
      <w:r w:rsidRPr="003970BD">
        <w:rPr>
          <w:color w:val="CF8E6D"/>
          <w:lang w:val="es-AR"/>
        </w:rPr>
        <w:t xml:space="preserve">import </w:t>
      </w:r>
      <w:r w:rsidRPr="003970BD">
        <w:rPr>
          <w:color w:val="BCBEC4"/>
          <w:lang w:val="es-AR"/>
        </w:rPr>
        <w:t>android.content.Context</w:t>
      </w:r>
      <w:r w:rsidRPr="003970BD">
        <w:rPr>
          <w:color w:val="BCBEC4"/>
          <w:lang w:val="es-AR"/>
        </w:rPr>
        <w:br/>
      </w:r>
      <w:r w:rsidRPr="003970BD">
        <w:rPr>
          <w:color w:val="CF8E6D"/>
          <w:lang w:val="es-AR"/>
        </w:rPr>
        <w:t xml:space="preserve">import </w:t>
      </w:r>
      <w:r w:rsidRPr="003970BD">
        <w:rPr>
          <w:color w:val="BCBEC4"/>
          <w:lang w:val="es-AR"/>
        </w:rPr>
        <w:t>android.database.sqlite.SQLiteDatabase</w:t>
      </w:r>
      <w:r w:rsidRPr="003970BD">
        <w:rPr>
          <w:color w:val="BCBEC4"/>
          <w:lang w:val="es-AR"/>
        </w:rPr>
        <w:br/>
      </w:r>
      <w:r w:rsidRPr="003970BD">
        <w:rPr>
          <w:color w:val="CF8E6D"/>
          <w:lang w:val="es-AR"/>
        </w:rPr>
        <w:t xml:space="preserve">import </w:t>
      </w:r>
      <w:r w:rsidRPr="003970BD">
        <w:rPr>
          <w:color w:val="BCBEC4"/>
          <w:lang w:val="es-AR"/>
        </w:rPr>
        <w:t>android.database.sqlite.SQLiteOpenHelper</w:t>
      </w:r>
      <w:r w:rsidRPr="003970BD">
        <w:rPr>
          <w:color w:val="BCBEC4"/>
          <w:lang w:val="es-AR"/>
        </w:rPr>
        <w:br/>
      </w:r>
      <w:r w:rsidRPr="003970BD">
        <w:rPr>
          <w:color w:val="CF8E6D"/>
          <w:lang w:val="es-AR"/>
        </w:rPr>
        <w:t xml:space="preserve">import </w:t>
      </w:r>
      <w:r w:rsidRPr="003970BD">
        <w:rPr>
          <w:color w:val="BCBEC4"/>
          <w:lang w:val="es-AR"/>
        </w:rPr>
        <w:t>com.example.reconocimiento_billetes.domain.BillData</w:t>
      </w:r>
      <w:r w:rsidRPr="003970BD">
        <w:rPr>
          <w:color w:val="BCBEC4"/>
          <w:lang w:val="es-AR"/>
        </w:rPr>
        <w:br/>
      </w:r>
      <w:r w:rsidRPr="003970BD">
        <w:rPr>
          <w:color w:val="BCBEC4"/>
          <w:lang w:val="es-AR"/>
        </w:rPr>
        <w:br/>
      </w:r>
      <w:r w:rsidRPr="003970BD">
        <w:rPr>
          <w:i/>
          <w:iCs/>
          <w:color w:val="5F826B"/>
          <w:lang w:val="es-AR"/>
        </w:rPr>
        <w:t>/**</w:t>
      </w:r>
      <w:r w:rsidRPr="003970BD">
        <w:rPr>
          <w:i/>
          <w:iCs/>
          <w:color w:val="5F826B"/>
          <w:lang w:val="es-AR"/>
        </w:rPr>
        <w:br/>
        <w:t xml:space="preserve"> * Esta clase ayuda a interactuar con una base de datos SQLite para almacenar, recuperar y gestionar</w:t>
      </w:r>
      <w:r w:rsidRPr="003970BD">
        <w:rPr>
          <w:i/>
          <w:iCs/>
          <w:color w:val="5F826B"/>
          <w:lang w:val="es-AR"/>
        </w:rPr>
        <w:br/>
        <w:t xml:space="preserve"> * información sobre billetes en la aplicación.</w:t>
      </w:r>
      <w:r w:rsidRPr="003970BD">
        <w:rPr>
          <w:i/>
          <w:iCs/>
          <w:color w:val="5F826B"/>
          <w:lang w:val="es-AR"/>
        </w:rPr>
        <w:br/>
        <w:t xml:space="preserve"> * Hereda de </w:t>
      </w:r>
      <w:r w:rsidRPr="003970BD">
        <w:rPr>
          <w:i/>
          <w:iCs/>
          <w:color w:val="ABADB3"/>
          <w:lang w:val="es-AR"/>
        </w:rPr>
        <w:t>[SQLiteOpenHelper]</w:t>
      </w:r>
      <w:r w:rsidRPr="003970BD">
        <w:rPr>
          <w:i/>
          <w:iCs/>
          <w:color w:val="5F826B"/>
          <w:lang w:val="es-AR"/>
        </w:rPr>
        <w:t>, proporcionando métodos para crear y actualizar la base de datos.</w:t>
      </w:r>
      <w:r w:rsidRPr="003970BD">
        <w:rPr>
          <w:i/>
          <w:iCs/>
          <w:color w:val="5F826B"/>
          <w:lang w:val="es-AR"/>
        </w:rPr>
        <w:br/>
        <w:t xml:space="preserve"> </w:t>
      </w:r>
      <w:r w:rsidRPr="00EA25D2">
        <w:rPr>
          <w:i/>
          <w:iCs/>
          <w:color w:val="5F826B"/>
        </w:rPr>
        <w:t>*/</w:t>
      </w:r>
      <w:r w:rsidRPr="00EA25D2">
        <w:rPr>
          <w:i/>
          <w:iCs/>
          <w:color w:val="5F826B"/>
        </w:rPr>
        <w:br/>
      </w:r>
      <w:r w:rsidRPr="00EA25D2">
        <w:rPr>
          <w:color w:val="CF8E6D"/>
        </w:rPr>
        <w:t xml:space="preserve">class </w:t>
      </w:r>
      <w:r w:rsidRPr="00EA25D2">
        <w:rPr>
          <w:color w:val="BCBEC4"/>
        </w:rPr>
        <w:t>SQLiteHelper(context: Context) :</w:t>
      </w:r>
      <w:r w:rsidRPr="00EA25D2">
        <w:rPr>
          <w:color w:val="BCBEC4"/>
        </w:rPr>
        <w:br/>
        <w:t xml:space="preserve">    SQLiteOpenHelper(context, </w:t>
      </w:r>
      <w:r w:rsidRPr="00EA25D2">
        <w:rPr>
          <w:color w:val="C77DBB"/>
        </w:rPr>
        <w:t>DATABASE_NAME</w:t>
      </w:r>
      <w:r w:rsidRPr="00EA25D2">
        <w:rPr>
          <w:color w:val="BCBEC4"/>
        </w:rPr>
        <w:t xml:space="preserve">, </w:t>
      </w:r>
      <w:r w:rsidRPr="00EA25D2">
        <w:rPr>
          <w:color w:val="CF8E6D"/>
        </w:rPr>
        <w:t>null</w:t>
      </w:r>
      <w:r w:rsidRPr="00EA25D2">
        <w:rPr>
          <w:color w:val="BCBEC4"/>
        </w:rPr>
        <w:t xml:space="preserve">, </w:t>
      </w:r>
      <w:r w:rsidRPr="00EA25D2">
        <w:rPr>
          <w:color w:val="C77DBB"/>
        </w:rPr>
        <w:t>DATABASE_VERSION</w:t>
      </w:r>
      <w:r w:rsidRPr="00EA25D2">
        <w:rPr>
          <w:color w:val="BCBEC4"/>
        </w:rPr>
        <w:t>) {</w:t>
      </w:r>
      <w:r w:rsidRPr="00EA25D2">
        <w:rPr>
          <w:color w:val="BCBEC4"/>
        </w:rPr>
        <w:br/>
      </w:r>
      <w:r w:rsidRPr="00EA25D2">
        <w:rPr>
          <w:color w:val="BCBEC4"/>
        </w:rPr>
        <w:br/>
      </w:r>
      <w:r w:rsidRPr="00EA25D2">
        <w:rPr>
          <w:color w:val="BCBEC4"/>
        </w:rPr>
        <w:lastRenderedPageBreak/>
        <w:t xml:space="preserve">    </w:t>
      </w:r>
      <w:r w:rsidRPr="00EA25D2">
        <w:rPr>
          <w:color w:val="CF8E6D"/>
        </w:rPr>
        <w:t xml:space="preserve">companion object </w:t>
      </w:r>
      <w:r w:rsidRPr="00EA25D2">
        <w:rPr>
          <w:color w:val="BCBEC4"/>
        </w:rPr>
        <w:t>{</w:t>
      </w:r>
      <w:r w:rsidRPr="00EA25D2">
        <w:rPr>
          <w:color w:val="BCBEC4"/>
        </w:rPr>
        <w:br/>
        <w:t xml:space="preserve">        </w:t>
      </w:r>
      <w:r w:rsidRPr="00EA25D2">
        <w:rPr>
          <w:color w:val="CF8E6D"/>
        </w:rPr>
        <w:t xml:space="preserve">private const val </w:t>
      </w:r>
      <w:r w:rsidRPr="00EA25D2">
        <w:rPr>
          <w:color w:val="C77DBB"/>
        </w:rPr>
        <w:t xml:space="preserve">DATABASE_VERSION </w:t>
      </w:r>
      <w:r w:rsidRPr="00EA25D2">
        <w:rPr>
          <w:color w:val="BCBEC4"/>
        </w:rPr>
        <w:t xml:space="preserve">= </w:t>
      </w:r>
      <w:r w:rsidRPr="00EA25D2">
        <w:rPr>
          <w:color w:val="2AACB8"/>
        </w:rPr>
        <w:t>1</w:t>
      </w:r>
      <w:r w:rsidRPr="00EA25D2">
        <w:rPr>
          <w:color w:val="2AACB8"/>
        </w:rPr>
        <w:br/>
        <w:t xml:space="preserve">        </w:t>
      </w:r>
      <w:r w:rsidRPr="00EA25D2">
        <w:rPr>
          <w:color w:val="CF8E6D"/>
        </w:rPr>
        <w:t xml:space="preserve">private const val </w:t>
      </w:r>
      <w:r w:rsidRPr="00EA25D2">
        <w:rPr>
          <w:color w:val="C77DBB"/>
        </w:rPr>
        <w:t xml:space="preserve">DATABASE_NAME </w:t>
      </w:r>
      <w:r w:rsidRPr="00EA25D2">
        <w:rPr>
          <w:color w:val="BCBEC4"/>
        </w:rPr>
        <w:t xml:space="preserve">= </w:t>
      </w:r>
      <w:r w:rsidRPr="00EA25D2">
        <w:rPr>
          <w:color w:val="6AAB73"/>
        </w:rPr>
        <w:t>"billDatabase.db"</w:t>
      </w:r>
      <w:r w:rsidRPr="00EA25D2">
        <w:rPr>
          <w:color w:val="6AAB73"/>
        </w:rPr>
        <w:br/>
      </w:r>
      <w:r w:rsidRPr="00EA25D2">
        <w:rPr>
          <w:color w:val="6AAB73"/>
        </w:rPr>
        <w:br/>
        <w:t xml:space="preserve">        </w:t>
      </w:r>
      <w:r w:rsidRPr="00EA25D2">
        <w:rPr>
          <w:color w:val="7A7E85"/>
        </w:rPr>
        <w:t>// Nombre de la tabla en la base de datos</w:t>
      </w:r>
      <w:r w:rsidRPr="00EA25D2">
        <w:rPr>
          <w:color w:val="7A7E85"/>
        </w:rPr>
        <w:br/>
        <w:t xml:space="preserve">        </w:t>
      </w:r>
      <w:r w:rsidRPr="00EA25D2">
        <w:rPr>
          <w:color w:val="CF8E6D"/>
        </w:rPr>
        <w:t xml:space="preserve">private const val </w:t>
      </w:r>
      <w:r w:rsidRPr="00EA25D2">
        <w:rPr>
          <w:color w:val="C77DBB"/>
        </w:rPr>
        <w:t xml:space="preserve">TABLE_BILLS </w:t>
      </w:r>
      <w:r w:rsidRPr="00EA25D2">
        <w:rPr>
          <w:color w:val="BCBEC4"/>
        </w:rPr>
        <w:t xml:space="preserve">= </w:t>
      </w:r>
      <w:r w:rsidRPr="00EA25D2">
        <w:rPr>
          <w:color w:val="6AAB73"/>
        </w:rPr>
        <w:t>"Bills"</w:t>
      </w:r>
      <w:r w:rsidRPr="00EA25D2">
        <w:rPr>
          <w:color w:val="6AAB73"/>
        </w:rPr>
        <w:br/>
      </w:r>
      <w:r w:rsidRPr="00EA25D2">
        <w:rPr>
          <w:color w:val="6AAB73"/>
        </w:rPr>
        <w:br/>
        <w:t xml:space="preserve">        </w:t>
      </w:r>
      <w:r w:rsidRPr="00EA25D2">
        <w:rPr>
          <w:color w:val="7A7E85"/>
        </w:rPr>
        <w:t>// Columnas de la tabla</w:t>
      </w:r>
      <w:r w:rsidRPr="00EA25D2">
        <w:rPr>
          <w:color w:val="7A7E85"/>
        </w:rPr>
        <w:br/>
        <w:t xml:space="preserve">        </w:t>
      </w:r>
      <w:r w:rsidRPr="00EA25D2">
        <w:rPr>
          <w:color w:val="CF8E6D"/>
        </w:rPr>
        <w:t xml:space="preserve">private const val </w:t>
      </w:r>
      <w:r w:rsidRPr="00EA25D2">
        <w:rPr>
          <w:color w:val="C77DBB"/>
        </w:rPr>
        <w:t xml:space="preserve">KEY_ID </w:t>
      </w:r>
      <w:r w:rsidRPr="00EA25D2">
        <w:rPr>
          <w:color w:val="BCBEC4"/>
        </w:rPr>
        <w:t xml:space="preserve">= </w:t>
      </w:r>
      <w:r w:rsidRPr="00EA25D2">
        <w:rPr>
          <w:color w:val="6AAB73"/>
        </w:rPr>
        <w:t>"id"</w:t>
      </w:r>
      <w:r w:rsidRPr="00EA25D2">
        <w:rPr>
          <w:color w:val="6AAB73"/>
        </w:rPr>
        <w:br/>
        <w:t xml:space="preserve">        </w:t>
      </w:r>
      <w:r w:rsidRPr="00EA25D2">
        <w:rPr>
          <w:color w:val="CF8E6D"/>
        </w:rPr>
        <w:t xml:space="preserve">private const val </w:t>
      </w:r>
      <w:r w:rsidRPr="00EA25D2">
        <w:rPr>
          <w:color w:val="C77DBB"/>
        </w:rPr>
        <w:t xml:space="preserve">KEY_BILL </w:t>
      </w:r>
      <w:r w:rsidRPr="00EA25D2">
        <w:rPr>
          <w:color w:val="BCBEC4"/>
        </w:rPr>
        <w:t xml:space="preserve">= </w:t>
      </w:r>
      <w:r w:rsidRPr="00EA25D2">
        <w:rPr>
          <w:color w:val="6AAB73"/>
        </w:rPr>
        <w:t>"bill"</w:t>
      </w:r>
      <w:r w:rsidRPr="00EA25D2">
        <w:rPr>
          <w:color w:val="6AAB73"/>
        </w:rPr>
        <w:br/>
        <w:t xml:space="preserve">        </w:t>
      </w:r>
      <w:r w:rsidRPr="00EA25D2">
        <w:rPr>
          <w:color w:val="CF8E6D"/>
        </w:rPr>
        <w:t xml:space="preserve">private const val </w:t>
      </w:r>
      <w:r w:rsidRPr="00EA25D2">
        <w:rPr>
          <w:color w:val="C77DBB"/>
        </w:rPr>
        <w:t xml:space="preserve">KEY_DATE </w:t>
      </w:r>
      <w:r w:rsidRPr="00EA25D2">
        <w:rPr>
          <w:color w:val="BCBEC4"/>
        </w:rPr>
        <w:t xml:space="preserve">= </w:t>
      </w:r>
      <w:r w:rsidRPr="00EA25D2">
        <w:rPr>
          <w:color w:val="6AAB73"/>
        </w:rPr>
        <w:t>"date"</w:t>
      </w:r>
      <w:r w:rsidRPr="00EA25D2">
        <w:rPr>
          <w:color w:val="6AAB73"/>
        </w:rPr>
        <w:br/>
      </w:r>
      <w:r w:rsidRPr="00EA25D2">
        <w:rPr>
          <w:color w:val="6AAB73"/>
        </w:rPr>
        <w:br/>
        <w:t xml:space="preserve">        </w:t>
      </w:r>
      <w:r w:rsidRPr="00EA25D2">
        <w:rPr>
          <w:color w:val="7A7E85"/>
        </w:rPr>
        <w:t>// Consultas SQL como constantes</w:t>
      </w:r>
      <w:r w:rsidRPr="00EA25D2">
        <w:rPr>
          <w:color w:val="7A7E85"/>
        </w:rPr>
        <w:br/>
        <w:t xml:space="preserve">        </w:t>
      </w:r>
      <w:r w:rsidRPr="00EA25D2">
        <w:rPr>
          <w:color w:val="CF8E6D"/>
        </w:rPr>
        <w:t xml:space="preserve">private const val </w:t>
      </w:r>
      <w:r w:rsidRPr="00EA25D2">
        <w:rPr>
          <w:color w:val="C77DBB"/>
        </w:rPr>
        <w:t xml:space="preserve">SQL_CREATE_TABLE </w:t>
      </w:r>
      <w:r w:rsidRPr="00EA25D2">
        <w:rPr>
          <w:color w:val="BCBEC4"/>
        </w:rPr>
        <w:t xml:space="preserve">= </w:t>
      </w:r>
      <w:r w:rsidRPr="00EA25D2">
        <w:rPr>
          <w:color w:val="6AAB73"/>
        </w:rPr>
        <w:t>"""</w:t>
      </w:r>
      <w:r w:rsidRPr="00EA25D2">
        <w:rPr>
          <w:color w:val="6AAB73"/>
          <w:shd w:val="clear" w:color="auto" w:fill="293C40"/>
        </w:rPr>
        <w:br/>
        <w:t xml:space="preserve">            CREATE TABLE </w:t>
      </w:r>
      <w:r w:rsidRPr="00EA25D2">
        <w:rPr>
          <w:color w:val="CF8E6D"/>
        </w:rPr>
        <w:t>$</w:t>
      </w:r>
      <w:r w:rsidRPr="00EA25D2">
        <w:rPr>
          <w:color w:val="C77DBB"/>
        </w:rPr>
        <w:t>TABLE_BILLS</w:t>
      </w:r>
      <w:r w:rsidRPr="00EA25D2">
        <w:rPr>
          <w:color w:val="6AAB73"/>
          <w:shd w:val="clear" w:color="auto" w:fill="293C40"/>
        </w:rPr>
        <w:t xml:space="preserve"> (</w:t>
      </w:r>
      <w:r w:rsidRPr="00EA25D2">
        <w:rPr>
          <w:color w:val="6AAB73"/>
          <w:shd w:val="clear" w:color="auto" w:fill="293C40"/>
        </w:rPr>
        <w:br/>
        <w:t xml:space="preserve">                </w:t>
      </w:r>
      <w:r w:rsidRPr="00EA25D2">
        <w:rPr>
          <w:color w:val="CF8E6D"/>
        </w:rPr>
        <w:t>$</w:t>
      </w:r>
      <w:r w:rsidRPr="00EA25D2">
        <w:rPr>
          <w:color w:val="C77DBB"/>
        </w:rPr>
        <w:t>KEY_ID</w:t>
      </w:r>
      <w:r w:rsidRPr="00EA25D2">
        <w:rPr>
          <w:color w:val="6AAB73"/>
          <w:shd w:val="clear" w:color="auto" w:fill="293C40"/>
        </w:rPr>
        <w:t xml:space="preserve"> INTEGER PRIMARY KEY AUTOINCREMENT,</w:t>
      </w:r>
      <w:r w:rsidRPr="00EA25D2">
        <w:rPr>
          <w:color w:val="6AAB73"/>
          <w:shd w:val="clear" w:color="auto" w:fill="293C40"/>
        </w:rPr>
        <w:br/>
        <w:t xml:space="preserve">                </w:t>
      </w:r>
      <w:r w:rsidRPr="00EA25D2">
        <w:rPr>
          <w:color w:val="CF8E6D"/>
        </w:rPr>
        <w:t>$</w:t>
      </w:r>
      <w:r w:rsidRPr="00EA25D2">
        <w:rPr>
          <w:color w:val="C77DBB"/>
        </w:rPr>
        <w:t>KEY_BILL</w:t>
      </w:r>
      <w:r w:rsidRPr="00EA25D2">
        <w:rPr>
          <w:color w:val="6AAB73"/>
          <w:shd w:val="clear" w:color="auto" w:fill="293C40"/>
        </w:rPr>
        <w:t xml:space="preserve"> INTEGER,</w:t>
      </w:r>
      <w:r w:rsidRPr="00EA25D2">
        <w:rPr>
          <w:color w:val="6AAB73"/>
          <w:shd w:val="clear" w:color="auto" w:fill="293C40"/>
        </w:rPr>
        <w:br/>
        <w:t xml:space="preserve">                </w:t>
      </w:r>
      <w:r w:rsidRPr="00EA25D2">
        <w:rPr>
          <w:color w:val="CF8E6D"/>
        </w:rPr>
        <w:t>$</w:t>
      </w:r>
      <w:r w:rsidRPr="00EA25D2">
        <w:rPr>
          <w:color w:val="C77DBB"/>
        </w:rPr>
        <w:t>KEY_DATE</w:t>
      </w:r>
      <w:r w:rsidRPr="00EA25D2">
        <w:rPr>
          <w:color w:val="6AAB73"/>
          <w:shd w:val="clear" w:color="auto" w:fill="293C40"/>
        </w:rPr>
        <w:t xml:space="preserve"> TEXT</w:t>
      </w:r>
      <w:r w:rsidRPr="00EA25D2">
        <w:rPr>
          <w:color w:val="6AAB73"/>
          <w:shd w:val="clear" w:color="auto" w:fill="293C40"/>
        </w:rPr>
        <w:br/>
        <w:t xml:space="preserve">            )</w:t>
      </w:r>
      <w:r w:rsidRPr="00EA25D2">
        <w:rPr>
          <w:color w:val="6AAB73"/>
          <w:shd w:val="clear" w:color="auto" w:fill="293C40"/>
        </w:rPr>
        <w:br/>
        <w:t xml:space="preserve">        </w:t>
      </w:r>
      <w:r w:rsidRPr="00EA25D2">
        <w:rPr>
          <w:color w:val="6AAB73"/>
        </w:rPr>
        <w:t>"""</w:t>
      </w:r>
      <w:r w:rsidRPr="00EA25D2">
        <w:rPr>
          <w:color w:val="6AAB73"/>
        </w:rPr>
        <w:br/>
      </w:r>
      <w:r w:rsidRPr="00EA25D2">
        <w:rPr>
          <w:color w:val="6AAB73"/>
        </w:rPr>
        <w:br/>
        <w:t xml:space="preserve">        </w:t>
      </w:r>
      <w:r w:rsidRPr="00EA25D2">
        <w:rPr>
          <w:color w:val="CF8E6D"/>
        </w:rPr>
        <w:t xml:space="preserve">private const val </w:t>
      </w:r>
      <w:r w:rsidRPr="00EA25D2">
        <w:rPr>
          <w:color w:val="C77DBB"/>
        </w:rPr>
        <w:t xml:space="preserve">SQL_DROP_TABLE </w:t>
      </w:r>
      <w:r w:rsidRPr="00EA25D2">
        <w:rPr>
          <w:color w:val="BCBEC4"/>
        </w:rPr>
        <w:t xml:space="preserve">= </w:t>
      </w:r>
      <w:r w:rsidRPr="00EA25D2">
        <w:rPr>
          <w:color w:val="6AAB73"/>
        </w:rPr>
        <w:t>"</w:t>
      </w:r>
      <w:r w:rsidRPr="00EA25D2">
        <w:rPr>
          <w:color w:val="6AAB73"/>
          <w:shd w:val="clear" w:color="auto" w:fill="293C40"/>
        </w:rPr>
        <w:t xml:space="preserve">DROP TABLE IF EXISTS </w:t>
      </w:r>
      <w:r w:rsidRPr="00EA25D2">
        <w:rPr>
          <w:color w:val="CF8E6D"/>
        </w:rPr>
        <w:t>$</w:t>
      </w:r>
      <w:r w:rsidRPr="00EA25D2">
        <w:rPr>
          <w:color w:val="C77DBB"/>
        </w:rPr>
        <w:t>TABLE_BILLS</w:t>
      </w:r>
      <w:r w:rsidRPr="00EA25D2">
        <w:rPr>
          <w:color w:val="6AAB73"/>
        </w:rPr>
        <w:t>"</w:t>
      </w:r>
      <w:r w:rsidRPr="00EA25D2">
        <w:rPr>
          <w:color w:val="6AAB73"/>
        </w:rPr>
        <w:br/>
        <w:t xml:space="preserve">        </w:t>
      </w:r>
      <w:r w:rsidRPr="00EA25D2">
        <w:rPr>
          <w:color w:val="CF8E6D"/>
        </w:rPr>
        <w:t xml:space="preserve">private const val </w:t>
      </w:r>
      <w:r w:rsidRPr="00EA25D2">
        <w:rPr>
          <w:color w:val="C77DBB"/>
        </w:rPr>
        <w:t xml:space="preserve">SQL_SELECT_ALL_BILLS </w:t>
      </w:r>
      <w:r w:rsidRPr="00EA25D2">
        <w:rPr>
          <w:color w:val="BCBEC4"/>
        </w:rPr>
        <w:t xml:space="preserve">= </w:t>
      </w:r>
      <w:r w:rsidRPr="00EA25D2">
        <w:rPr>
          <w:color w:val="6AAB73"/>
        </w:rPr>
        <w:t>"</w:t>
      </w:r>
      <w:r w:rsidRPr="00EA25D2">
        <w:rPr>
          <w:color w:val="6AAB73"/>
          <w:shd w:val="clear" w:color="auto" w:fill="293C40"/>
        </w:rPr>
        <w:t xml:space="preserve">SELECT * FROM </w:t>
      </w:r>
      <w:r w:rsidRPr="00EA25D2">
        <w:rPr>
          <w:color w:val="CF8E6D"/>
        </w:rPr>
        <w:t>$</w:t>
      </w:r>
      <w:r w:rsidRPr="00EA25D2">
        <w:rPr>
          <w:color w:val="C77DBB"/>
        </w:rPr>
        <w:t>TABLE_BILLS</w:t>
      </w:r>
      <w:r w:rsidRPr="00EA25D2">
        <w:rPr>
          <w:color w:val="6AAB73"/>
        </w:rPr>
        <w:t>"</w:t>
      </w:r>
      <w:r w:rsidRPr="00EA25D2">
        <w:rPr>
          <w:color w:val="6AAB73"/>
        </w:rPr>
        <w:br/>
        <w:t xml:space="preserve">        </w:t>
      </w:r>
      <w:r w:rsidRPr="00EA25D2">
        <w:rPr>
          <w:color w:val="CF8E6D"/>
        </w:rPr>
        <w:t xml:space="preserve">private const val </w:t>
      </w:r>
      <w:r w:rsidRPr="00EA25D2">
        <w:rPr>
          <w:color w:val="C77DBB"/>
        </w:rPr>
        <w:t xml:space="preserve">SQL_DELETE_ALL_BILLS </w:t>
      </w:r>
      <w:r w:rsidRPr="00EA25D2">
        <w:rPr>
          <w:color w:val="BCBEC4"/>
        </w:rPr>
        <w:t xml:space="preserve">= </w:t>
      </w:r>
      <w:r w:rsidRPr="00EA25D2">
        <w:rPr>
          <w:color w:val="6AAB73"/>
        </w:rPr>
        <w:t>"</w:t>
      </w:r>
      <w:r w:rsidRPr="00EA25D2">
        <w:rPr>
          <w:color w:val="6AAB73"/>
          <w:shd w:val="clear" w:color="auto" w:fill="293C40"/>
        </w:rPr>
        <w:t xml:space="preserve">DELETE FROM </w:t>
      </w:r>
      <w:r w:rsidRPr="00EA25D2">
        <w:rPr>
          <w:color w:val="CF8E6D"/>
        </w:rPr>
        <w:t>$</w:t>
      </w:r>
      <w:r w:rsidRPr="00EA25D2">
        <w:rPr>
          <w:color w:val="C77DBB"/>
        </w:rPr>
        <w:t>TABLE_BILLS</w:t>
      </w:r>
      <w:r w:rsidRPr="00EA25D2">
        <w:rPr>
          <w:color w:val="6AAB73"/>
        </w:rPr>
        <w:t>"</w:t>
      </w:r>
      <w:r w:rsidRPr="00EA25D2">
        <w:rPr>
          <w:color w:val="6AAB73"/>
        </w:rPr>
        <w:br/>
        <w:t xml:space="preserve">        </w:t>
      </w:r>
      <w:r w:rsidRPr="00EA25D2">
        <w:rPr>
          <w:color w:val="CF8E6D"/>
        </w:rPr>
        <w:t xml:space="preserve">private const val </w:t>
      </w:r>
      <w:r w:rsidRPr="00EA25D2">
        <w:rPr>
          <w:color w:val="C77DBB"/>
        </w:rPr>
        <w:t xml:space="preserve">SQL_SUM_BILLS </w:t>
      </w:r>
      <w:r w:rsidRPr="00EA25D2">
        <w:rPr>
          <w:color w:val="BCBEC4"/>
        </w:rPr>
        <w:t xml:space="preserve">= </w:t>
      </w:r>
      <w:r w:rsidRPr="00EA25D2">
        <w:rPr>
          <w:color w:val="6AAB73"/>
        </w:rPr>
        <w:t>"</w:t>
      </w:r>
      <w:r w:rsidRPr="00EA25D2">
        <w:rPr>
          <w:color w:val="6AAB73"/>
          <w:shd w:val="clear" w:color="auto" w:fill="293C40"/>
        </w:rPr>
        <w:t>SELECT SUM(</w:t>
      </w:r>
      <w:r w:rsidRPr="00EA25D2">
        <w:rPr>
          <w:color w:val="CF8E6D"/>
        </w:rPr>
        <w:t>$</w:t>
      </w:r>
      <w:r w:rsidRPr="00EA25D2">
        <w:rPr>
          <w:color w:val="C77DBB"/>
        </w:rPr>
        <w:t>KEY_BILL</w:t>
      </w:r>
      <w:r w:rsidRPr="00EA25D2">
        <w:rPr>
          <w:color w:val="6AAB73"/>
          <w:shd w:val="clear" w:color="auto" w:fill="293C40"/>
        </w:rPr>
        <w:t xml:space="preserve">) FROM </w:t>
      </w:r>
      <w:r w:rsidRPr="00EA25D2">
        <w:rPr>
          <w:color w:val="CF8E6D"/>
        </w:rPr>
        <w:t>$</w:t>
      </w:r>
      <w:r w:rsidRPr="00EA25D2">
        <w:rPr>
          <w:color w:val="C77DBB"/>
        </w:rPr>
        <w:t>TABLE_BILLS</w:t>
      </w:r>
      <w:r w:rsidRPr="00EA25D2">
        <w:rPr>
          <w:color w:val="6AAB73"/>
        </w:rPr>
        <w:t>"</w:t>
      </w:r>
      <w:r w:rsidRPr="00EA25D2">
        <w:rPr>
          <w:color w:val="6AAB73"/>
        </w:rPr>
        <w:br/>
        <w:t xml:space="preserve">    </w:t>
      </w:r>
      <w:r w:rsidRPr="00EA25D2">
        <w:rPr>
          <w:color w:val="BCBEC4"/>
        </w:rPr>
        <w:t>}</w:t>
      </w:r>
      <w:r w:rsidRPr="00EA25D2">
        <w:rPr>
          <w:color w:val="BCBEC4"/>
        </w:rPr>
        <w:br/>
      </w:r>
      <w:r w:rsidRPr="00EA25D2">
        <w:rPr>
          <w:color w:val="BCBEC4"/>
        </w:rPr>
        <w:br/>
        <w:t xml:space="preserve">    </w:t>
      </w:r>
      <w:r w:rsidRPr="00EA25D2">
        <w:rPr>
          <w:i/>
          <w:iCs/>
          <w:color w:val="5F826B"/>
        </w:rPr>
        <w:t>/**</w:t>
      </w:r>
      <w:r w:rsidRPr="00EA25D2">
        <w:rPr>
          <w:i/>
          <w:iCs/>
          <w:color w:val="5F826B"/>
        </w:rPr>
        <w:br/>
        <w:t xml:space="preserve">     * Aquí se define la estructura de la base de datos y se ejecuta la consulta de creación de la tabla.</w:t>
      </w:r>
      <w:r w:rsidRPr="00EA25D2">
        <w:rPr>
          <w:i/>
          <w:iCs/>
          <w:color w:val="5F826B"/>
        </w:rPr>
        <w:br/>
        <w:t xml:space="preserve">     </w:t>
      </w:r>
      <w:r w:rsidRPr="003970BD">
        <w:rPr>
          <w:i/>
          <w:iCs/>
          <w:color w:val="5F826B"/>
          <w:lang w:val="es-AR"/>
        </w:rPr>
        <w:t>*/</w:t>
      </w:r>
      <w:r w:rsidRPr="003970BD">
        <w:rPr>
          <w:i/>
          <w:iCs/>
          <w:color w:val="5F826B"/>
          <w:lang w:val="es-AR"/>
        </w:rPr>
        <w:br/>
        <w:t xml:space="preserve">    </w:t>
      </w:r>
      <w:proofErr w:type="gramStart"/>
      <w:r w:rsidRPr="003970BD">
        <w:rPr>
          <w:color w:val="CF8E6D"/>
          <w:lang w:val="es-AR"/>
        </w:rPr>
        <w:t>override</w:t>
      </w:r>
      <w:proofErr w:type="gramEnd"/>
      <w:r w:rsidRPr="003970BD">
        <w:rPr>
          <w:color w:val="CF8E6D"/>
          <w:lang w:val="es-AR"/>
        </w:rPr>
        <w:t xml:space="preserve"> fun </w:t>
      </w:r>
      <w:r w:rsidRPr="003970BD">
        <w:rPr>
          <w:color w:val="56A8F5"/>
          <w:lang w:val="es-AR"/>
        </w:rPr>
        <w:t>onCreate</w:t>
      </w:r>
      <w:r w:rsidRPr="003970BD">
        <w:rPr>
          <w:color w:val="BCBEC4"/>
          <w:lang w:val="es-AR"/>
        </w:rPr>
        <w:t>(db: SQLiteDatabase?) {</w:t>
      </w:r>
      <w:r w:rsidRPr="003970BD">
        <w:rPr>
          <w:color w:val="BCBEC4"/>
          <w:lang w:val="es-AR"/>
        </w:rPr>
        <w:br/>
        <w:t xml:space="preserve">        </w:t>
      </w:r>
      <w:proofErr w:type="gramStart"/>
      <w:r w:rsidRPr="003970BD">
        <w:rPr>
          <w:color w:val="BCBEC4"/>
          <w:lang w:val="es-AR"/>
        </w:rPr>
        <w:t>db</w:t>
      </w:r>
      <w:proofErr w:type="gramEnd"/>
      <w:r w:rsidRPr="003970BD">
        <w:rPr>
          <w:color w:val="BCBEC4"/>
          <w:lang w:val="es-AR"/>
        </w:rPr>
        <w:t>?.</w:t>
      </w:r>
      <w:proofErr w:type="gramStart"/>
      <w:r w:rsidRPr="003970BD">
        <w:rPr>
          <w:color w:val="BCBEC4"/>
          <w:lang w:val="es-AR"/>
        </w:rPr>
        <w:t>execSQL(</w:t>
      </w:r>
      <w:proofErr w:type="gramEnd"/>
      <w:r w:rsidRPr="003970BD">
        <w:rPr>
          <w:color w:val="C77DBB"/>
          <w:lang w:val="es-AR"/>
        </w:rPr>
        <w:t>SQL_CREATE_TABLE</w:t>
      </w:r>
      <w:r w:rsidRPr="003970BD">
        <w:rPr>
          <w:color w:val="BCBEC4"/>
          <w:lang w:val="es-AR"/>
        </w:rPr>
        <w:t>)</w:t>
      </w:r>
      <w:r w:rsidRPr="003970BD">
        <w:rPr>
          <w:color w:val="BCBEC4"/>
          <w:lang w:val="es-AR"/>
        </w:rPr>
        <w:br/>
        <w:t xml:space="preserve">    }</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Se ejecuta cuando se actualiza la base de datos (cuando se cambia la versión).</w:t>
      </w:r>
      <w:r w:rsidRPr="003970BD">
        <w:rPr>
          <w:i/>
          <w:iCs/>
          <w:color w:val="5F826B"/>
          <w:lang w:val="es-AR"/>
        </w:rPr>
        <w:br/>
        <w:t xml:space="preserve">     * En este caso, elimina la tabla existente y crea una nueva.</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override</w:t>
      </w:r>
      <w:proofErr w:type="gramEnd"/>
      <w:r w:rsidRPr="003970BD">
        <w:rPr>
          <w:color w:val="CF8E6D"/>
          <w:lang w:val="es-AR"/>
        </w:rPr>
        <w:t xml:space="preserve"> fun </w:t>
      </w:r>
      <w:r w:rsidRPr="003970BD">
        <w:rPr>
          <w:color w:val="56A8F5"/>
          <w:lang w:val="es-AR"/>
        </w:rPr>
        <w:t>onUpgrade</w:t>
      </w:r>
      <w:r w:rsidRPr="003970BD">
        <w:rPr>
          <w:color w:val="BCBEC4"/>
          <w:lang w:val="es-AR"/>
        </w:rPr>
        <w:t>(db: SQLiteDatabase?, oldVersion: Int, newVersion: Int) {</w:t>
      </w:r>
      <w:r w:rsidRPr="003970BD">
        <w:rPr>
          <w:color w:val="BCBEC4"/>
          <w:lang w:val="es-AR"/>
        </w:rPr>
        <w:br/>
        <w:t xml:space="preserve">        db?.</w:t>
      </w:r>
      <w:proofErr w:type="gramStart"/>
      <w:r w:rsidRPr="003970BD">
        <w:rPr>
          <w:color w:val="BCBEC4"/>
          <w:lang w:val="es-AR"/>
        </w:rPr>
        <w:t>execSQL(</w:t>
      </w:r>
      <w:proofErr w:type="gramEnd"/>
      <w:r w:rsidRPr="003970BD">
        <w:rPr>
          <w:color w:val="C77DBB"/>
          <w:lang w:val="es-AR"/>
        </w:rPr>
        <w:t>SQL_DROP_TABLE</w:t>
      </w:r>
      <w:r w:rsidRPr="003970BD">
        <w:rPr>
          <w:color w:val="BCBEC4"/>
          <w:lang w:val="es-AR"/>
        </w:rPr>
        <w:t>)</w:t>
      </w:r>
      <w:r w:rsidRPr="003970BD">
        <w:rPr>
          <w:color w:val="BCBEC4"/>
          <w:lang w:val="es-AR"/>
        </w:rPr>
        <w:br/>
        <w:t xml:space="preserve">        onCreate(db)</w:t>
      </w:r>
      <w:r w:rsidRPr="003970BD">
        <w:rPr>
          <w:color w:val="BCBEC4"/>
          <w:lang w:val="es-AR"/>
        </w:rPr>
        <w:br/>
        <w:t xml:space="preserve">    }</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Inserta un nuevo billete en la base de datos.</w:t>
      </w:r>
      <w:r w:rsidRPr="003970BD">
        <w:rPr>
          <w:i/>
          <w:iCs/>
          <w:color w:val="5F826B"/>
          <w:lang w:val="es-AR"/>
        </w:rPr>
        <w:br/>
        <w:t xml:space="preserve">     *</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value </w:t>
      </w:r>
      <w:r w:rsidRPr="003970BD">
        <w:rPr>
          <w:i/>
          <w:iCs/>
          <w:color w:val="5F826B"/>
          <w:lang w:val="es-AR"/>
        </w:rPr>
        <w:t>El valor del billete que se inserta.</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date </w:t>
      </w:r>
      <w:r w:rsidRPr="003970BD">
        <w:rPr>
          <w:i/>
          <w:iCs/>
          <w:color w:val="5F826B"/>
          <w:lang w:val="es-AR"/>
        </w:rPr>
        <w:t>La fecha asociada al billete.</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return</w:t>
      </w:r>
      <w:proofErr w:type="gramEnd"/>
      <w:r w:rsidRPr="003970BD">
        <w:rPr>
          <w:i/>
          <w:iCs/>
          <w:color w:val="67A37C"/>
          <w:lang w:val="es-AR"/>
        </w:rPr>
        <w:t xml:space="preserve"> </w:t>
      </w:r>
      <w:r w:rsidRPr="003970BD">
        <w:rPr>
          <w:i/>
          <w:iCs/>
          <w:color w:val="5F826B"/>
          <w:lang w:val="es-AR"/>
        </w:rPr>
        <w:t>El ID del nuevo registro insertado en la base de datos.</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fun</w:t>
      </w:r>
      <w:proofErr w:type="gramEnd"/>
      <w:r w:rsidRPr="003970BD">
        <w:rPr>
          <w:color w:val="CF8E6D"/>
          <w:lang w:val="es-AR"/>
        </w:rPr>
        <w:t xml:space="preserve"> </w:t>
      </w:r>
      <w:r w:rsidRPr="003970BD">
        <w:rPr>
          <w:color w:val="56A8F5"/>
          <w:lang w:val="es-AR"/>
        </w:rPr>
        <w:t>insertBill</w:t>
      </w:r>
      <w:r w:rsidRPr="003970BD">
        <w:rPr>
          <w:color w:val="BCBEC4"/>
          <w:lang w:val="es-AR"/>
        </w:rPr>
        <w:t>(value: Int, date: String): Long {</w:t>
      </w:r>
      <w:r w:rsidRPr="003970BD">
        <w:rPr>
          <w:color w:val="BCBEC4"/>
          <w:lang w:val="es-AR"/>
        </w:rPr>
        <w:br/>
        <w:t xml:space="preserve">        </w:t>
      </w:r>
      <w:r w:rsidRPr="003970BD">
        <w:rPr>
          <w:color w:val="7A7E85"/>
          <w:lang w:val="es-AR"/>
        </w:rPr>
        <w:t>// Crea un ContentValues para almacenar los datos del billete.</w:t>
      </w:r>
      <w:r w:rsidRPr="003970BD">
        <w:rPr>
          <w:color w:val="7A7E85"/>
          <w:lang w:val="es-AR"/>
        </w:rPr>
        <w:br/>
      </w:r>
      <w:r w:rsidRPr="003970BD">
        <w:rPr>
          <w:color w:val="7A7E85"/>
          <w:lang w:val="es-AR"/>
        </w:rPr>
        <w:lastRenderedPageBreak/>
        <w:t xml:space="preserve">        </w:t>
      </w:r>
      <w:proofErr w:type="gramStart"/>
      <w:r w:rsidRPr="003970BD">
        <w:rPr>
          <w:color w:val="CF8E6D"/>
          <w:lang w:val="es-AR"/>
        </w:rPr>
        <w:t>val</w:t>
      </w:r>
      <w:proofErr w:type="gramEnd"/>
      <w:r w:rsidRPr="003970BD">
        <w:rPr>
          <w:color w:val="CF8E6D"/>
          <w:lang w:val="es-AR"/>
        </w:rPr>
        <w:t xml:space="preserve"> </w:t>
      </w:r>
      <w:r w:rsidRPr="003970BD">
        <w:rPr>
          <w:color w:val="BCBEC4"/>
          <w:lang w:val="es-AR"/>
        </w:rPr>
        <w:t>contentValues = ContentValues().</w:t>
      </w:r>
      <w:r w:rsidRPr="003970BD">
        <w:rPr>
          <w:i/>
          <w:iCs/>
          <w:color w:val="57AAF7"/>
          <w:lang w:val="es-AR"/>
        </w:rPr>
        <w:t xml:space="preserve">apply </w:t>
      </w:r>
      <w:r w:rsidRPr="003970BD">
        <w:rPr>
          <w:b/>
          <w:bCs/>
          <w:color w:val="BCBEC4"/>
          <w:lang w:val="es-AR"/>
        </w:rPr>
        <w:t>{</w:t>
      </w:r>
      <w:r w:rsidRPr="003970BD">
        <w:rPr>
          <w:b/>
          <w:bCs/>
          <w:color w:val="BCBEC4"/>
          <w:lang w:val="es-AR"/>
        </w:rPr>
        <w:br/>
        <w:t xml:space="preserve">            </w:t>
      </w:r>
      <w:r w:rsidRPr="003970BD">
        <w:rPr>
          <w:color w:val="BCBEC4"/>
          <w:lang w:val="es-AR"/>
        </w:rPr>
        <w:t>put(</w:t>
      </w:r>
      <w:r w:rsidRPr="003970BD">
        <w:rPr>
          <w:color w:val="C77DBB"/>
          <w:lang w:val="es-AR"/>
        </w:rPr>
        <w:t>KEY_BILL</w:t>
      </w:r>
      <w:r w:rsidRPr="003970BD">
        <w:rPr>
          <w:color w:val="BCBEC4"/>
          <w:lang w:val="es-AR"/>
        </w:rPr>
        <w:t>, value)</w:t>
      </w:r>
      <w:r w:rsidRPr="003970BD">
        <w:rPr>
          <w:color w:val="BCBEC4"/>
          <w:lang w:val="es-AR"/>
        </w:rPr>
        <w:br/>
        <w:t xml:space="preserve">            put(</w:t>
      </w:r>
      <w:r w:rsidRPr="003970BD">
        <w:rPr>
          <w:color w:val="C77DBB"/>
          <w:lang w:val="es-AR"/>
        </w:rPr>
        <w:t>KEY_DATE</w:t>
      </w:r>
      <w:r w:rsidRPr="003970BD">
        <w:rPr>
          <w:color w:val="BCBEC4"/>
          <w:lang w:val="es-AR"/>
        </w:rPr>
        <w:t>, date)</w:t>
      </w:r>
      <w:r w:rsidRPr="003970BD">
        <w:rPr>
          <w:color w:val="BCBEC4"/>
          <w:lang w:val="es-AR"/>
        </w:rPr>
        <w:br/>
        <w:t xml:space="preserve">        </w:t>
      </w:r>
      <w:r w:rsidRPr="003970BD">
        <w:rPr>
          <w:b/>
          <w:bCs/>
          <w:color w:val="BCBEC4"/>
          <w:lang w:val="es-AR"/>
        </w:rPr>
        <w:t>}</w:t>
      </w:r>
      <w:r w:rsidRPr="003970BD">
        <w:rPr>
          <w:b/>
          <w:bCs/>
          <w:color w:val="BCBEC4"/>
          <w:lang w:val="es-AR"/>
        </w:rPr>
        <w:br/>
      </w:r>
      <w:r w:rsidRPr="003970BD">
        <w:rPr>
          <w:b/>
          <w:bCs/>
          <w:color w:val="BCBEC4"/>
          <w:lang w:val="es-AR"/>
        </w:rPr>
        <w:br/>
        <w:t xml:space="preserve">        </w:t>
      </w:r>
      <w:r w:rsidRPr="003970BD">
        <w:rPr>
          <w:color w:val="7A7E85"/>
          <w:lang w:val="es-AR"/>
        </w:rPr>
        <w:t>// Inserta el billete en la base de datos y retorna el ID del nuevo registro.</w:t>
      </w:r>
      <w:r w:rsidRPr="003970BD">
        <w:rPr>
          <w:color w:val="7A7E85"/>
          <w:lang w:val="es-AR"/>
        </w:rPr>
        <w:br/>
        <w:t xml:space="preserve">        </w:t>
      </w:r>
      <w:proofErr w:type="gramStart"/>
      <w:r w:rsidRPr="003970BD">
        <w:rPr>
          <w:color w:val="CF8E6D"/>
          <w:lang w:val="es-AR"/>
        </w:rPr>
        <w:t>return</w:t>
      </w:r>
      <w:proofErr w:type="gramEnd"/>
      <w:r w:rsidRPr="003970BD">
        <w:rPr>
          <w:color w:val="CF8E6D"/>
          <w:lang w:val="es-AR"/>
        </w:rPr>
        <w:t xml:space="preserve"> </w:t>
      </w:r>
      <w:r w:rsidRPr="003970BD">
        <w:rPr>
          <w:i/>
          <w:iCs/>
          <w:color w:val="C77DBB"/>
          <w:lang w:val="es-AR"/>
        </w:rPr>
        <w:t>writableDatabase</w:t>
      </w:r>
      <w:r w:rsidRPr="003970BD">
        <w:rPr>
          <w:color w:val="BCBEC4"/>
          <w:lang w:val="es-AR"/>
        </w:rPr>
        <w:t>.</w:t>
      </w:r>
      <w:r w:rsidRPr="003970BD">
        <w:rPr>
          <w:i/>
          <w:iCs/>
          <w:color w:val="57AAF7"/>
          <w:lang w:val="es-AR"/>
        </w:rPr>
        <w:t xml:space="preserve">use </w:t>
      </w:r>
      <w:r w:rsidRPr="003970BD">
        <w:rPr>
          <w:b/>
          <w:bCs/>
          <w:color w:val="BCBEC4"/>
          <w:lang w:val="es-AR"/>
        </w:rPr>
        <w:t xml:space="preserve">{ </w:t>
      </w:r>
      <w:r w:rsidRPr="003970BD">
        <w:rPr>
          <w:color w:val="BCBEC4"/>
          <w:lang w:val="es-AR"/>
        </w:rPr>
        <w:t xml:space="preserve">db </w:t>
      </w:r>
      <w:r w:rsidRPr="003970BD">
        <w:rPr>
          <w:b/>
          <w:bCs/>
          <w:color w:val="BCBEC4"/>
          <w:lang w:val="es-AR"/>
        </w:rPr>
        <w:t>-&gt;</w:t>
      </w:r>
      <w:r w:rsidRPr="003970BD">
        <w:rPr>
          <w:b/>
          <w:bCs/>
          <w:color w:val="BCBEC4"/>
          <w:lang w:val="es-AR"/>
        </w:rPr>
        <w:br/>
        <w:t xml:space="preserve">            </w:t>
      </w:r>
      <w:r w:rsidRPr="003970BD">
        <w:rPr>
          <w:color w:val="BCBEC4"/>
          <w:lang w:val="es-AR"/>
        </w:rPr>
        <w:t>db.insert(</w:t>
      </w:r>
      <w:r w:rsidRPr="003970BD">
        <w:rPr>
          <w:color w:val="C77DBB"/>
          <w:lang w:val="es-AR"/>
        </w:rPr>
        <w:t>TABLE_BILLS</w:t>
      </w:r>
      <w:r w:rsidRPr="003970BD">
        <w:rPr>
          <w:color w:val="BCBEC4"/>
          <w:lang w:val="es-AR"/>
        </w:rPr>
        <w:t xml:space="preserve">, </w:t>
      </w:r>
      <w:r w:rsidRPr="003970BD">
        <w:rPr>
          <w:color w:val="CF8E6D"/>
          <w:lang w:val="es-AR"/>
        </w:rPr>
        <w:t>null</w:t>
      </w:r>
      <w:r w:rsidRPr="003970BD">
        <w:rPr>
          <w:color w:val="BCBEC4"/>
          <w:lang w:val="es-AR"/>
        </w:rPr>
        <w:t>, contentValues)</w:t>
      </w:r>
      <w:r w:rsidRPr="003970BD">
        <w:rPr>
          <w:color w:val="BCBEC4"/>
          <w:lang w:val="es-AR"/>
        </w:rPr>
        <w:br/>
        <w:t xml:space="preserve">        </w:t>
      </w:r>
      <w:r w:rsidRPr="003970BD">
        <w:rPr>
          <w:b/>
          <w:bCs/>
          <w:color w:val="BCBEC4"/>
          <w:lang w:val="es-AR"/>
        </w:rPr>
        <w:t>}</w:t>
      </w:r>
      <w:r w:rsidRPr="003970BD">
        <w:rPr>
          <w:b/>
          <w:bCs/>
          <w:color w:val="BCBEC4"/>
          <w:lang w:val="es-AR"/>
        </w:rPr>
        <w:br/>
        <w:t xml:space="preserve">    </w:t>
      </w:r>
      <w:r w:rsidRPr="003970BD">
        <w:rPr>
          <w:color w:val="BCBEC4"/>
          <w:lang w:val="es-AR"/>
        </w:rPr>
        <w:t>}</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Obtiene todos los billetes almacenados en la base de datos.</w:t>
      </w:r>
      <w:r w:rsidRPr="003970BD">
        <w:rPr>
          <w:i/>
          <w:iCs/>
          <w:color w:val="5F826B"/>
          <w:lang w:val="es-AR"/>
        </w:rPr>
        <w:br/>
        <w:t xml:space="preserve">     *</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return</w:t>
      </w:r>
      <w:proofErr w:type="gramEnd"/>
      <w:r w:rsidRPr="003970BD">
        <w:rPr>
          <w:i/>
          <w:iCs/>
          <w:color w:val="67A37C"/>
          <w:lang w:val="es-AR"/>
        </w:rPr>
        <w:t xml:space="preserve"> </w:t>
      </w:r>
      <w:r w:rsidRPr="003970BD">
        <w:rPr>
          <w:i/>
          <w:iCs/>
          <w:color w:val="5F826B"/>
          <w:lang w:val="es-AR"/>
        </w:rPr>
        <w:t xml:space="preserve">Una lista de objetos </w:t>
      </w:r>
      <w:r w:rsidRPr="003970BD">
        <w:rPr>
          <w:i/>
          <w:iCs/>
          <w:color w:val="ABADB3"/>
          <w:lang w:val="es-AR"/>
        </w:rPr>
        <w:t>[BillData]</w:t>
      </w:r>
      <w:r w:rsidRPr="003970BD">
        <w:rPr>
          <w:i/>
          <w:iCs/>
          <w:color w:val="5F826B"/>
          <w:lang w:val="es-AR"/>
        </w:rPr>
        <w:t xml:space="preserve"> representando todos los billetes.</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fun</w:t>
      </w:r>
      <w:proofErr w:type="gramEnd"/>
      <w:r w:rsidRPr="003970BD">
        <w:rPr>
          <w:color w:val="CF8E6D"/>
          <w:lang w:val="es-AR"/>
        </w:rPr>
        <w:t xml:space="preserve"> </w:t>
      </w:r>
      <w:r w:rsidRPr="003970BD">
        <w:rPr>
          <w:color w:val="56A8F5"/>
          <w:lang w:val="es-AR"/>
        </w:rPr>
        <w:t>getAllBills</w:t>
      </w:r>
      <w:r w:rsidRPr="003970BD">
        <w:rPr>
          <w:color w:val="BCBEC4"/>
          <w:lang w:val="es-AR"/>
        </w:rPr>
        <w:t>(): List&lt;BillData&gt; {</w:t>
      </w:r>
      <w:r w:rsidRPr="003970BD">
        <w:rPr>
          <w:color w:val="BCBEC4"/>
          <w:lang w:val="es-AR"/>
        </w:rPr>
        <w:br/>
        <w:t xml:space="preserve">        </w:t>
      </w:r>
      <w:r w:rsidRPr="003970BD">
        <w:rPr>
          <w:color w:val="CF8E6D"/>
          <w:lang w:val="es-AR"/>
        </w:rPr>
        <w:t xml:space="preserve">val </w:t>
      </w:r>
      <w:r w:rsidRPr="003970BD">
        <w:rPr>
          <w:color w:val="BCBEC4"/>
          <w:lang w:val="es-AR"/>
        </w:rPr>
        <w:t xml:space="preserve">billList = </w:t>
      </w:r>
      <w:r w:rsidRPr="003970BD">
        <w:rPr>
          <w:i/>
          <w:iCs/>
          <w:color w:val="BCBEC4"/>
          <w:lang w:val="es-AR"/>
        </w:rPr>
        <w:t>mutableListOf</w:t>
      </w:r>
      <w:r w:rsidRPr="003970BD">
        <w:rPr>
          <w:color w:val="BCBEC4"/>
          <w:lang w:val="es-AR"/>
        </w:rPr>
        <w:t>&lt;BillData&gt;()</w:t>
      </w:r>
      <w:r w:rsidRPr="003970BD">
        <w:rPr>
          <w:color w:val="BCBEC4"/>
          <w:lang w:val="es-AR"/>
        </w:rPr>
        <w:br/>
      </w:r>
      <w:r w:rsidRPr="003970BD">
        <w:rPr>
          <w:color w:val="BCBEC4"/>
          <w:lang w:val="es-AR"/>
        </w:rPr>
        <w:br/>
        <w:t xml:space="preserve">        </w:t>
      </w:r>
      <w:r w:rsidRPr="003970BD">
        <w:rPr>
          <w:color w:val="7A7E85"/>
          <w:lang w:val="es-AR"/>
        </w:rPr>
        <w:t>// Consulta la base de datos y recorre el cursor para obtener todos los billetes.</w:t>
      </w:r>
      <w:r w:rsidRPr="003970BD">
        <w:rPr>
          <w:color w:val="7A7E85"/>
          <w:lang w:val="es-AR"/>
        </w:rPr>
        <w:br/>
        <w:t xml:space="preserve">        </w:t>
      </w:r>
      <w:r w:rsidRPr="003970BD">
        <w:rPr>
          <w:i/>
          <w:iCs/>
          <w:color w:val="C77DBB"/>
          <w:lang w:val="es-AR"/>
        </w:rPr>
        <w:t>readableDatabase</w:t>
      </w:r>
      <w:r w:rsidRPr="003970BD">
        <w:rPr>
          <w:color w:val="BCBEC4"/>
          <w:lang w:val="es-AR"/>
        </w:rPr>
        <w:t>.</w:t>
      </w:r>
      <w:r w:rsidRPr="003970BD">
        <w:rPr>
          <w:i/>
          <w:iCs/>
          <w:color w:val="57AAF7"/>
          <w:lang w:val="es-AR"/>
        </w:rPr>
        <w:t xml:space="preserve">use </w:t>
      </w:r>
      <w:proofErr w:type="gramStart"/>
      <w:r w:rsidRPr="003970BD">
        <w:rPr>
          <w:b/>
          <w:bCs/>
          <w:color w:val="BCBEC4"/>
          <w:lang w:val="es-AR"/>
        </w:rPr>
        <w:t xml:space="preserve">{ </w:t>
      </w:r>
      <w:r w:rsidRPr="003970BD">
        <w:rPr>
          <w:color w:val="BCBEC4"/>
          <w:lang w:val="es-AR"/>
        </w:rPr>
        <w:t>db</w:t>
      </w:r>
      <w:proofErr w:type="gramEnd"/>
      <w:r w:rsidRPr="003970BD">
        <w:rPr>
          <w:color w:val="BCBEC4"/>
          <w:lang w:val="es-AR"/>
        </w:rPr>
        <w:t xml:space="preserve"> </w:t>
      </w:r>
      <w:r w:rsidRPr="003970BD">
        <w:rPr>
          <w:b/>
          <w:bCs/>
          <w:color w:val="BCBEC4"/>
          <w:lang w:val="es-AR"/>
        </w:rPr>
        <w:t>-&gt;</w:t>
      </w:r>
      <w:r w:rsidRPr="003970BD">
        <w:rPr>
          <w:b/>
          <w:bCs/>
          <w:color w:val="BCBEC4"/>
          <w:lang w:val="es-AR"/>
        </w:rPr>
        <w:br/>
        <w:t xml:space="preserve">            </w:t>
      </w:r>
      <w:r w:rsidRPr="003970BD">
        <w:rPr>
          <w:color w:val="BCBEC4"/>
          <w:lang w:val="es-AR"/>
        </w:rPr>
        <w:t>db.rawQuery(</w:t>
      </w:r>
      <w:r w:rsidRPr="003970BD">
        <w:rPr>
          <w:color w:val="C77DBB"/>
          <w:lang w:val="es-AR"/>
        </w:rPr>
        <w:t>SQL_SELECT_ALL_BILLS</w:t>
      </w:r>
      <w:r w:rsidRPr="003970BD">
        <w:rPr>
          <w:color w:val="BCBEC4"/>
          <w:lang w:val="es-AR"/>
        </w:rPr>
        <w:t xml:space="preserve">, </w:t>
      </w:r>
      <w:r w:rsidRPr="003970BD">
        <w:rPr>
          <w:color w:val="CF8E6D"/>
          <w:lang w:val="es-AR"/>
        </w:rPr>
        <w:t>null</w:t>
      </w:r>
      <w:r w:rsidRPr="003970BD">
        <w:rPr>
          <w:color w:val="BCBEC4"/>
          <w:lang w:val="es-AR"/>
        </w:rPr>
        <w:t>).</w:t>
      </w:r>
      <w:r w:rsidRPr="003970BD">
        <w:rPr>
          <w:i/>
          <w:iCs/>
          <w:color w:val="57AAF7"/>
          <w:lang w:val="es-AR"/>
        </w:rPr>
        <w:t xml:space="preserve">use </w:t>
      </w:r>
      <w:r w:rsidRPr="003970BD">
        <w:rPr>
          <w:b/>
          <w:bCs/>
          <w:color w:val="BCBEC4"/>
          <w:lang w:val="es-AR"/>
        </w:rPr>
        <w:t xml:space="preserve">{ </w:t>
      </w:r>
      <w:r w:rsidRPr="003970BD">
        <w:rPr>
          <w:color w:val="BCBEC4"/>
          <w:lang w:val="es-AR"/>
        </w:rPr>
        <w:t xml:space="preserve">cursor </w:t>
      </w:r>
      <w:r w:rsidRPr="003970BD">
        <w:rPr>
          <w:b/>
          <w:bCs/>
          <w:color w:val="BCBEC4"/>
          <w:lang w:val="es-AR"/>
        </w:rPr>
        <w:t>-&gt;</w:t>
      </w:r>
      <w:r w:rsidRPr="003970BD">
        <w:rPr>
          <w:b/>
          <w:bCs/>
          <w:color w:val="BCBEC4"/>
          <w:lang w:val="es-AR"/>
        </w:rPr>
        <w:br/>
        <w:t xml:space="preserve">                </w:t>
      </w:r>
      <w:r w:rsidRPr="003970BD">
        <w:rPr>
          <w:color w:val="CF8E6D"/>
          <w:lang w:val="es-AR"/>
        </w:rPr>
        <w:t xml:space="preserve">while </w:t>
      </w:r>
      <w:r w:rsidRPr="003970BD">
        <w:rPr>
          <w:color w:val="BCBEC4"/>
          <w:lang w:val="es-AR"/>
        </w:rPr>
        <w:t>(cursor.moveToNext())</w:t>
      </w:r>
      <w:r w:rsidRPr="003970BD">
        <w:rPr>
          <w:color w:val="BCBEC4"/>
          <w:lang w:val="es-AR"/>
        </w:rPr>
        <w:br/>
        <w:t xml:space="preserve">                    billList.add(cursor.</w:t>
      </w:r>
      <w:r w:rsidRPr="003970BD">
        <w:rPr>
          <w:i/>
          <w:iCs/>
          <w:color w:val="57AAF7"/>
          <w:lang w:val="es-AR"/>
        </w:rPr>
        <w:t>toBillData</w:t>
      </w:r>
      <w:r w:rsidRPr="003970BD">
        <w:rPr>
          <w:color w:val="BCBEC4"/>
          <w:lang w:val="es-AR"/>
        </w:rPr>
        <w:t>())</w:t>
      </w:r>
      <w:r w:rsidRPr="003970BD">
        <w:rPr>
          <w:color w:val="BCBEC4"/>
          <w:lang w:val="es-AR"/>
        </w:rPr>
        <w:br/>
        <w:t xml:space="preserve">            </w:t>
      </w:r>
      <w:r w:rsidRPr="003970BD">
        <w:rPr>
          <w:b/>
          <w:bCs/>
          <w:color w:val="BCBEC4"/>
          <w:lang w:val="es-AR"/>
        </w:rPr>
        <w:t>}</w:t>
      </w:r>
      <w:r w:rsidRPr="003970BD">
        <w:rPr>
          <w:b/>
          <w:bCs/>
          <w:color w:val="BCBEC4"/>
          <w:lang w:val="es-AR"/>
        </w:rPr>
        <w:br/>
        <w:t xml:space="preserve">        }</w:t>
      </w:r>
      <w:r w:rsidRPr="003970BD">
        <w:rPr>
          <w:b/>
          <w:bCs/>
          <w:color w:val="BCBEC4"/>
          <w:lang w:val="es-AR"/>
        </w:rPr>
        <w:br/>
      </w:r>
      <w:r w:rsidRPr="003970BD">
        <w:rPr>
          <w:b/>
          <w:bCs/>
          <w:color w:val="BCBEC4"/>
          <w:lang w:val="es-AR"/>
        </w:rPr>
        <w:br/>
        <w:t xml:space="preserve">        </w:t>
      </w:r>
      <w:r w:rsidRPr="003970BD">
        <w:rPr>
          <w:color w:val="CF8E6D"/>
          <w:lang w:val="es-AR"/>
        </w:rPr>
        <w:t xml:space="preserve">return </w:t>
      </w:r>
      <w:r w:rsidRPr="003970BD">
        <w:rPr>
          <w:color w:val="BCBEC4"/>
          <w:lang w:val="es-AR"/>
        </w:rPr>
        <w:t>billList</w:t>
      </w:r>
      <w:r w:rsidRPr="003970BD">
        <w:rPr>
          <w:color w:val="BCBEC4"/>
          <w:lang w:val="es-AR"/>
        </w:rPr>
        <w:br/>
        <w:t xml:space="preserve">    }</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Elimina todos los billetes de la base de datos.</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fun</w:t>
      </w:r>
      <w:proofErr w:type="gramEnd"/>
      <w:r w:rsidRPr="003970BD">
        <w:rPr>
          <w:color w:val="CF8E6D"/>
          <w:lang w:val="es-AR"/>
        </w:rPr>
        <w:t xml:space="preserve"> </w:t>
      </w:r>
      <w:r w:rsidRPr="003970BD">
        <w:rPr>
          <w:color w:val="56A8F5"/>
          <w:lang w:val="es-AR"/>
        </w:rPr>
        <w:t>deleteAllBills</w:t>
      </w:r>
      <w:r w:rsidRPr="003970BD">
        <w:rPr>
          <w:color w:val="BCBEC4"/>
          <w:lang w:val="es-AR"/>
        </w:rPr>
        <w:t>() {</w:t>
      </w:r>
      <w:r w:rsidRPr="003970BD">
        <w:rPr>
          <w:color w:val="BCBEC4"/>
          <w:lang w:val="es-AR"/>
        </w:rPr>
        <w:br/>
        <w:t xml:space="preserve">        </w:t>
      </w:r>
      <w:r w:rsidRPr="003970BD">
        <w:rPr>
          <w:i/>
          <w:iCs/>
          <w:color w:val="C77DBB"/>
          <w:lang w:val="es-AR"/>
        </w:rPr>
        <w:t>writableDatabase</w:t>
      </w:r>
      <w:r w:rsidRPr="003970BD">
        <w:rPr>
          <w:color w:val="BCBEC4"/>
          <w:lang w:val="es-AR"/>
        </w:rPr>
        <w:t>.</w:t>
      </w:r>
      <w:r w:rsidRPr="003970BD">
        <w:rPr>
          <w:i/>
          <w:iCs/>
          <w:color w:val="57AAF7"/>
          <w:lang w:val="es-AR"/>
        </w:rPr>
        <w:t xml:space="preserve">use </w:t>
      </w:r>
      <w:r w:rsidRPr="003970BD">
        <w:rPr>
          <w:b/>
          <w:bCs/>
          <w:color w:val="BCBEC4"/>
          <w:lang w:val="es-AR"/>
        </w:rPr>
        <w:t xml:space="preserve">{ </w:t>
      </w:r>
      <w:r w:rsidRPr="003970BD">
        <w:rPr>
          <w:color w:val="BCBEC4"/>
          <w:lang w:val="es-AR"/>
        </w:rPr>
        <w:t xml:space="preserve">db </w:t>
      </w:r>
      <w:r w:rsidRPr="003970BD">
        <w:rPr>
          <w:b/>
          <w:bCs/>
          <w:color w:val="BCBEC4"/>
          <w:lang w:val="es-AR"/>
        </w:rPr>
        <w:t>-&gt;</w:t>
      </w:r>
      <w:r w:rsidRPr="003970BD">
        <w:rPr>
          <w:b/>
          <w:bCs/>
          <w:color w:val="BCBEC4"/>
          <w:lang w:val="es-AR"/>
        </w:rPr>
        <w:br/>
        <w:t xml:space="preserve">            </w:t>
      </w:r>
      <w:r w:rsidRPr="003970BD">
        <w:rPr>
          <w:color w:val="BCBEC4"/>
          <w:lang w:val="es-AR"/>
        </w:rPr>
        <w:t>db.execSQL(</w:t>
      </w:r>
      <w:r w:rsidRPr="003970BD">
        <w:rPr>
          <w:color w:val="C77DBB"/>
          <w:lang w:val="es-AR"/>
        </w:rPr>
        <w:t>SQL_DELETE_ALL_BILLS</w:t>
      </w:r>
      <w:r w:rsidRPr="003970BD">
        <w:rPr>
          <w:color w:val="BCBEC4"/>
          <w:lang w:val="es-AR"/>
        </w:rPr>
        <w:t>)</w:t>
      </w:r>
      <w:r w:rsidRPr="003970BD">
        <w:rPr>
          <w:color w:val="BCBEC4"/>
          <w:lang w:val="es-AR"/>
        </w:rPr>
        <w:br/>
        <w:t xml:space="preserve">        </w:t>
      </w:r>
      <w:r w:rsidRPr="003970BD">
        <w:rPr>
          <w:b/>
          <w:bCs/>
          <w:color w:val="BCBEC4"/>
          <w:lang w:val="es-AR"/>
        </w:rPr>
        <w:t>}</w:t>
      </w:r>
      <w:r w:rsidRPr="003970BD">
        <w:rPr>
          <w:b/>
          <w:bCs/>
          <w:color w:val="BCBEC4"/>
          <w:lang w:val="es-AR"/>
        </w:rPr>
        <w:br/>
        <w:t xml:space="preserve">    </w:t>
      </w:r>
      <w:r w:rsidRPr="003970BD">
        <w:rPr>
          <w:color w:val="BCBEC4"/>
          <w:lang w:val="es-AR"/>
        </w:rPr>
        <w:t>}</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Calcula el total de los valores de todos los billetes almacenados.</w:t>
      </w:r>
      <w:r w:rsidRPr="003970BD">
        <w:rPr>
          <w:i/>
          <w:iCs/>
          <w:color w:val="5F826B"/>
          <w:lang w:val="es-AR"/>
        </w:rPr>
        <w:br/>
        <w:t xml:space="preserve">     *</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return</w:t>
      </w:r>
      <w:proofErr w:type="gramEnd"/>
      <w:r w:rsidRPr="003970BD">
        <w:rPr>
          <w:i/>
          <w:iCs/>
          <w:color w:val="67A37C"/>
          <w:lang w:val="es-AR"/>
        </w:rPr>
        <w:t xml:space="preserve"> </w:t>
      </w:r>
      <w:r w:rsidRPr="003970BD">
        <w:rPr>
          <w:i/>
          <w:iCs/>
          <w:color w:val="5F826B"/>
          <w:lang w:val="es-AR"/>
        </w:rPr>
        <w:t>El total de los valores de los billetes.</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fun</w:t>
      </w:r>
      <w:proofErr w:type="gramEnd"/>
      <w:r w:rsidRPr="003970BD">
        <w:rPr>
          <w:color w:val="CF8E6D"/>
          <w:lang w:val="es-AR"/>
        </w:rPr>
        <w:t xml:space="preserve"> </w:t>
      </w:r>
      <w:r w:rsidRPr="003970BD">
        <w:rPr>
          <w:color w:val="56A8F5"/>
          <w:lang w:val="es-AR"/>
        </w:rPr>
        <w:t>getTotalAmount</w:t>
      </w:r>
      <w:r w:rsidRPr="003970BD">
        <w:rPr>
          <w:color w:val="BCBEC4"/>
          <w:lang w:val="es-AR"/>
        </w:rPr>
        <w:t>(): Int {</w:t>
      </w:r>
      <w:r w:rsidRPr="003970BD">
        <w:rPr>
          <w:color w:val="BCBEC4"/>
          <w:lang w:val="es-AR"/>
        </w:rPr>
        <w:br/>
        <w:t xml:space="preserve">        </w:t>
      </w:r>
      <w:r w:rsidRPr="003970BD">
        <w:rPr>
          <w:i/>
          <w:iCs/>
          <w:color w:val="C77DBB"/>
          <w:lang w:val="es-AR"/>
        </w:rPr>
        <w:t>readableDatabase</w:t>
      </w:r>
      <w:r w:rsidRPr="003970BD">
        <w:rPr>
          <w:color w:val="BCBEC4"/>
          <w:lang w:val="es-AR"/>
        </w:rPr>
        <w:t>.</w:t>
      </w:r>
      <w:r w:rsidRPr="003970BD">
        <w:rPr>
          <w:i/>
          <w:iCs/>
          <w:color w:val="57AAF7"/>
          <w:lang w:val="es-AR"/>
        </w:rPr>
        <w:t xml:space="preserve">use </w:t>
      </w:r>
      <w:r w:rsidRPr="003970BD">
        <w:rPr>
          <w:b/>
          <w:bCs/>
          <w:color w:val="BCBEC4"/>
          <w:lang w:val="es-AR"/>
        </w:rPr>
        <w:t xml:space="preserve">{ </w:t>
      </w:r>
      <w:r w:rsidRPr="003970BD">
        <w:rPr>
          <w:color w:val="BCBEC4"/>
          <w:lang w:val="es-AR"/>
        </w:rPr>
        <w:t xml:space="preserve">db </w:t>
      </w:r>
      <w:r w:rsidRPr="003970BD">
        <w:rPr>
          <w:b/>
          <w:bCs/>
          <w:color w:val="BCBEC4"/>
          <w:lang w:val="es-AR"/>
        </w:rPr>
        <w:t>-&gt;</w:t>
      </w:r>
      <w:r w:rsidRPr="003970BD">
        <w:rPr>
          <w:b/>
          <w:bCs/>
          <w:color w:val="BCBEC4"/>
          <w:lang w:val="es-AR"/>
        </w:rPr>
        <w:br/>
        <w:t xml:space="preserve">            </w:t>
      </w:r>
      <w:r w:rsidRPr="003970BD">
        <w:rPr>
          <w:color w:val="BCBEC4"/>
          <w:lang w:val="es-AR"/>
        </w:rPr>
        <w:t>db.rawQuery(</w:t>
      </w:r>
      <w:r w:rsidRPr="003970BD">
        <w:rPr>
          <w:color w:val="C77DBB"/>
          <w:lang w:val="es-AR"/>
        </w:rPr>
        <w:t>SQL_SUM_BILLS</w:t>
      </w:r>
      <w:r w:rsidRPr="003970BD">
        <w:rPr>
          <w:color w:val="BCBEC4"/>
          <w:lang w:val="es-AR"/>
        </w:rPr>
        <w:t xml:space="preserve">, </w:t>
      </w:r>
      <w:r w:rsidRPr="003970BD">
        <w:rPr>
          <w:color w:val="CF8E6D"/>
          <w:lang w:val="es-AR"/>
        </w:rPr>
        <w:t>null</w:t>
      </w:r>
      <w:r w:rsidRPr="003970BD">
        <w:rPr>
          <w:color w:val="BCBEC4"/>
          <w:lang w:val="es-AR"/>
        </w:rPr>
        <w:t>).</w:t>
      </w:r>
      <w:r w:rsidRPr="003970BD">
        <w:rPr>
          <w:i/>
          <w:iCs/>
          <w:color w:val="57AAF7"/>
          <w:lang w:val="es-AR"/>
        </w:rPr>
        <w:t xml:space="preserve">use </w:t>
      </w:r>
      <w:r w:rsidRPr="003970BD">
        <w:rPr>
          <w:b/>
          <w:bCs/>
          <w:color w:val="BCBEC4"/>
          <w:lang w:val="es-AR"/>
        </w:rPr>
        <w:t xml:space="preserve">{ </w:t>
      </w:r>
      <w:r w:rsidRPr="003970BD">
        <w:rPr>
          <w:color w:val="BCBEC4"/>
          <w:lang w:val="es-AR"/>
        </w:rPr>
        <w:t xml:space="preserve">cursor </w:t>
      </w:r>
      <w:r w:rsidRPr="003970BD">
        <w:rPr>
          <w:b/>
          <w:bCs/>
          <w:color w:val="BCBEC4"/>
          <w:lang w:val="es-AR"/>
        </w:rPr>
        <w:t>-&gt;</w:t>
      </w:r>
      <w:r w:rsidRPr="003970BD">
        <w:rPr>
          <w:b/>
          <w:bCs/>
          <w:color w:val="BCBEC4"/>
          <w:lang w:val="es-AR"/>
        </w:rPr>
        <w:br/>
        <w:t xml:space="preserve">                </w:t>
      </w:r>
      <w:r w:rsidRPr="003970BD">
        <w:rPr>
          <w:color w:val="7A7E85"/>
          <w:lang w:val="es-AR"/>
        </w:rPr>
        <w:t>// Si hay un resultado, retorna la suma; de lo contrario, retorna 0.</w:t>
      </w:r>
      <w:r w:rsidRPr="003970BD">
        <w:rPr>
          <w:color w:val="7A7E85"/>
          <w:lang w:val="es-AR"/>
        </w:rPr>
        <w:br/>
        <w:t xml:space="preserve">                </w:t>
      </w:r>
      <w:proofErr w:type="gramStart"/>
      <w:r w:rsidRPr="003970BD">
        <w:rPr>
          <w:color w:val="CF8E6D"/>
          <w:lang w:val="es-AR"/>
        </w:rPr>
        <w:t>return</w:t>
      </w:r>
      <w:proofErr w:type="gramEnd"/>
      <w:r w:rsidRPr="003970BD">
        <w:rPr>
          <w:color w:val="CF8E6D"/>
          <w:lang w:val="es-AR"/>
        </w:rPr>
        <w:t xml:space="preserve"> if </w:t>
      </w:r>
      <w:r w:rsidRPr="003970BD">
        <w:rPr>
          <w:color w:val="BCBEC4"/>
          <w:lang w:val="es-AR"/>
        </w:rPr>
        <w:t>(cursor.moveToFirst()) cursor.getInt(</w:t>
      </w:r>
      <w:r w:rsidRPr="003970BD">
        <w:rPr>
          <w:color w:val="2AACB8"/>
          <w:lang w:val="es-AR"/>
        </w:rPr>
        <w:t>0</w:t>
      </w:r>
      <w:r w:rsidRPr="003970BD">
        <w:rPr>
          <w:color w:val="BCBEC4"/>
          <w:lang w:val="es-AR"/>
        </w:rPr>
        <w:t xml:space="preserve">) </w:t>
      </w:r>
      <w:r w:rsidRPr="003970BD">
        <w:rPr>
          <w:color w:val="CF8E6D"/>
          <w:lang w:val="es-AR"/>
        </w:rPr>
        <w:t xml:space="preserve">else </w:t>
      </w:r>
      <w:r w:rsidRPr="003970BD">
        <w:rPr>
          <w:color w:val="2AACB8"/>
          <w:lang w:val="es-AR"/>
        </w:rPr>
        <w:t>0</w:t>
      </w:r>
      <w:r w:rsidRPr="003970BD">
        <w:rPr>
          <w:color w:val="2AACB8"/>
          <w:lang w:val="es-AR"/>
        </w:rPr>
        <w:br/>
        <w:t xml:space="preserve">            </w:t>
      </w:r>
      <w:r w:rsidRPr="003970BD">
        <w:rPr>
          <w:b/>
          <w:bCs/>
          <w:color w:val="BCBEC4"/>
          <w:lang w:val="es-AR"/>
        </w:rPr>
        <w:t>}</w:t>
      </w:r>
      <w:r w:rsidRPr="003970BD">
        <w:rPr>
          <w:b/>
          <w:bCs/>
          <w:color w:val="BCBEC4"/>
          <w:lang w:val="es-AR"/>
        </w:rPr>
        <w:br/>
        <w:t xml:space="preserve">        }</w:t>
      </w:r>
      <w:r w:rsidRPr="003970BD">
        <w:rPr>
          <w:b/>
          <w:bCs/>
          <w:color w:val="BCBEC4"/>
          <w:lang w:val="es-AR"/>
        </w:rPr>
        <w:br/>
        <w:t xml:space="preserve">    </w:t>
      </w:r>
      <w:r w:rsidRPr="003970BD">
        <w:rPr>
          <w:color w:val="BCBEC4"/>
          <w:lang w:val="es-AR"/>
        </w:rPr>
        <w:t>}</w:t>
      </w:r>
      <w:r w:rsidRPr="003970BD">
        <w:rPr>
          <w:color w:val="BCBEC4"/>
          <w:lang w:val="es-AR"/>
        </w:rPr>
        <w:br/>
      </w:r>
      <w:r w:rsidRPr="003970BD">
        <w:rPr>
          <w:color w:val="BCBEC4"/>
          <w:lang w:val="es-AR"/>
        </w:rPr>
        <w:br/>
      </w:r>
      <w:r w:rsidRPr="003970BD">
        <w:rPr>
          <w:color w:val="BCBEC4"/>
          <w:lang w:val="es-AR"/>
        </w:rPr>
        <w:lastRenderedPageBreak/>
        <w:t xml:space="preserve">    </w:t>
      </w:r>
      <w:r w:rsidRPr="003970BD">
        <w:rPr>
          <w:i/>
          <w:iCs/>
          <w:color w:val="5F826B"/>
          <w:lang w:val="es-AR"/>
        </w:rPr>
        <w:t>/**</w:t>
      </w:r>
      <w:r w:rsidRPr="003970BD">
        <w:rPr>
          <w:i/>
          <w:iCs/>
          <w:color w:val="5F826B"/>
          <w:lang w:val="es-AR"/>
        </w:rPr>
        <w:br/>
        <w:t xml:space="preserve">     * Convierte un cursor de la base de datos a un objeto </w:t>
      </w:r>
      <w:r w:rsidRPr="003970BD">
        <w:rPr>
          <w:i/>
          <w:iCs/>
          <w:color w:val="ABADB3"/>
          <w:lang w:val="es-AR"/>
        </w:rPr>
        <w:t>[BillData]</w:t>
      </w:r>
      <w:r w:rsidRPr="003970BD">
        <w:rPr>
          <w:i/>
          <w:iCs/>
          <w:color w:val="5F826B"/>
          <w:lang w:val="es-AR"/>
        </w:rPr>
        <w:t>.</w:t>
      </w:r>
      <w:r w:rsidRPr="003970BD">
        <w:rPr>
          <w:i/>
          <w:iCs/>
          <w:color w:val="5F826B"/>
          <w:lang w:val="es-AR"/>
        </w:rPr>
        <w:br/>
        <w:t xml:space="preserve">     * Este mé</w:t>
      </w:r>
      <w:r w:rsidRPr="003970BD">
        <w:rPr>
          <w:i/>
          <w:iCs/>
          <w:color w:val="8BB33D"/>
          <w:lang w:val="es-AR"/>
        </w:rPr>
        <w:t>todo ayuda a transformar cada fila del cursor en un objeto que represente los datos del billete.</w:t>
      </w:r>
      <w:r w:rsidRPr="003970BD">
        <w:rPr>
          <w:i/>
          <w:iCs/>
          <w:color w:val="8BB33D"/>
          <w:lang w:val="es-AR"/>
        </w:rPr>
        <w:br/>
        <w:t xml:space="preserve">     </w:t>
      </w:r>
      <w:r w:rsidRPr="003970BD">
        <w:rPr>
          <w:i/>
          <w:iCs/>
          <w:color w:val="5F826B"/>
          <w:lang w:val="es-AR"/>
        </w:rPr>
        <w:t>*</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return</w:t>
      </w:r>
      <w:proofErr w:type="gramEnd"/>
      <w:r w:rsidRPr="003970BD">
        <w:rPr>
          <w:i/>
          <w:iCs/>
          <w:color w:val="67A37C"/>
          <w:lang w:val="es-AR"/>
        </w:rPr>
        <w:t xml:space="preserve"> </w:t>
      </w:r>
      <w:r w:rsidRPr="003970BD">
        <w:rPr>
          <w:i/>
          <w:iCs/>
          <w:color w:val="5F826B"/>
          <w:lang w:val="es-AR"/>
        </w:rPr>
        <w:t xml:space="preserve">Un objeto </w:t>
      </w:r>
      <w:r w:rsidRPr="003970BD">
        <w:rPr>
          <w:i/>
          <w:iCs/>
          <w:color w:val="ABADB3"/>
          <w:lang w:val="es-AR"/>
        </w:rPr>
        <w:t>[BillData]</w:t>
      </w:r>
      <w:r w:rsidRPr="003970BD">
        <w:rPr>
          <w:i/>
          <w:iCs/>
          <w:color w:val="5F826B"/>
          <w:lang w:val="es-AR"/>
        </w:rPr>
        <w:t xml:space="preserve"> con los datos extraídos del cursor.</w:t>
      </w:r>
      <w:r w:rsidRPr="003970BD">
        <w:rPr>
          <w:i/>
          <w:iCs/>
          <w:color w:val="5F826B"/>
          <w:lang w:val="es-AR"/>
        </w:rPr>
        <w:br/>
        <w:t xml:space="preserve">     </w:t>
      </w:r>
      <w:r w:rsidRPr="00EA25D2">
        <w:rPr>
          <w:i/>
          <w:iCs/>
          <w:color w:val="5F826B"/>
        </w:rPr>
        <w:t>*/</w:t>
      </w:r>
      <w:r w:rsidRPr="00EA25D2">
        <w:rPr>
          <w:i/>
          <w:iCs/>
          <w:color w:val="5F826B"/>
        </w:rPr>
        <w:br/>
        <w:t xml:space="preserve">    </w:t>
      </w:r>
      <w:r w:rsidRPr="00EA25D2">
        <w:rPr>
          <w:color w:val="CF8E6D"/>
        </w:rPr>
        <w:t xml:space="preserve">private fun </w:t>
      </w:r>
      <w:proofErr w:type="gramStart"/>
      <w:r w:rsidRPr="00EA25D2">
        <w:rPr>
          <w:color w:val="BCBEC4"/>
        </w:rPr>
        <w:t>android.database.Cursor.</w:t>
      </w:r>
      <w:r w:rsidRPr="00EA25D2">
        <w:rPr>
          <w:color w:val="56A8F5"/>
        </w:rPr>
        <w:t>toBillData</w:t>
      </w:r>
      <w:r w:rsidRPr="00EA25D2">
        <w:rPr>
          <w:color w:val="BCBEC4"/>
        </w:rPr>
        <w:t>(</w:t>
      </w:r>
      <w:proofErr w:type="gramEnd"/>
      <w:r w:rsidRPr="00EA25D2">
        <w:rPr>
          <w:color w:val="BCBEC4"/>
        </w:rPr>
        <w:t>): BillData {</w:t>
      </w:r>
      <w:r w:rsidRPr="00EA25D2">
        <w:rPr>
          <w:color w:val="BCBEC4"/>
        </w:rPr>
        <w:br/>
        <w:t xml:space="preserve">        </w:t>
      </w:r>
      <w:r w:rsidRPr="00EA25D2">
        <w:rPr>
          <w:color w:val="CF8E6D"/>
        </w:rPr>
        <w:t xml:space="preserve">return </w:t>
      </w:r>
      <w:r w:rsidRPr="00EA25D2">
        <w:rPr>
          <w:color w:val="BCBEC4"/>
        </w:rPr>
        <w:t>BillData(</w:t>
      </w:r>
      <w:r w:rsidRPr="00EA25D2">
        <w:rPr>
          <w:color w:val="BCBEC4"/>
        </w:rPr>
        <w:br/>
        <w:t xml:space="preserve">            </w:t>
      </w:r>
      <w:r w:rsidRPr="00EA25D2">
        <w:rPr>
          <w:color w:val="56C1D6"/>
        </w:rPr>
        <w:t xml:space="preserve">value = </w:t>
      </w:r>
      <w:r w:rsidRPr="00EA25D2">
        <w:rPr>
          <w:color w:val="BCBEC4"/>
        </w:rPr>
        <w:t>getInt(getColumnIndexOrThrow(</w:t>
      </w:r>
      <w:r w:rsidRPr="00EA25D2">
        <w:rPr>
          <w:color w:val="C77DBB"/>
        </w:rPr>
        <w:t>KEY_BILL</w:t>
      </w:r>
      <w:r w:rsidRPr="00EA25D2">
        <w:rPr>
          <w:color w:val="BCBEC4"/>
        </w:rPr>
        <w:t>)),</w:t>
      </w:r>
      <w:r w:rsidRPr="00EA25D2">
        <w:rPr>
          <w:color w:val="BCBEC4"/>
        </w:rPr>
        <w:br/>
        <w:t xml:space="preserve">            </w:t>
      </w:r>
      <w:r w:rsidRPr="00EA25D2">
        <w:rPr>
          <w:color w:val="56C1D6"/>
        </w:rPr>
        <w:t xml:space="preserve">date = </w:t>
      </w:r>
      <w:r w:rsidRPr="00EA25D2">
        <w:rPr>
          <w:color w:val="BCBEC4"/>
        </w:rPr>
        <w:t>getString(getColumnIndexOrThrow(</w:t>
      </w:r>
      <w:r w:rsidRPr="00EA25D2">
        <w:rPr>
          <w:color w:val="C77DBB"/>
        </w:rPr>
        <w:t>KEY_DATE</w:t>
      </w:r>
      <w:r w:rsidRPr="00EA25D2">
        <w:rPr>
          <w:color w:val="BCBEC4"/>
        </w:rPr>
        <w:t>))</w:t>
      </w:r>
      <w:r w:rsidRPr="00EA25D2">
        <w:rPr>
          <w:color w:val="BCBEC4"/>
        </w:rPr>
        <w:br/>
        <w:t xml:space="preserve">        )</w:t>
      </w:r>
      <w:r w:rsidRPr="00EA25D2">
        <w:rPr>
          <w:color w:val="BCBEC4"/>
        </w:rPr>
        <w:br/>
        <w:t xml:space="preserve">    }</w:t>
      </w:r>
      <w:r w:rsidRPr="00EA25D2">
        <w:rPr>
          <w:color w:val="BCBEC4"/>
        </w:rPr>
        <w:br/>
        <w:t>}</w:t>
      </w:r>
    </w:p>
    <w:p w14:paraId="25B3BC5F" w14:textId="77777777" w:rsidR="00E106D8" w:rsidRPr="00EA25D2" w:rsidRDefault="00E106D8" w:rsidP="00006EDE">
      <w:pPr>
        <w:rPr>
          <w:lang w:val="en-US"/>
        </w:rPr>
      </w:pPr>
    </w:p>
    <w:p w14:paraId="021D6AD4" w14:textId="77777777" w:rsidR="0088073D" w:rsidRPr="00EA25D2" w:rsidRDefault="0088073D" w:rsidP="00006EDE">
      <w:pPr>
        <w:rPr>
          <w:lang w:val="en-US"/>
        </w:rPr>
      </w:pPr>
    </w:p>
    <w:p w14:paraId="4B078FC6" w14:textId="1A7B308E" w:rsidR="00823F86" w:rsidRPr="003970BD" w:rsidRDefault="005640F5" w:rsidP="005640F5">
      <w:pPr>
        <w:pStyle w:val="Heading2"/>
      </w:pPr>
      <w:bookmarkStart w:id="27" w:name="_Toc185100500"/>
      <w:r>
        <w:t xml:space="preserve">8.2. </w:t>
      </w:r>
      <w:r w:rsidR="00C44FAD" w:rsidRPr="003970BD">
        <w:t>BillData.kt</w:t>
      </w:r>
      <w:bookmarkEnd w:id="27"/>
    </w:p>
    <w:p w14:paraId="4C44F150" w14:textId="77777777" w:rsidR="00C44FAD" w:rsidRPr="003970BD" w:rsidRDefault="00C44FAD" w:rsidP="00006EDE"/>
    <w:p w14:paraId="3AC1C17C" w14:textId="2B094506" w:rsidR="00823F86" w:rsidRPr="003970BD" w:rsidRDefault="00E106D8" w:rsidP="00E106D8">
      <w:pPr>
        <w:pStyle w:val="HTMLPreformatted"/>
        <w:shd w:val="clear" w:color="auto" w:fill="1E1F22"/>
        <w:rPr>
          <w:color w:val="BCBEC4"/>
          <w:lang w:val="es-AR"/>
        </w:rPr>
      </w:pPr>
      <w:proofErr w:type="gramStart"/>
      <w:r w:rsidRPr="003970BD">
        <w:rPr>
          <w:color w:val="CF8E6D"/>
          <w:lang w:val="es-AR"/>
        </w:rPr>
        <w:t>package</w:t>
      </w:r>
      <w:proofErr w:type="gramEnd"/>
      <w:r w:rsidRPr="003970BD">
        <w:rPr>
          <w:color w:val="CF8E6D"/>
          <w:lang w:val="es-AR"/>
        </w:rPr>
        <w:t xml:space="preserve"> </w:t>
      </w:r>
      <w:r w:rsidRPr="003970BD">
        <w:rPr>
          <w:color w:val="BCBEC4"/>
          <w:lang w:val="es-AR"/>
        </w:rPr>
        <w:t>com.example.reconocimiento_billetes.domain</w:t>
      </w:r>
      <w:r w:rsidRPr="003970BD">
        <w:rPr>
          <w:color w:val="BCBEC4"/>
          <w:lang w:val="es-AR"/>
        </w:rPr>
        <w:br/>
      </w:r>
      <w:r w:rsidRPr="003970BD">
        <w:rPr>
          <w:color w:val="BCBEC4"/>
          <w:lang w:val="es-AR"/>
        </w:rPr>
        <w:br/>
      </w:r>
      <w:r w:rsidRPr="003970BD">
        <w:rPr>
          <w:i/>
          <w:iCs/>
          <w:color w:val="5F826B"/>
          <w:lang w:val="es-AR"/>
        </w:rPr>
        <w:t>/**</w:t>
      </w:r>
      <w:r w:rsidRPr="003970BD">
        <w:rPr>
          <w:i/>
          <w:iCs/>
          <w:color w:val="5F826B"/>
          <w:lang w:val="es-AR"/>
        </w:rPr>
        <w:br/>
        <w:t xml:space="preserve"> * Representa los datos de un billete reconocidos por la aplicación.</w:t>
      </w:r>
      <w:r w:rsidRPr="003970BD">
        <w:rPr>
          <w:i/>
          <w:iCs/>
          <w:color w:val="5F826B"/>
          <w:lang w:val="es-AR"/>
        </w:rPr>
        <w:br/>
        <w:t xml:space="preserve"> *</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property</w:t>
      </w:r>
      <w:proofErr w:type="gramEnd"/>
      <w:r w:rsidRPr="003970BD">
        <w:rPr>
          <w:i/>
          <w:iCs/>
          <w:color w:val="67A37C"/>
          <w:lang w:val="es-AR"/>
        </w:rPr>
        <w:t xml:space="preserve"> </w:t>
      </w:r>
      <w:r w:rsidRPr="003970BD">
        <w:rPr>
          <w:i/>
          <w:iCs/>
          <w:color w:val="ABADB3"/>
          <w:lang w:val="es-AR"/>
        </w:rPr>
        <w:t xml:space="preserve">value </w:t>
      </w:r>
      <w:r w:rsidRPr="003970BD">
        <w:rPr>
          <w:i/>
          <w:iCs/>
          <w:color w:val="5F826B"/>
          <w:lang w:val="es-AR"/>
        </w:rPr>
        <w:t>El valor monetario del billete.</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property</w:t>
      </w:r>
      <w:proofErr w:type="gramEnd"/>
      <w:r w:rsidRPr="003970BD">
        <w:rPr>
          <w:i/>
          <w:iCs/>
          <w:color w:val="67A37C"/>
          <w:lang w:val="es-AR"/>
        </w:rPr>
        <w:t xml:space="preserve"> </w:t>
      </w:r>
      <w:r w:rsidRPr="003970BD">
        <w:rPr>
          <w:i/>
          <w:iCs/>
          <w:color w:val="ABADB3"/>
          <w:lang w:val="es-AR"/>
        </w:rPr>
        <w:t xml:space="preserve">date </w:t>
      </w:r>
      <w:r w:rsidRPr="003970BD">
        <w:rPr>
          <w:i/>
          <w:iCs/>
          <w:color w:val="5F826B"/>
          <w:lang w:val="es-AR"/>
        </w:rPr>
        <w:t>La fecha en que se reconoció el billete, en formato de cadena.</w:t>
      </w:r>
      <w:r w:rsidRPr="003970BD">
        <w:rPr>
          <w:i/>
          <w:iCs/>
          <w:color w:val="5F826B"/>
          <w:lang w:val="es-AR"/>
        </w:rPr>
        <w:br/>
        <w:t xml:space="preserve"> */</w:t>
      </w:r>
      <w:r w:rsidRPr="003970BD">
        <w:rPr>
          <w:i/>
          <w:iCs/>
          <w:color w:val="5F826B"/>
          <w:lang w:val="es-AR"/>
        </w:rPr>
        <w:br/>
      </w:r>
      <w:proofErr w:type="gramStart"/>
      <w:r w:rsidRPr="003970BD">
        <w:rPr>
          <w:color w:val="CF8E6D"/>
          <w:lang w:val="es-AR"/>
        </w:rPr>
        <w:t>data</w:t>
      </w:r>
      <w:proofErr w:type="gramEnd"/>
      <w:r w:rsidRPr="003970BD">
        <w:rPr>
          <w:color w:val="CF8E6D"/>
          <w:lang w:val="es-AR"/>
        </w:rPr>
        <w:t xml:space="preserve"> class </w:t>
      </w:r>
      <w:r w:rsidRPr="003970BD">
        <w:rPr>
          <w:color w:val="BCBEC4"/>
          <w:lang w:val="es-AR"/>
        </w:rPr>
        <w:t>BillData(</w:t>
      </w:r>
      <w:r w:rsidRPr="003970BD">
        <w:rPr>
          <w:color w:val="BCBEC4"/>
          <w:lang w:val="es-AR"/>
        </w:rPr>
        <w:br/>
        <w:t xml:space="preserve">    </w:t>
      </w:r>
      <w:r w:rsidRPr="003970BD">
        <w:rPr>
          <w:color w:val="CF8E6D"/>
          <w:lang w:val="es-AR"/>
        </w:rPr>
        <w:t xml:space="preserve">val </w:t>
      </w:r>
      <w:r w:rsidRPr="003970BD">
        <w:rPr>
          <w:color w:val="C77DBB"/>
          <w:lang w:val="es-AR"/>
        </w:rPr>
        <w:t>value</w:t>
      </w:r>
      <w:r w:rsidRPr="003970BD">
        <w:rPr>
          <w:color w:val="BCBEC4"/>
          <w:lang w:val="es-AR"/>
        </w:rPr>
        <w:t>: Int,</w:t>
      </w:r>
      <w:r w:rsidRPr="003970BD">
        <w:rPr>
          <w:color w:val="BCBEC4"/>
          <w:lang w:val="es-AR"/>
        </w:rPr>
        <w:br/>
        <w:t xml:space="preserve">    </w:t>
      </w:r>
      <w:r w:rsidRPr="003970BD">
        <w:rPr>
          <w:color w:val="CF8E6D"/>
          <w:lang w:val="es-AR"/>
        </w:rPr>
        <w:t xml:space="preserve">val </w:t>
      </w:r>
      <w:r w:rsidRPr="003970BD">
        <w:rPr>
          <w:color w:val="C77DBB"/>
          <w:lang w:val="es-AR"/>
        </w:rPr>
        <w:t>date</w:t>
      </w:r>
      <w:r w:rsidRPr="003970BD">
        <w:rPr>
          <w:color w:val="BCBEC4"/>
          <w:lang w:val="es-AR"/>
        </w:rPr>
        <w:t>: String</w:t>
      </w:r>
      <w:r w:rsidRPr="003970BD">
        <w:rPr>
          <w:color w:val="BCBEC4"/>
          <w:lang w:val="es-AR"/>
        </w:rPr>
        <w:br/>
        <w:t>) {</w:t>
      </w:r>
      <w:r w:rsidRPr="003970BD">
        <w:rPr>
          <w:color w:val="BCBEC4"/>
          <w:lang w:val="es-AR"/>
        </w:rPr>
        <w:br/>
        <w:t xml:space="preserve">    </w:t>
      </w:r>
      <w:r w:rsidRPr="003970BD">
        <w:rPr>
          <w:color w:val="CF8E6D"/>
          <w:lang w:val="es-AR"/>
        </w:rPr>
        <w:t xml:space="preserve">init </w:t>
      </w:r>
      <w:r w:rsidRPr="003970BD">
        <w:rPr>
          <w:color w:val="BCBEC4"/>
          <w:lang w:val="es-AR"/>
        </w:rPr>
        <w:t>{</w:t>
      </w:r>
      <w:r w:rsidRPr="003970BD">
        <w:rPr>
          <w:color w:val="BCBEC4"/>
          <w:lang w:val="es-AR"/>
        </w:rPr>
        <w:br/>
        <w:t xml:space="preserve">        </w:t>
      </w:r>
      <w:r w:rsidRPr="003970BD">
        <w:rPr>
          <w:i/>
          <w:iCs/>
          <w:color w:val="BCBEC4"/>
          <w:lang w:val="es-AR"/>
        </w:rPr>
        <w:t>require</w:t>
      </w:r>
      <w:r w:rsidRPr="003970BD">
        <w:rPr>
          <w:color w:val="BCBEC4"/>
          <w:lang w:val="es-AR"/>
        </w:rPr>
        <w:t>(</w:t>
      </w:r>
      <w:r w:rsidRPr="003970BD">
        <w:rPr>
          <w:color w:val="C77DBB"/>
          <w:lang w:val="es-AR"/>
        </w:rPr>
        <w:t xml:space="preserve">value </w:t>
      </w:r>
      <w:r w:rsidRPr="003970BD">
        <w:rPr>
          <w:color w:val="BCBEC4"/>
          <w:lang w:val="es-AR"/>
        </w:rPr>
        <w:t xml:space="preserve">&gt; </w:t>
      </w:r>
      <w:r w:rsidRPr="003970BD">
        <w:rPr>
          <w:color w:val="2AACB8"/>
          <w:lang w:val="es-AR"/>
        </w:rPr>
        <w:t>0</w:t>
      </w:r>
      <w:r w:rsidRPr="003970BD">
        <w:rPr>
          <w:color w:val="BCBEC4"/>
          <w:lang w:val="es-AR"/>
        </w:rPr>
        <w:t xml:space="preserve">) </w:t>
      </w:r>
      <w:r w:rsidRPr="003970BD">
        <w:rPr>
          <w:b/>
          <w:bCs/>
          <w:color w:val="BCBEC4"/>
          <w:lang w:val="es-AR"/>
        </w:rPr>
        <w:t xml:space="preserve">{ </w:t>
      </w:r>
      <w:r w:rsidRPr="003970BD">
        <w:rPr>
          <w:color w:val="6AAB73"/>
          <w:lang w:val="es-AR"/>
        </w:rPr>
        <w:t xml:space="preserve">"El valor del billete debe ser mayor que cero." </w:t>
      </w:r>
      <w:r w:rsidRPr="003970BD">
        <w:rPr>
          <w:b/>
          <w:bCs/>
          <w:color w:val="BCBEC4"/>
          <w:lang w:val="es-AR"/>
        </w:rPr>
        <w:t>}</w:t>
      </w:r>
      <w:r w:rsidRPr="003970BD">
        <w:rPr>
          <w:b/>
          <w:bCs/>
          <w:color w:val="BCBEC4"/>
          <w:lang w:val="es-AR"/>
        </w:rPr>
        <w:br/>
        <w:t xml:space="preserve">        </w:t>
      </w:r>
      <w:proofErr w:type="gramStart"/>
      <w:r w:rsidRPr="003970BD">
        <w:rPr>
          <w:i/>
          <w:iCs/>
          <w:color w:val="BCBEC4"/>
          <w:lang w:val="es-AR"/>
        </w:rPr>
        <w:t>require</w:t>
      </w:r>
      <w:r w:rsidRPr="003970BD">
        <w:rPr>
          <w:color w:val="BCBEC4"/>
          <w:lang w:val="es-AR"/>
        </w:rPr>
        <w:t>(</w:t>
      </w:r>
      <w:proofErr w:type="gramEnd"/>
      <w:r w:rsidRPr="003970BD">
        <w:rPr>
          <w:color w:val="C77DBB"/>
          <w:lang w:val="es-AR"/>
        </w:rPr>
        <w:t>date</w:t>
      </w:r>
      <w:r w:rsidRPr="003970BD">
        <w:rPr>
          <w:color w:val="BCBEC4"/>
          <w:lang w:val="es-AR"/>
        </w:rPr>
        <w:t>.</w:t>
      </w:r>
      <w:r w:rsidRPr="003970BD">
        <w:rPr>
          <w:i/>
          <w:iCs/>
          <w:color w:val="57AAF7"/>
          <w:lang w:val="es-AR"/>
        </w:rPr>
        <w:t>isNotEmpty</w:t>
      </w:r>
      <w:r w:rsidRPr="003970BD">
        <w:rPr>
          <w:color w:val="BCBEC4"/>
          <w:lang w:val="es-AR"/>
        </w:rPr>
        <w:t xml:space="preserve">()) </w:t>
      </w:r>
      <w:r w:rsidRPr="003970BD">
        <w:rPr>
          <w:b/>
          <w:bCs/>
          <w:color w:val="BCBEC4"/>
          <w:lang w:val="es-AR"/>
        </w:rPr>
        <w:t xml:space="preserve">{ </w:t>
      </w:r>
      <w:r w:rsidRPr="003970BD">
        <w:rPr>
          <w:color w:val="6AAB73"/>
          <w:lang w:val="es-AR"/>
        </w:rPr>
        <w:t xml:space="preserve">"La fecha no puede estar vacía." </w:t>
      </w:r>
      <w:r w:rsidRPr="003970BD">
        <w:rPr>
          <w:b/>
          <w:bCs/>
          <w:color w:val="BCBEC4"/>
          <w:lang w:val="es-AR"/>
        </w:rPr>
        <w:t>}</w:t>
      </w:r>
      <w:r w:rsidRPr="003970BD">
        <w:rPr>
          <w:b/>
          <w:bCs/>
          <w:color w:val="BCBEC4"/>
          <w:lang w:val="es-AR"/>
        </w:rPr>
        <w:br/>
        <w:t xml:space="preserve">    </w:t>
      </w:r>
      <w:r w:rsidRPr="003970BD">
        <w:rPr>
          <w:color w:val="BCBEC4"/>
          <w:lang w:val="es-AR"/>
        </w:rPr>
        <w:t>}</w:t>
      </w:r>
      <w:r w:rsidRPr="003970BD">
        <w:rPr>
          <w:color w:val="BCBEC4"/>
          <w:lang w:val="es-AR"/>
        </w:rPr>
        <w:br/>
        <w:t>}</w:t>
      </w:r>
    </w:p>
    <w:p w14:paraId="78F80C21" w14:textId="77777777" w:rsidR="00E106D8" w:rsidRDefault="00E106D8" w:rsidP="00006EDE"/>
    <w:p w14:paraId="3D97EE5A" w14:textId="77777777" w:rsidR="0088073D" w:rsidRPr="003970BD" w:rsidRDefault="0088073D" w:rsidP="00006EDE"/>
    <w:p w14:paraId="7FA8DA71" w14:textId="16D4D7F4" w:rsidR="00823F86" w:rsidRPr="003970BD" w:rsidRDefault="005640F5" w:rsidP="005640F5">
      <w:pPr>
        <w:pStyle w:val="Heading2"/>
      </w:pPr>
      <w:bookmarkStart w:id="28" w:name="_Toc185100501"/>
      <w:r>
        <w:t xml:space="preserve">8.3. </w:t>
      </w:r>
      <w:r w:rsidR="00C44FAD" w:rsidRPr="003970BD">
        <w:t>ScreenItem.kt</w:t>
      </w:r>
      <w:bookmarkEnd w:id="28"/>
    </w:p>
    <w:p w14:paraId="74211ED1" w14:textId="77777777" w:rsidR="00C44FAD" w:rsidRPr="003970BD" w:rsidRDefault="00C44FAD" w:rsidP="00823F86"/>
    <w:p w14:paraId="5C746949" w14:textId="77777777" w:rsidR="00E106D8" w:rsidRPr="003970BD" w:rsidRDefault="00E106D8" w:rsidP="00E106D8">
      <w:pPr>
        <w:pStyle w:val="HTMLPreformatted"/>
        <w:shd w:val="clear" w:color="auto" w:fill="1E1F22"/>
        <w:rPr>
          <w:color w:val="BCBEC4"/>
          <w:lang w:val="es-AR"/>
        </w:rPr>
      </w:pPr>
      <w:proofErr w:type="gramStart"/>
      <w:r w:rsidRPr="003970BD">
        <w:rPr>
          <w:color w:val="CF8E6D"/>
          <w:lang w:val="es-AR"/>
        </w:rPr>
        <w:t>package</w:t>
      </w:r>
      <w:proofErr w:type="gramEnd"/>
      <w:r w:rsidRPr="003970BD">
        <w:rPr>
          <w:color w:val="CF8E6D"/>
          <w:lang w:val="es-AR"/>
        </w:rPr>
        <w:t xml:space="preserve"> </w:t>
      </w:r>
      <w:r w:rsidRPr="003970BD">
        <w:rPr>
          <w:color w:val="BCBEC4"/>
          <w:lang w:val="es-AR"/>
        </w:rPr>
        <w:t>com.example.reconocimiento_billetes.domain</w:t>
      </w:r>
      <w:r w:rsidRPr="003970BD">
        <w:rPr>
          <w:color w:val="BCBEC4"/>
          <w:lang w:val="es-AR"/>
        </w:rPr>
        <w:br/>
      </w:r>
      <w:r w:rsidRPr="003970BD">
        <w:rPr>
          <w:color w:val="BCBEC4"/>
          <w:lang w:val="es-AR"/>
        </w:rPr>
        <w:br/>
      </w:r>
      <w:r w:rsidRPr="003970BD">
        <w:rPr>
          <w:i/>
          <w:iCs/>
          <w:color w:val="5F826B"/>
          <w:lang w:val="es-AR"/>
        </w:rPr>
        <w:t>/**</w:t>
      </w:r>
      <w:r w:rsidRPr="003970BD">
        <w:rPr>
          <w:i/>
          <w:iCs/>
          <w:color w:val="5F826B"/>
          <w:lang w:val="es-AR"/>
        </w:rPr>
        <w:br/>
        <w:t xml:space="preserve"> * Representa un elemento de la pantalla en el tutorial de la aplicación.</w:t>
      </w:r>
      <w:r w:rsidRPr="003970BD">
        <w:rPr>
          <w:i/>
          <w:iCs/>
          <w:color w:val="5F826B"/>
          <w:lang w:val="es-AR"/>
        </w:rPr>
        <w:br/>
        <w:t xml:space="preserve"> *</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property</w:t>
      </w:r>
      <w:proofErr w:type="gramEnd"/>
      <w:r w:rsidRPr="003970BD">
        <w:rPr>
          <w:i/>
          <w:iCs/>
          <w:color w:val="67A37C"/>
          <w:lang w:val="es-AR"/>
        </w:rPr>
        <w:t xml:space="preserve"> </w:t>
      </w:r>
      <w:r w:rsidRPr="003970BD">
        <w:rPr>
          <w:i/>
          <w:iCs/>
          <w:color w:val="ABADB3"/>
          <w:lang w:val="es-AR"/>
        </w:rPr>
        <w:t xml:space="preserve">title </w:t>
      </w:r>
      <w:r w:rsidRPr="003970BD">
        <w:rPr>
          <w:i/>
          <w:iCs/>
          <w:color w:val="5F826B"/>
          <w:lang w:val="es-AR"/>
        </w:rPr>
        <w:t>El título del elemento de la pantalla.</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property</w:t>
      </w:r>
      <w:proofErr w:type="gramEnd"/>
      <w:r w:rsidRPr="003970BD">
        <w:rPr>
          <w:i/>
          <w:iCs/>
          <w:color w:val="67A37C"/>
          <w:lang w:val="es-AR"/>
        </w:rPr>
        <w:t xml:space="preserve"> </w:t>
      </w:r>
      <w:r w:rsidRPr="003970BD">
        <w:rPr>
          <w:i/>
          <w:iCs/>
          <w:color w:val="ABADB3"/>
          <w:lang w:val="es-AR"/>
        </w:rPr>
        <w:t xml:space="preserve">description </w:t>
      </w:r>
      <w:r w:rsidRPr="003970BD">
        <w:rPr>
          <w:i/>
          <w:iCs/>
          <w:color w:val="5F826B"/>
          <w:lang w:val="es-AR"/>
        </w:rPr>
        <w:t>Una breve descripción del elemento.</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property</w:t>
      </w:r>
      <w:proofErr w:type="gramEnd"/>
      <w:r w:rsidRPr="003970BD">
        <w:rPr>
          <w:i/>
          <w:iCs/>
          <w:color w:val="67A37C"/>
          <w:lang w:val="es-AR"/>
        </w:rPr>
        <w:t xml:space="preserve"> </w:t>
      </w:r>
      <w:r w:rsidRPr="003970BD">
        <w:rPr>
          <w:i/>
          <w:iCs/>
          <w:color w:val="ABADB3"/>
          <w:lang w:val="es-AR"/>
        </w:rPr>
        <w:t xml:space="preserve">audio </w:t>
      </w:r>
      <w:r w:rsidRPr="003970BD">
        <w:rPr>
          <w:i/>
          <w:iCs/>
          <w:color w:val="5F826B"/>
          <w:lang w:val="es-AR"/>
        </w:rPr>
        <w:t>El identificador del recurso de audio asociado.</w:t>
      </w:r>
      <w:r w:rsidRPr="003970BD">
        <w:rPr>
          <w:i/>
          <w:iCs/>
          <w:color w:val="5F826B"/>
          <w:lang w:val="es-AR"/>
        </w:rPr>
        <w:br/>
        <w:t xml:space="preserve"> */</w:t>
      </w:r>
      <w:r w:rsidRPr="003970BD">
        <w:rPr>
          <w:i/>
          <w:iCs/>
          <w:color w:val="5F826B"/>
          <w:lang w:val="es-AR"/>
        </w:rPr>
        <w:br/>
      </w:r>
      <w:proofErr w:type="gramStart"/>
      <w:r w:rsidRPr="003970BD">
        <w:rPr>
          <w:color w:val="CF8E6D"/>
          <w:lang w:val="es-AR"/>
        </w:rPr>
        <w:t>data</w:t>
      </w:r>
      <w:proofErr w:type="gramEnd"/>
      <w:r w:rsidRPr="003970BD">
        <w:rPr>
          <w:color w:val="CF8E6D"/>
          <w:lang w:val="es-AR"/>
        </w:rPr>
        <w:t xml:space="preserve"> class </w:t>
      </w:r>
      <w:r w:rsidRPr="003970BD">
        <w:rPr>
          <w:color w:val="BCBEC4"/>
          <w:lang w:val="es-AR"/>
        </w:rPr>
        <w:t>ScreenItem(</w:t>
      </w:r>
      <w:r w:rsidRPr="003970BD">
        <w:rPr>
          <w:color w:val="BCBEC4"/>
          <w:lang w:val="es-AR"/>
        </w:rPr>
        <w:br/>
        <w:t xml:space="preserve">    </w:t>
      </w:r>
      <w:r w:rsidRPr="003970BD">
        <w:rPr>
          <w:color w:val="CF8E6D"/>
          <w:lang w:val="es-AR"/>
        </w:rPr>
        <w:t xml:space="preserve">val </w:t>
      </w:r>
      <w:r w:rsidRPr="003970BD">
        <w:rPr>
          <w:color w:val="C77DBB"/>
          <w:lang w:val="es-AR"/>
        </w:rPr>
        <w:t>title</w:t>
      </w:r>
      <w:r w:rsidRPr="003970BD">
        <w:rPr>
          <w:color w:val="BCBEC4"/>
          <w:lang w:val="es-AR"/>
        </w:rPr>
        <w:t>: String,</w:t>
      </w:r>
      <w:r w:rsidRPr="003970BD">
        <w:rPr>
          <w:color w:val="BCBEC4"/>
          <w:lang w:val="es-AR"/>
        </w:rPr>
        <w:br/>
        <w:t xml:space="preserve">    </w:t>
      </w:r>
      <w:r w:rsidRPr="003970BD">
        <w:rPr>
          <w:color w:val="CF8E6D"/>
          <w:lang w:val="es-AR"/>
        </w:rPr>
        <w:t xml:space="preserve">val </w:t>
      </w:r>
      <w:r w:rsidRPr="003970BD">
        <w:rPr>
          <w:color w:val="C77DBB"/>
          <w:lang w:val="es-AR"/>
        </w:rPr>
        <w:t>description</w:t>
      </w:r>
      <w:r w:rsidRPr="003970BD">
        <w:rPr>
          <w:color w:val="BCBEC4"/>
          <w:lang w:val="es-AR"/>
        </w:rPr>
        <w:t>: String,</w:t>
      </w:r>
      <w:r w:rsidRPr="003970BD">
        <w:rPr>
          <w:color w:val="BCBEC4"/>
          <w:lang w:val="es-AR"/>
        </w:rPr>
        <w:br/>
      </w:r>
      <w:r w:rsidRPr="003970BD">
        <w:rPr>
          <w:color w:val="BCBEC4"/>
          <w:lang w:val="es-AR"/>
        </w:rPr>
        <w:lastRenderedPageBreak/>
        <w:t xml:space="preserve">    </w:t>
      </w:r>
      <w:r w:rsidRPr="003970BD">
        <w:rPr>
          <w:color w:val="CF8E6D"/>
          <w:lang w:val="es-AR"/>
        </w:rPr>
        <w:t xml:space="preserve">val </w:t>
      </w:r>
      <w:r w:rsidRPr="003970BD">
        <w:rPr>
          <w:color w:val="C77DBB"/>
          <w:lang w:val="es-AR"/>
        </w:rPr>
        <w:t>audio</w:t>
      </w:r>
      <w:r w:rsidRPr="003970BD">
        <w:rPr>
          <w:color w:val="BCBEC4"/>
          <w:lang w:val="es-AR"/>
        </w:rPr>
        <w:t>: Int</w:t>
      </w:r>
      <w:r w:rsidRPr="003970BD">
        <w:rPr>
          <w:color w:val="BCBEC4"/>
          <w:lang w:val="es-AR"/>
        </w:rPr>
        <w:br/>
        <w:t>) {</w:t>
      </w:r>
      <w:r w:rsidRPr="003970BD">
        <w:rPr>
          <w:color w:val="BCBEC4"/>
          <w:lang w:val="es-AR"/>
        </w:rPr>
        <w:br/>
        <w:t xml:space="preserve">    </w:t>
      </w:r>
      <w:r w:rsidRPr="003970BD">
        <w:rPr>
          <w:color w:val="CF8E6D"/>
          <w:lang w:val="es-AR"/>
        </w:rPr>
        <w:t xml:space="preserve">init </w:t>
      </w:r>
      <w:r w:rsidRPr="003970BD">
        <w:rPr>
          <w:color w:val="BCBEC4"/>
          <w:lang w:val="es-AR"/>
        </w:rPr>
        <w:t>{</w:t>
      </w:r>
      <w:r w:rsidRPr="003970BD">
        <w:rPr>
          <w:color w:val="BCBEC4"/>
          <w:lang w:val="es-AR"/>
        </w:rPr>
        <w:br/>
        <w:t xml:space="preserve">        </w:t>
      </w:r>
      <w:r w:rsidRPr="003970BD">
        <w:rPr>
          <w:i/>
          <w:iCs/>
          <w:color w:val="BCBEC4"/>
          <w:lang w:val="es-AR"/>
        </w:rPr>
        <w:t>require</w:t>
      </w:r>
      <w:r w:rsidRPr="003970BD">
        <w:rPr>
          <w:color w:val="BCBEC4"/>
          <w:lang w:val="es-AR"/>
        </w:rPr>
        <w:t>(</w:t>
      </w:r>
      <w:r w:rsidRPr="003970BD">
        <w:rPr>
          <w:color w:val="C77DBB"/>
          <w:lang w:val="es-AR"/>
        </w:rPr>
        <w:t>title</w:t>
      </w:r>
      <w:r w:rsidRPr="003970BD">
        <w:rPr>
          <w:color w:val="BCBEC4"/>
          <w:lang w:val="es-AR"/>
        </w:rPr>
        <w:t>.</w:t>
      </w:r>
      <w:r w:rsidRPr="003970BD">
        <w:rPr>
          <w:i/>
          <w:iCs/>
          <w:color w:val="57AAF7"/>
          <w:lang w:val="es-AR"/>
        </w:rPr>
        <w:t>isNotEmpty</w:t>
      </w:r>
      <w:r w:rsidRPr="003970BD">
        <w:rPr>
          <w:color w:val="BCBEC4"/>
          <w:lang w:val="es-AR"/>
        </w:rPr>
        <w:t xml:space="preserve">()) </w:t>
      </w:r>
      <w:r w:rsidRPr="003970BD">
        <w:rPr>
          <w:b/>
          <w:bCs/>
          <w:color w:val="BCBEC4"/>
          <w:lang w:val="es-AR"/>
        </w:rPr>
        <w:t xml:space="preserve">{ </w:t>
      </w:r>
      <w:r w:rsidRPr="003970BD">
        <w:rPr>
          <w:color w:val="6AAB73"/>
          <w:lang w:val="es-AR"/>
        </w:rPr>
        <w:t xml:space="preserve">"El título no puede estar vacío." </w:t>
      </w:r>
      <w:r w:rsidRPr="003970BD">
        <w:rPr>
          <w:b/>
          <w:bCs/>
          <w:color w:val="BCBEC4"/>
          <w:lang w:val="es-AR"/>
        </w:rPr>
        <w:t>}</w:t>
      </w:r>
      <w:r w:rsidRPr="003970BD">
        <w:rPr>
          <w:b/>
          <w:bCs/>
          <w:color w:val="BCBEC4"/>
          <w:lang w:val="es-AR"/>
        </w:rPr>
        <w:br/>
        <w:t xml:space="preserve">        </w:t>
      </w:r>
      <w:proofErr w:type="gramStart"/>
      <w:r w:rsidRPr="003970BD">
        <w:rPr>
          <w:i/>
          <w:iCs/>
          <w:color w:val="BCBEC4"/>
          <w:lang w:val="es-AR"/>
        </w:rPr>
        <w:t>require</w:t>
      </w:r>
      <w:r w:rsidRPr="003970BD">
        <w:rPr>
          <w:color w:val="BCBEC4"/>
          <w:lang w:val="es-AR"/>
        </w:rPr>
        <w:t>(</w:t>
      </w:r>
      <w:proofErr w:type="gramEnd"/>
      <w:r w:rsidRPr="003970BD">
        <w:rPr>
          <w:color w:val="C77DBB"/>
          <w:lang w:val="es-AR"/>
        </w:rPr>
        <w:t>description</w:t>
      </w:r>
      <w:r w:rsidRPr="003970BD">
        <w:rPr>
          <w:color w:val="BCBEC4"/>
          <w:lang w:val="es-AR"/>
        </w:rPr>
        <w:t>.</w:t>
      </w:r>
      <w:r w:rsidRPr="003970BD">
        <w:rPr>
          <w:i/>
          <w:iCs/>
          <w:color w:val="57AAF7"/>
          <w:lang w:val="es-AR"/>
        </w:rPr>
        <w:t>isNotEmpty</w:t>
      </w:r>
      <w:r w:rsidRPr="003970BD">
        <w:rPr>
          <w:color w:val="BCBEC4"/>
          <w:lang w:val="es-AR"/>
        </w:rPr>
        <w:t xml:space="preserve">()) </w:t>
      </w:r>
      <w:r w:rsidRPr="003970BD">
        <w:rPr>
          <w:b/>
          <w:bCs/>
          <w:color w:val="BCBEC4"/>
          <w:lang w:val="es-AR"/>
        </w:rPr>
        <w:t xml:space="preserve">{ </w:t>
      </w:r>
      <w:r w:rsidRPr="003970BD">
        <w:rPr>
          <w:color w:val="6AAB73"/>
          <w:lang w:val="es-AR"/>
        </w:rPr>
        <w:t xml:space="preserve">"La descripción no puede estar vacía." </w:t>
      </w:r>
      <w:r w:rsidRPr="003970BD">
        <w:rPr>
          <w:b/>
          <w:bCs/>
          <w:color w:val="BCBEC4"/>
          <w:lang w:val="es-AR"/>
        </w:rPr>
        <w:t>}</w:t>
      </w:r>
      <w:r w:rsidRPr="003970BD">
        <w:rPr>
          <w:b/>
          <w:bCs/>
          <w:color w:val="BCBEC4"/>
          <w:lang w:val="es-AR"/>
        </w:rPr>
        <w:br/>
        <w:t xml:space="preserve">        </w:t>
      </w:r>
      <w:proofErr w:type="gramStart"/>
      <w:r w:rsidRPr="003970BD">
        <w:rPr>
          <w:i/>
          <w:iCs/>
          <w:color w:val="BCBEC4"/>
          <w:lang w:val="es-AR"/>
        </w:rPr>
        <w:t>require</w:t>
      </w:r>
      <w:r w:rsidRPr="003970BD">
        <w:rPr>
          <w:color w:val="BCBEC4"/>
          <w:lang w:val="es-AR"/>
        </w:rPr>
        <w:t>(</w:t>
      </w:r>
      <w:proofErr w:type="gramEnd"/>
      <w:r w:rsidRPr="003970BD">
        <w:rPr>
          <w:color w:val="C77DBB"/>
          <w:lang w:val="es-AR"/>
        </w:rPr>
        <w:t xml:space="preserve">audio </w:t>
      </w:r>
      <w:r w:rsidRPr="003970BD">
        <w:rPr>
          <w:color w:val="BCBEC4"/>
          <w:lang w:val="es-AR"/>
        </w:rPr>
        <w:t xml:space="preserve">&gt; </w:t>
      </w:r>
      <w:r w:rsidRPr="003970BD">
        <w:rPr>
          <w:color w:val="2AACB8"/>
          <w:lang w:val="es-AR"/>
        </w:rPr>
        <w:t>0</w:t>
      </w:r>
      <w:r w:rsidRPr="003970BD">
        <w:rPr>
          <w:color w:val="BCBEC4"/>
          <w:lang w:val="es-AR"/>
        </w:rPr>
        <w:t xml:space="preserve">) </w:t>
      </w:r>
      <w:r w:rsidRPr="003970BD">
        <w:rPr>
          <w:b/>
          <w:bCs/>
          <w:color w:val="BCBEC4"/>
          <w:lang w:val="es-AR"/>
        </w:rPr>
        <w:t xml:space="preserve">{ </w:t>
      </w:r>
      <w:r w:rsidRPr="003970BD">
        <w:rPr>
          <w:color w:val="6AAB73"/>
          <w:lang w:val="es-AR"/>
        </w:rPr>
        <w:t xml:space="preserve">"El identificador de audio debe ser un número positivo válido." </w:t>
      </w:r>
      <w:r w:rsidRPr="003970BD">
        <w:rPr>
          <w:b/>
          <w:bCs/>
          <w:color w:val="BCBEC4"/>
          <w:lang w:val="es-AR"/>
        </w:rPr>
        <w:t>}</w:t>
      </w:r>
      <w:r w:rsidRPr="003970BD">
        <w:rPr>
          <w:b/>
          <w:bCs/>
          <w:color w:val="BCBEC4"/>
          <w:lang w:val="es-AR"/>
        </w:rPr>
        <w:br/>
        <w:t xml:space="preserve">    </w:t>
      </w:r>
      <w:r w:rsidRPr="003970BD">
        <w:rPr>
          <w:color w:val="BCBEC4"/>
          <w:lang w:val="es-AR"/>
        </w:rPr>
        <w:t>}</w:t>
      </w:r>
      <w:r w:rsidRPr="003970BD">
        <w:rPr>
          <w:color w:val="BCBEC4"/>
          <w:lang w:val="es-AR"/>
        </w:rPr>
        <w:br/>
        <w:t>}</w:t>
      </w:r>
    </w:p>
    <w:p w14:paraId="51F5146E" w14:textId="77777777" w:rsidR="00823F86" w:rsidRDefault="00823F86" w:rsidP="00823F86">
      <w:pPr>
        <w:rPr>
          <w:b/>
        </w:rPr>
      </w:pPr>
    </w:p>
    <w:p w14:paraId="10D94783" w14:textId="77777777" w:rsidR="0088073D" w:rsidRPr="003970BD" w:rsidRDefault="0088073D" w:rsidP="00823F86">
      <w:pPr>
        <w:rPr>
          <w:b/>
        </w:rPr>
      </w:pPr>
    </w:p>
    <w:p w14:paraId="6E968655" w14:textId="7E6D5C0A" w:rsidR="00823F86" w:rsidRPr="003970BD" w:rsidRDefault="005640F5" w:rsidP="005640F5">
      <w:pPr>
        <w:pStyle w:val="Heading2"/>
      </w:pPr>
      <w:bookmarkStart w:id="29" w:name="_Toc185100502"/>
      <w:r>
        <w:t xml:space="preserve">8.4. </w:t>
      </w:r>
      <w:r w:rsidR="00C44FAD" w:rsidRPr="003970BD">
        <w:t>BillsAdapter.kt</w:t>
      </w:r>
      <w:bookmarkEnd w:id="29"/>
    </w:p>
    <w:p w14:paraId="5AD62AF8" w14:textId="77777777" w:rsidR="00C44FAD" w:rsidRPr="003970BD" w:rsidRDefault="00C44FAD" w:rsidP="00823F86">
      <w:pPr>
        <w:rPr>
          <w:b/>
        </w:rPr>
      </w:pPr>
    </w:p>
    <w:p w14:paraId="2557A683" w14:textId="77777777" w:rsidR="00E106D8" w:rsidRPr="00EA25D2" w:rsidRDefault="00E106D8" w:rsidP="00E106D8">
      <w:pPr>
        <w:pStyle w:val="HTMLPreformatted"/>
        <w:shd w:val="clear" w:color="auto" w:fill="1E1F22"/>
        <w:rPr>
          <w:color w:val="BCBEC4"/>
        </w:rPr>
      </w:pPr>
      <w:r w:rsidRPr="003970BD">
        <w:rPr>
          <w:color w:val="CF8E6D"/>
          <w:lang w:val="es-AR"/>
        </w:rPr>
        <w:t xml:space="preserve">package </w:t>
      </w:r>
      <w:r w:rsidRPr="003970BD">
        <w:rPr>
          <w:color w:val="BCBEC4"/>
          <w:lang w:val="es-AR"/>
        </w:rPr>
        <w:t>com.example.reconocimiento_billetes.presentation</w:t>
      </w:r>
      <w:r w:rsidRPr="003970BD">
        <w:rPr>
          <w:color w:val="BCBEC4"/>
          <w:lang w:val="es-AR"/>
        </w:rPr>
        <w:br/>
      </w:r>
      <w:r w:rsidRPr="003970BD">
        <w:rPr>
          <w:color w:val="BCBEC4"/>
          <w:lang w:val="es-AR"/>
        </w:rPr>
        <w:br/>
      </w:r>
      <w:r w:rsidRPr="003970BD">
        <w:rPr>
          <w:color w:val="CF8E6D"/>
          <w:lang w:val="es-AR"/>
        </w:rPr>
        <w:t xml:space="preserve">import </w:t>
      </w:r>
      <w:r w:rsidRPr="003970BD">
        <w:rPr>
          <w:color w:val="BCBEC4"/>
          <w:lang w:val="es-AR"/>
        </w:rPr>
        <w:t>android.view.LayoutInflater</w:t>
      </w:r>
      <w:r w:rsidRPr="003970BD">
        <w:rPr>
          <w:color w:val="BCBEC4"/>
          <w:lang w:val="es-AR"/>
        </w:rPr>
        <w:br/>
      </w:r>
      <w:r w:rsidRPr="003970BD">
        <w:rPr>
          <w:color w:val="CF8E6D"/>
          <w:lang w:val="es-AR"/>
        </w:rPr>
        <w:t xml:space="preserve">import </w:t>
      </w:r>
      <w:r w:rsidRPr="003970BD">
        <w:rPr>
          <w:color w:val="BCBEC4"/>
          <w:lang w:val="es-AR"/>
        </w:rPr>
        <w:t>android.view.View</w:t>
      </w:r>
      <w:r w:rsidRPr="003970BD">
        <w:rPr>
          <w:color w:val="BCBEC4"/>
          <w:lang w:val="es-AR"/>
        </w:rPr>
        <w:br/>
      </w:r>
      <w:r w:rsidRPr="003970BD">
        <w:rPr>
          <w:color w:val="CF8E6D"/>
          <w:lang w:val="es-AR"/>
        </w:rPr>
        <w:t xml:space="preserve">import </w:t>
      </w:r>
      <w:r w:rsidRPr="003970BD">
        <w:rPr>
          <w:color w:val="BCBEC4"/>
          <w:lang w:val="es-AR"/>
        </w:rPr>
        <w:t>android.view.ViewGroup</w:t>
      </w:r>
      <w:r w:rsidRPr="003970BD">
        <w:rPr>
          <w:color w:val="BCBEC4"/>
          <w:lang w:val="es-AR"/>
        </w:rPr>
        <w:br/>
      </w:r>
      <w:r w:rsidRPr="003970BD">
        <w:rPr>
          <w:color w:val="CF8E6D"/>
          <w:lang w:val="es-AR"/>
        </w:rPr>
        <w:t xml:space="preserve">import </w:t>
      </w:r>
      <w:r w:rsidRPr="003970BD">
        <w:rPr>
          <w:color w:val="BCBEC4"/>
          <w:lang w:val="es-AR"/>
        </w:rPr>
        <w:t>android.widget.TextView</w:t>
      </w:r>
      <w:r w:rsidRPr="003970BD">
        <w:rPr>
          <w:color w:val="BCBEC4"/>
          <w:lang w:val="es-AR"/>
        </w:rPr>
        <w:br/>
      </w:r>
      <w:r w:rsidRPr="003970BD">
        <w:rPr>
          <w:color w:val="CF8E6D"/>
          <w:lang w:val="es-AR"/>
        </w:rPr>
        <w:t xml:space="preserve">import </w:t>
      </w:r>
      <w:r w:rsidRPr="003970BD">
        <w:rPr>
          <w:color w:val="BCBEC4"/>
          <w:lang w:val="es-AR"/>
        </w:rPr>
        <w:t>androidx.recyclerview.widget.DiffUtil</w:t>
      </w:r>
      <w:r w:rsidRPr="003970BD">
        <w:rPr>
          <w:color w:val="BCBEC4"/>
          <w:lang w:val="es-AR"/>
        </w:rPr>
        <w:br/>
      </w:r>
      <w:r w:rsidRPr="003970BD">
        <w:rPr>
          <w:color w:val="CF8E6D"/>
          <w:lang w:val="es-AR"/>
        </w:rPr>
        <w:t xml:space="preserve">import </w:t>
      </w:r>
      <w:r w:rsidRPr="003970BD">
        <w:rPr>
          <w:color w:val="BCBEC4"/>
          <w:lang w:val="es-AR"/>
        </w:rPr>
        <w:t>androidx.recyclerview.widget.RecyclerView</w:t>
      </w:r>
      <w:r w:rsidRPr="003970BD">
        <w:rPr>
          <w:color w:val="BCBEC4"/>
          <w:lang w:val="es-AR"/>
        </w:rPr>
        <w:br/>
      </w:r>
      <w:r w:rsidRPr="003970BD">
        <w:rPr>
          <w:color w:val="CF8E6D"/>
          <w:lang w:val="es-AR"/>
        </w:rPr>
        <w:t xml:space="preserve">import </w:t>
      </w:r>
      <w:r w:rsidRPr="003970BD">
        <w:rPr>
          <w:color w:val="BCBEC4"/>
          <w:lang w:val="es-AR"/>
        </w:rPr>
        <w:t>com.example.reconocimiento_billetes.R</w:t>
      </w:r>
      <w:r w:rsidRPr="003970BD">
        <w:rPr>
          <w:color w:val="BCBEC4"/>
          <w:lang w:val="es-AR"/>
        </w:rPr>
        <w:br/>
      </w:r>
      <w:r w:rsidRPr="003970BD">
        <w:rPr>
          <w:color w:val="CF8E6D"/>
          <w:lang w:val="es-AR"/>
        </w:rPr>
        <w:t xml:space="preserve">import </w:t>
      </w:r>
      <w:r w:rsidRPr="003970BD">
        <w:rPr>
          <w:color w:val="BCBEC4"/>
          <w:lang w:val="es-AR"/>
        </w:rPr>
        <w:t>com.example.reconocimiento_billetes.domain.BillData</w:t>
      </w:r>
      <w:r w:rsidRPr="003970BD">
        <w:rPr>
          <w:color w:val="BCBEC4"/>
          <w:lang w:val="es-AR"/>
        </w:rPr>
        <w:br/>
      </w:r>
      <w:r w:rsidRPr="003970BD">
        <w:rPr>
          <w:color w:val="CF8E6D"/>
          <w:lang w:val="es-AR"/>
        </w:rPr>
        <w:t xml:space="preserve">import </w:t>
      </w:r>
      <w:r w:rsidRPr="003970BD">
        <w:rPr>
          <w:color w:val="BCBEC4"/>
          <w:lang w:val="es-AR"/>
        </w:rPr>
        <w:t>java.text.NumberFormat</w:t>
      </w:r>
      <w:r w:rsidRPr="003970BD">
        <w:rPr>
          <w:color w:val="BCBEC4"/>
          <w:lang w:val="es-AR"/>
        </w:rPr>
        <w:br/>
      </w:r>
      <w:r w:rsidRPr="003970BD">
        <w:rPr>
          <w:color w:val="CF8E6D"/>
          <w:lang w:val="es-AR"/>
        </w:rPr>
        <w:t xml:space="preserve">import </w:t>
      </w:r>
      <w:r w:rsidRPr="003970BD">
        <w:rPr>
          <w:color w:val="BCBEC4"/>
          <w:lang w:val="es-AR"/>
        </w:rPr>
        <w:t>java.util.Locale</w:t>
      </w:r>
      <w:r w:rsidRPr="003970BD">
        <w:rPr>
          <w:color w:val="BCBEC4"/>
          <w:lang w:val="es-AR"/>
        </w:rPr>
        <w:br/>
      </w:r>
      <w:r w:rsidRPr="003970BD">
        <w:rPr>
          <w:color w:val="BCBEC4"/>
          <w:lang w:val="es-AR"/>
        </w:rPr>
        <w:br/>
      </w:r>
      <w:r w:rsidRPr="003970BD">
        <w:rPr>
          <w:i/>
          <w:iCs/>
          <w:color w:val="5F826B"/>
          <w:lang w:val="es-AR"/>
        </w:rPr>
        <w:t>/**</w:t>
      </w:r>
      <w:r w:rsidRPr="003970BD">
        <w:rPr>
          <w:i/>
          <w:iCs/>
          <w:color w:val="5F826B"/>
          <w:lang w:val="es-AR"/>
        </w:rPr>
        <w:br/>
        <w:t xml:space="preserve"> * Adaptador para mostrar una lista de billetes en un RecyclerView.</w:t>
      </w:r>
      <w:r w:rsidRPr="003970BD">
        <w:rPr>
          <w:i/>
          <w:iCs/>
          <w:color w:val="5F826B"/>
          <w:lang w:val="es-AR"/>
        </w:rPr>
        <w:br/>
        <w:t xml:space="preserve"> *</w:t>
      </w:r>
      <w:r w:rsidRPr="003970BD">
        <w:rPr>
          <w:i/>
          <w:iCs/>
          <w:color w:val="5F826B"/>
          <w:lang w:val="es-AR"/>
        </w:rPr>
        <w:br/>
        <w:t xml:space="preserve"> * Este adaptador toma una lista de objetos </w:t>
      </w:r>
      <w:r w:rsidRPr="003970BD">
        <w:rPr>
          <w:i/>
          <w:iCs/>
          <w:color w:val="ABADB3"/>
          <w:lang w:val="es-AR"/>
        </w:rPr>
        <w:t>[BillData]</w:t>
      </w:r>
      <w:r w:rsidRPr="003970BD">
        <w:rPr>
          <w:i/>
          <w:iCs/>
          <w:color w:val="5F826B"/>
          <w:lang w:val="es-AR"/>
        </w:rPr>
        <w:t xml:space="preserve"> y los muestra en un RecyclerView.</w:t>
      </w:r>
      <w:r w:rsidRPr="003970BD">
        <w:rPr>
          <w:i/>
          <w:iCs/>
          <w:color w:val="5F826B"/>
          <w:lang w:val="es-AR"/>
        </w:rPr>
        <w:br/>
        <w:t xml:space="preserve"> * Utiliza </w:t>
      </w:r>
      <w:r w:rsidRPr="003970BD">
        <w:rPr>
          <w:i/>
          <w:iCs/>
          <w:color w:val="ABADB3"/>
          <w:lang w:val="es-AR"/>
        </w:rPr>
        <w:t>[DiffUtil]</w:t>
      </w:r>
      <w:r w:rsidRPr="003970BD">
        <w:rPr>
          <w:i/>
          <w:iCs/>
          <w:color w:val="5F826B"/>
          <w:lang w:val="es-AR"/>
        </w:rPr>
        <w:t xml:space="preserve"> para actualizar la lista de manera eficiente cuando los datos cambian.</w:t>
      </w:r>
      <w:r w:rsidRPr="003970BD">
        <w:rPr>
          <w:i/>
          <w:iCs/>
          <w:color w:val="5F826B"/>
          <w:lang w:val="es-AR"/>
        </w:rPr>
        <w:br/>
        <w:t xml:space="preserve"> *</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bills </w:t>
      </w:r>
      <w:r w:rsidRPr="003970BD">
        <w:rPr>
          <w:i/>
          <w:iCs/>
          <w:color w:val="5F826B"/>
          <w:lang w:val="es-AR"/>
        </w:rPr>
        <w:t>Lista inicial de billetes.</w:t>
      </w:r>
      <w:r w:rsidRPr="003970BD">
        <w:rPr>
          <w:i/>
          <w:iCs/>
          <w:color w:val="5F826B"/>
          <w:lang w:val="es-AR"/>
        </w:rPr>
        <w:br/>
        <w:t xml:space="preserve"> */</w:t>
      </w:r>
      <w:r w:rsidRPr="003970BD">
        <w:rPr>
          <w:i/>
          <w:iCs/>
          <w:color w:val="5F826B"/>
          <w:lang w:val="es-AR"/>
        </w:rPr>
        <w:br/>
      </w:r>
      <w:proofErr w:type="gramStart"/>
      <w:r w:rsidRPr="003970BD">
        <w:rPr>
          <w:color w:val="CF8E6D"/>
          <w:lang w:val="es-AR"/>
        </w:rPr>
        <w:t>class</w:t>
      </w:r>
      <w:proofErr w:type="gramEnd"/>
      <w:r w:rsidRPr="003970BD">
        <w:rPr>
          <w:color w:val="CF8E6D"/>
          <w:lang w:val="es-AR"/>
        </w:rPr>
        <w:t xml:space="preserve"> </w:t>
      </w:r>
      <w:r w:rsidRPr="003970BD">
        <w:rPr>
          <w:color w:val="BCBEC4"/>
          <w:lang w:val="es-AR"/>
        </w:rPr>
        <w:t>BillsAdapter(</w:t>
      </w:r>
      <w:r w:rsidRPr="003970BD">
        <w:rPr>
          <w:color w:val="CF8E6D"/>
          <w:lang w:val="es-AR"/>
        </w:rPr>
        <w:t xml:space="preserve">private var </w:t>
      </w:r>
      <w:r w:rsidRPr="003970BD">
        <w:rPr>
          <w:color w:val="C77DBB"/>
          <w:lang w:val="es-AR"/>
        </w:rPr>
        <w:t>bills</w:t>
      </w:r>
      <w:r w:rsidRPr="003970BD">
        <w:rPr>
          <w:color w:val="BCBEC4"/>
          <w:lang w:val="es-AR"/>
        </w:rPr>
        <w:t>: List&lt;BillData&gt;) :</w:t>
      </w:r>
      <w:r w:rsidRPr="003970BD">
        <w:rPr>
          <w:color w:val="BCBEC4"/>
          <w:lang w:val="es-AR"/>
        </w:rPr>
        <w:br/>
        <w:t xml:space="preserve">    RecyclerView.Adapter&lt;BillsAdapter.BillViewHolder&gt;() {</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ViewHolder que contiene las referencias a los elementos de la vista.</w:t>
      </w:r>
      <w:r w:rsidRPr="003970BD">
        <w:rPr>
          <w:i/>
          <w:iCs/>
          <w:color w:val="5F826B"/>
          <w:lang w:val="es-AR"/>
        </w:rPr>
        <w:br/>
        <w:t xml:space="preserve">     *</w:t>
      </w:r>
      <w:r w:rsidRPr="003970BD">
        <w:rPr>
          <w:i/>
          <w:iCs/>
          <w:color w:val="5F826B"/>
          <w:lang w:val="es-AR"/>
        </w:rPr>
        <w:br/>
        <w:t xml:space="preserve">     * Este ViewHolder es responsable de referenciar las vistas individuales dentro de</w:t>
      </w:r>
      <w:r w:rsidRPr="003970BD">
        <w:rPr>
          <w:i/>
          <w:iCs/>
          <w:color w:val="5F826B"/>
          <w:lang w:val="es-AR"/>
        </w:rPr>
        <w:br/>
        <w:t xml:space="preserve">     * cada item del RecyclerView para el valor y la fecha del billete.</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class</w:t>
      </w:r>
      <w:proofErr w:type="gramEnd"/>
      <w:r w:rsidRPr="003970BD">
        <w:rPr>
          <w:color w:val="CF8E6D"/>
          <w:lang w:val="es-AR"/>
        </w:rPr>
        <w:t xml:space="preserve"> </w:t>
      </w:r>
      <w:r w:rsidRPr="003970BD">
        <w:rPr>
          <w:color w:val="BCBEC4"/>
          <w:lang w:val="es-AR"/>
        </w:rPr>
        <w:t>BillViewHolder(itemView: View) : RecyclerView.ViewHolder(itemView) {</w:t>
      </w:r>
      <w:r w:rsidRPr="003970BD">
        <w:rPr>
          <w:color w:val="BCBEC4"/>
          <w:lang w:val="es-AR"/>
        </w:rPr>
        <w:br/>
        <w:t xml:space="preserve">        </w:t>
      </w:r>
      <w:r w:rsidRPr="003970BD">
        <w:rPr>
          <w:color w:val="CF8E6D"/>
          <w:lang w:val="es-AR"/>
        </w:rPr>
        <w:t xml:space="preserve">val </w:t>
      </w:r>
      <w:r w:rsidRPr="003970BD">
        <w:rPr>
          <w:color w:val="C77DBB"/>
          <w:lang w:val="es-AR"/>
        </w:rPr>
        <w:t>valueTextView</w:t>
      </w:r>
      <w:r w:rsidRPr="003970BD">
        <w:rPr>
          <w:color w:val="BCBEC4"/>
          <w:lang w:val="es-AR"/>
        </w:rPr>
        <w:t>: TextView = itemView.findViewById(R.id.</w:t>
      </w:r>
      <w:r w:rsidRPr="003970BD">
        <w:rPr>
          <w:i/>
          <w:iCs/>
          <w:color w:val="C77DBB"/>
          <w:lang w:val="es-AR"/>
        </w:rPr>
        <w:t>valueTextView</w:t>
      </w:r>
      <w:r w:rsidRPr="003970BD">
        <w:rPr>
          <w:color w:val="BCBEC4"/>
          <w:lang w:val="es-AR"/>
        </w:rPr>
        <w:t>)</w:t>
      </w:r>
      <w:r w:rsidRPr="003970BD">
        <w:rPr>
          <w:color w:val="BCBEC4"/>
          <w:lang w:val="es-AR"/>
        </w:rPr>
        <w:br/>
        <w:t xml:space="preserve">        </w:t>
      </w:r>
      <w:r w:rsidRPr="003970BD">
        <w:rPr>
          <w:color w:val="CF8E6D"/>
          <w:lang w:val="es-AR"/>
        </w:rPr>
        <w:t xml:space="preserve">val </w:t>
      </w:r>
      <w:r w:rsidRPr="003970BD">
        <w:rPr>
          <w:color w:val="C77DBB"/>
          <w:lang w:val="es-AR"/>
        </w:rPr>
        <w:t>dateTextView</w:t>
      </w:r>
      <w:r w:rsidRPr="003970BD">
        <w:rPr>
          <w:color w:val="BCBEC4"/>
          <w:lang w:val="es-AR"/>
        </w:rPr>
        <w:t>: TextView = itemView.findViewById(R.id.</w:t>
      </w:r>
      <w:r w:rsidRPr="003970BD">
        <w:rPr>
          <w:i/>
          <w:iCs/>
          <w:color w:val="C77DBB"/>
          <w:lang w:val="es-AR"/>
        </w:rPr>
        <w:t>dateTextView</w:t>
      </w:r>
      <w:r w:rsidRPr="003970BD">
        <w:rPr>
          <w:color w:val="BCBEC4"/>
          <w:lang w:val="es-AR"/>
        </w:rPr>
        <w:t>)</w:t>
      </w:r>
      <w:r w:rsidRPr="003970BD">
        <w:rPr>
          <w:color w:val="BCBEC4"/>
          <w:lang w:val="es-AR"/>
        </w:rPr>
        <w:br/>
        <w:t xml:space="preserve">    }</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r>
      <w:r w:rsidRPr="003970BD">
        <w:rPr>
          <w:i/>
          <w:iCs/>
          <w:color w:val="5F826B"/>
          <w:lang w:val="es-AR"/>
        </w:rPr>
        <w:lastRenderedPageBreak/>
        <w:t xml:space="preserve">     * Infla la vista del ítem en el RecyclerView.</w:t>
      </w:r>
      <w:r w:rsidRPr="003970BD">
        <w:rPr>
          <w:i/>
          <w:iCs/>
          <w:color w:val="5F826B"/>
          <w:lang w:val="es-AR"/>
        </w:rPr>
        <w:br/>
        <w:t xml:space="preserve">     *</w:t>
      </w:r>
      <w:r w:rsidRPr="003970BD">
        <w:rPr>
          <w:i/>
          <w:iCs/>
          <w:color w:val="5F826B"/>
          <w:lang w:val="es-AR"/>
        </w:rPr>
        <w:br/>
        <w:t xml:space="preserve">     * Este mé</w:t>
      </w:r>
      <w:r w:rsidRPr="003970BD">
        <w:rPr>
          <w:i/>
          <w:iCs/>
          <w:color w:val="8BB33D"/>
          <w:lang w:val="es-AR"/>
        </w:rPr>
        <w:t>todo se invoca para crear un nuevo ViewHolder cuando se necesita. Infla el diseño de cada ítem</w:t>
      </w:r>
      <w:r w:rsidRPr="003970BD">
        <w:rPr>
          <w:i/>
          <w:iCs/>
          <w:color w:val="8BB33D"/>
          <w:lang w:val="es-AR"/>
        </w:rPr>
        <w:br/>
        <w:t xml:space="preserve">     </w:t>
      </w:r>
      <w:r w:rsidRPr="003970BD">
        <w:rPr>
          <w:i/>
          <w:iCs/>
          <w:color w:val="5F826B"/>
          <w:lang w:val="es-AR"/>
        </w:rPr>
        <w:t>* utilizando el archivo XML `layout_bill` y crea un objeto `BillViewHolder` para esa vista.</w:t>
      </w:r>
      <w:r w:rsidRPr="003970BD">
        <w:rPr>
          <w:i/>
          <w:iCs/>
          <w:color w:val="5F826B"/>
          <w:lang w:val="es-AR"/>
        </w:rPr>
        <w:br/>
        <w:t xml:space="preserve">     *</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parent </w:t>
      </w:r>
      <w:r w:rsidRPr="003970BD">
        <w:rPr>
          <w:i/>
          <w:iCs/>
          <w:color w:val="5F826B"/>
          <w:lang w:val="es-AR"/>
        </w:rPr>
        <w:t>El contenedor donde se colocará el nuevo ítem.</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viewType </w:t>
      </w:r>
      <w:r w:rsidRPr="003970BD">
        <w:rPr>
          <w:i/>
          <w:iCs/>
          <w:color w:val="5F826B"/>
          <w:lang w:val="es-AR"/>
        </w:rPr>
        <w:t>El tipo de vista del ítem (no utilizado en este caso).</w:t>
      </w:r>
      <w:r w:rsidRPr="003970BD">
        <w:rPr>
          <w:i/>
          <w:iCs/>
          <w:color w:val="5F826B"/>
          <w:lang w:val="es-AR"/>
        </w:rPr>
        <w:br/>
        <w:t xml:space="preserve">     </w:t>
      </w:r>
      <w:r w:rsidRPr="00EA25D2">
        <w:rPr>
          <w:i/>
          <w:iCs/>
          <w:color w:val="5F826B"/>
        </w:rPr>
        <w:t xml:space="preserve">* </w:t>
      </w:r>
      <w:r w:rsidRPr="00EA25D2">
        <w:rPr>
          <w:i/>
          <w:iCs/>
          <w:color w:val="67A37C"/>
        </w:rPr>
        <w:t xml:space="preserve">@return </w:t>
      </w:r>
      <w:proofErr w:type="gramStart"/>
      <w:r w:rsidRPr="00EA25D2">
        <w:rPr>
          <w:i/>
          <w:iCs/>
          <w:color w:val="5F826B"/>
        </w:rPr>
        <w:t>Un</w:t>
      </w:r>
      <w:proofErr w:type="gramEnd"/>
      <w:r w:rsidRPr="00EA25D2">
        <w:rPr>
          <w:i/>
          <w:iCs/>
          <w:color w:val="5F826B"/>
        </w:rPr>
        <w:t xml:space="preserve"> nuevo ViewHolder con la vista inflada.</w:t>
      </w:r>
      <w:r w:rsidRPr="00EA25D2">
        <w:rPr>
          <w:i/>
          <w:iCs/>
          <w:color w:val="5F826B"/>
        </w:rPr>
        <w:br/>
        <w:t xml:space="preserve">     */</w:t>
      </w:r>
      <w:r w:rsidRPr="00EA25D2">
        <w:rPr>
          <w:i/>
          <w:iCs/>
          <w:color w:val="5F826B"/>
        </w:rPr>
        <w:br/>
        <w:t xml:space="preserve">    </w:t>
      </w:r>
      <w:r w:rsidRPr="00EA25D2">
        <w:rPr>
          <w:color w:val="CF8E6D"/>
        </w:rPr>
        <w:t xml:space="preserve">override fun </w:t>
      </w:r>
      <w:proofErr w:type="gramStart"/>
      <w:r w:rsidRPr="00EA25D2">
        <w:rPr>
          <w:color w:val="56A8F5"/>
        </w:rPr>
        <w:t>onCreateViewHolder</w:t>
      </w:r>
      <w:r w:rsidRPr="00EA25D2">
        <w:rPr>
          <w:color w:val="BCBEC4"/>
        </w:rPr>
        <w:t>(</w:t>
      </w:r>
      <w:proofErr w:type="gramEnd"/>
      <w:r w:rsidRPr="00EA25D2">
        <w:rPr>
          <w:color w:val="BCBEC4"/>
        </w:rPr>
        <w:t>parent: ViewGroup, viewType: Int): BillViewHolder {</w:t>
      </w:r>
      <w:r w:rsidRPr="00EA25D2">
        <w:rPr>
          <w:color w:val="BCBEC4"/>
        </w:rPr>
        <w:br/>
        <w:t xml:space="preserve">        </w:t>
      </w:r>
      <w:r w:rsidRPr="00EA25D2">
        <w:rPr>
          <w:color w:val="CF8E6D"/>
        </w:rPr>
        <w:t xml:space="preserve">val </w:t>
      </w:r>
      <w:r w:rsidRPr="00EA25D2">
        <w:rPr>
          <w:color w:val="BCBEC4"/>
        </w:rPr>
        <w:t>view = LayoutInflater.from(parent.</w:t>
      </w:r>
      <w:r w:rsidRPr="00EA25D2">
        <w:rPr>
          <w:i/>
          <w:iCs/>
          <w:color w:val="C77DBB"/>
        </w:rPr>
        <w:t>context</w:t>
      </w:r>
      <w:r w:rsidRPr="00EA25D2">
        <w:rPr>
          <w:color w:val="BCBEC4"/>
        </w:rPr>
        <w:t>)</w:t>
      </w:r>
      <w:r w:rsidRPr="00EA25D2">
        <w:rPr>
          <w:color w:val="BCBEC4"/>
        </w:rPr>
        <w:br/>
        <w:t xml:space="preserve">            .inflate(R.layout.</w:t>
      </w:r>
      <w:r w:rsidRPr="00EA25D2">
        <w:rPr>
          <w:i/>
          <w:iCs/>
          <w:color w:val="C77DBB"/>
        </w:rPr>
        <w:t>layout_bill</w:t>
      </w:r>
      <w:r w:rsidRPr="00EA25D2">
        <w:rPr>
          <w:color w:val="BCBEC4"/>
        </w:rPr>
        <w:t xml:space="preserve">, parent, </w:t>
      </w:r>
      <w:r w:rsidRPr="00EA25D2">
        <w:rPr>
          <w:color w:val="CF8E6D"/>
        </w:rPr>
        <w:t>false</w:t>
      </w:r>
      <w:r w:rsidRPr="00EA25D2">
        <w:rPr>
          <w:color w:val="BCBEC4"/>
        </w:rPr>
        <w:t>)</w:t>
      </w:r>
      <w:r w:rsidRPr="00EA25D2">
        <w:rPr>
          <w:color w:val="BCBEC4"/>
        </w:rPr>
        <w:br/>
        <w:t xml:space="preserve">        </w:t>
      </w:r>
      <w:r w:rsidRPr="00EA25D2">
        <w:rPr>
          <w:color w:val="CF8E6D"/>
        </w:rPr>
        <w:t xml:space="preserve">return </w:t>
      </w:r>
      <w:r w:rsidRPr="00EA25D2">
        <w:rPr>
          <w:color w:val="BCBEC4"/>
        </w:rPr>
        <w:t>BillViewHolder(view)</w:t>
      </w:r>
      <w:r w:rsidRPr="00EA25D2">
        <w:rPr>
          <w:color w:val="BCBEC4"/>
        </w:rPr>
        <w:br/>
        <w:t xml:space="preserve">    }</w:t>
      </w:r>
      <w:r w:rsidRPr="00EA25D2">
        <w:rPr>
          <w:color w:val="BCBEC4"/>
        </w:rPr>
        <w:br/>
      </w:r>
      <w:r w:rsidRPr="00EA25D2">
        <w:rPr>
          <w:color w:val="BCBEC4"/>
        </w:rPr>
        <w:br/>
        <w:t xml:space="preserve">    </w:t>
      </w:r>
      <w:r w:rsidRPr="00EA25D2">
        <w:rPr>
          <w:i/>
          <w:iCs/>
          <w:color w:val="5F826B"/>
        </w:rPr>
        <w:t>/**</w:t>
      </w:r>
      <w:r w:rsidRPr="00EA25D2">
        <w:rPr>
          <w:i/>
          <w:iCs/>
          <w:color w:val="5F826B"/>
        </w:rPr>
        <w:br/>
        <w:t xml:space="preserve">     * Vincula los datos de un billete a su vista correspondiente.</w:t>
      </w:r>
      <w:r w:rsidRPr="00EA25D2">
        <w:rPr>
          <w:i/>
          <w:iCs/>
          <w:color w:val="5F826B"/>
        </w:rPr>
        <w:br/>
        <w:t xml:space="preserve">     </w:t>
      </w:r>
      <w:r w:rsidRPr="003970BD">
        <w:rPr>
          <w:i/>
          <w:iCs/>
          <w:color w:val="5F826B"/>
          <w:lang w:val="es-AR"/>
        </w:rPr>
        <w:t>*</w:t>
      </w:r>
      <w:r w:rsidRPr="003970BD">
        <w:rPr>
          <w:i/>
          <w:iCs/>
          <w:color w:val="5F826B"/>
          <w:lang w:val="es-AR"/>
        </w:rPr>
        <w:br/>
        <w:t xml:space="preserve">     * Este mé</w:t>
      </w:r>
      <w:r w:rsidRPr="003970BD">
        <w:rPr>
          <w:i/>
          <w:iCs/>
          <w:color w:val="8BB33D"/>
          <w:lang w:val="es-AR"/>
        </w:rPr>
        <w:t>todo es responsable de llenar las vistas de un ítem del RecyclerView con los datos del objeto</w:t>
      </w:r>
      <w:r w:rsidRPr="003970BD">
        <w:rPr>
          <w:i/>
          <w:iCs/>
          <w:color w:val="8BB33D"/>
          <w:lang w:val="es-AR"/>
        </w:rPr>
        <w:br/>
        <w:t xml:space="preserve">     </w:t>
      </w:r>
      <w:r w:rsidRPr="003970BD">
        <w:rPr>
          <w:i/>
          <w:iCs/>
          <w:color w:val="5F826B"/>
          <w:lang w:val="es-AR"/>
        </w:rPr>
        <w:t xml:space="preserve">* </w:t>
      </w:r>
      <w:r w:rsidRPr="003970BD">
        <w:rPr>
          <w:i/>
          <w:iCs/>
          <w:color w:val="ABADB3"/>
          <w:lang w:val="es-AR"/>
        </w:rPr>
        <w:t>[BillData]</w:t>
      </w:r>
      <w:r w:rsidRPr="003970BD">
        <w:rPr>
          <w:i/>
          <w:iCs/>
          <w:color w:val="5F826B"/>
          <w:lang w:val="es-AR"/>
        </w:rPr>
        <w:t xml:space="preserve"> correspondiente a la posición actual.</w:t>
      </w:r>
      <w:r w:rsidRPr="003970BD">
        <w:rPr>
          <w:i/>
          <w:iCs/>
          <w:color w:val="5F826B"/>
          <w:lang w:val="es-AR"/>
        </w:rPr>
        <w:br/>
        <w:t xml:space="preserve">     *</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holder </w:t>
      </w:r>
      <w:r w:rsidRPr="003970BD">
        <w:rPr>
          <w:i/>
          <w:iCs/>
          <w:color w:val="5F826B"/>
          <w:lang w:val="es-AR"/>
        </w:rPr>
        <w:t>El ViewHolder que contiene las vistas a llenar.</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position </w:t>
      </w:r>
      <w:r w:rsidRPr="003970BD">
        <w:rPr>
          <w:i/>
          <w:iCs/>
          <w:color w:val="5F826B"/>
          <w:lang w:val="es-AR"/>
        </w:rPr>
        <w:t>La posición del ítem dentro de la lista de billetes.</w:t>
      </w:r>
      <w:r w:rsidRPr="003970BD">
        <w:rPr>
          <w:i/>
          <w:iCs/>
          <w:color w:val="5F826B"/>
          <w:lang w:val="es-AR"/>
        </w:rPr>
        <w:br/>
        <w:t xml:space="preserve">     </w:t>
      </w:r>
      <w:r w:rsidRPr="00EA25D2">
        <w:rPr>
          <w:i/>
          <w:iCs/>
          <w:color w:val="5F826B"/>
        </w:rPr>
        <w:t>*/</w:t>
      </w:r>
      <w:r w:rsidRPr="00EA25D2">
        <w:rPr>
          <w:i/>
          <w:iCs/>
          <w:color w:val="5F826B"/>
        </w:rPr>
        <w:br/>
        <w:t xml:space="preserve">    </w:t>
      </w:r>
      <w:r w:rsidRPr="00EA25D2">
        <w:rPr>
          <w:color w:val="CF8E6D"/>
        </w:rPr>
        <w:t xml:space="preserve">override fun </w:t>
      </w:r>
      <w:proofErr w:type="gramStart"/>
      <w:r w:rsidRPr="00EA25D2">
        <w:rPr>
          <w:color w:val="56A8F5"/>
        </w:rPr>
        <w:t>onBindViewHolder</w:t>
      </w:r>
      <w:r w:rsidRPr="00EA25D2">
        <w:rPr>
          <w:color w:val="BCBEC4"/>
        </w:rPr>
        <w:t>(</w:t>
      </w:r>
      <w:proofErr w:type="gramEnd"/>
      <w:r w:rsidRPr="00EA25D2">
        <w:rPr>
          <w:color w:val="BCBEC4"/>
        </w:rPr>
        <w:t>holder: BillViewHolder, position: Int) {</w:t>
      </w:r>
      <w:r w:rsidRPr="00EA25D2">
        <w:rPr>
          <w:color w:val="BCBEC4"/>
        </w:rPr>
        <w:br/>
        <w:t xml:space="preserve">        </w:t>
      </w:r>
      <w:r w:rsidRPr="00EA25D2">
        <w:rPr>
          <w:color w:val="CF8E6D"/>
        </w:rPr>
        <w:t xml:space="preserve">val </w:t>
      </w:r>
      <w:r w:rsidRPr="00EA25D2">
        <w:rPr>
          <w:color w:val="BCBEC4"/>
        </w:rPr>
        <w:t xml:space="preserve">bill = </w:t>
      </w:r>
      <w:r w:rsidRPr="00EA25D2">
        <w:rPr>
          <w:color w:val="C77DBB"/>
        </w:rPr>
        <w:t>bills</w:t>
      </w:r>
      <w:r w:rsidRPr="00EA25D2">
        <w:rPr>
          <w:color w:val="BCBEC4"/>
        </w:rPr>
        <w:t>[position]</w:t>
      </w:r>
      <w:r w:rsidRPr="00EA25D2">
        <w:rPr>
          <w:color w:val="BCBEC4"/>
        </w:rPr>
        <w:br/>
        <w:t xml:space="preserve">        holder.</w:t>
      </w:r>
      <w:r w:rsidRPr="00EA25D2">
        <w:rPr>
          <w:color w:val="C77DBB"/>
        </w:rPr>
        <w:t>valueTextView</w:t>
      </w:r>
      <w:r w:rsidRPr="00EA25D2">
        <w:rPr>
          <w:color w:val="BCBEC4"/>
        </w:rPr>
        <w:t>.</w:t>
      </w:r>
      <w:r w:rsidRPr="00EA25D2">
        <w:rPr>
          <w:i/>
          <w:iCs/>
          <w:color w:val="C77DBB"/>
        </w:rPr>
        <w:t xml:space="preserve">text </w:t>
      </w:r>
      <w:r w:rsidRPr="00EA25D2">
        <w:rPr>
          <w:color w:val="BCBEC4"/>
        </w:rPr>
        <w:t>= formatCurrency(bill.</w:t>
      </w:r>
      <w:r w:rsidRPr="00EA25D2">
        <w:rPr>
          <w:color w:val="C77DBB"/>
        </w:rPr>
        <w:t>value</w:t>
      </w:r>
      <w:r w:rsidRPr="00EA25D2">
        <w:rPr>
          <w:color w:val="BCBEC4"/>
        </w:rPr>
        <w:t>)</w:t>
      </w:r>
      <w:r w:rsidRPr="00EA25D2">
        <w:rPr>
          <w:color w:val="BCBEC4"/>
        </w:rPr>
        <w:br/>
        <w:t xml:space="preserve">        holder.</w:t>
      </w:r>
      <w:r w:rsidRPr="00EA25D2">
        <w:rPr>
          <w:color w:val="C77DBB"/>
        </w:rPr>
        <w:t>dateTextView</w:t>
      </w:r>
      <w:r w:rsidRPr="00EA25D2">
        <w:rPr>
          <w:color w:val="BCBEC4"/>
        </w:rPr>
        <w:t>.</w:t>
      </w:r>
      <w:r w:rsidRPr="00EA25D2">
        <w:rPr>
          <w:i/>
          <w:iCs/>
          <w:color w:val="C77DBB"/>
        </w:rPr>
        <w:t xml:space="preserve">text </w:t>
      </w:r>
      <w:r w:rsidRPr="00EA25D2">
        <w:rPr>
          <w:color w:val="BCBEC4"/>
        </w:rPr>
        <w:t>= bill.</w:t>
      </w:r>
      <w:r w:rsidRPr="00EA25D2">
        <w:rPr>
          <w:color w:val="C77DBB"/>
        </w:rPr>
        <w:t>date</w:t>
      </w:r>
      <w:r w:rsidRPr="00EA25D2">
        <w:rPr>
          <w:color w:val="C77DBB"/>
        </w:rPr>
        <w:br/>
        <w:t xml:space="preserve">    </w:t>
      </w:r>
      <w:r w:rsidRPr="00EA25D2">
        <w:rPr>
          <w:color w:val="BCBEC4"/>
        </w:rPr>
        <w:t>}</w:t>
      </w:r>
      <w:r w:rsidRPr="00EA25D2">
        <w:rPr>
          <w:color w:val="BCBEC4"/>
        </w:rPr>
        <w:br/>
      </w:r>
      <w:r w:rsidRPr="00EA25D2">
        <w:rPr>
          <w:color w:val="BCBEC4"/>
        </w:rPr>
        <w:br/>
        <w:t xml:space="preserve">    </w:t>
      </w:r>
      <w:r w:rsidRPr="00EA25D2">
        <w:rPr>
          <w:i/>
          <w:iCs/>
          <w:color w:val="5F826B"/>
        </w:rPr>
        <w:t>/**</w:t>
      </w:r>
      <w:r w:rsidRPr="00EA25D2">
        <w:rPr>
          <w:i/>
          <w:iCs/>
          <w:color w:val="5F826B"/>
        </w:rPr>
        <w:br/>
        <w:t xml:space="preserve">     * Devuelve el número total de ítems en la lista de billetes.</w:t>
      </w:r>
      <w:r w:rsidRPr="00EA25D2">
        <w:rPr>
          <w:i/>
          <w:iCs/>
          <w:color w:val="5F826B"/>
        </w:rPr>
        <w:br/>
        <w:t xml:space="preserve">     </w:t>
      </w:r>
      <w:r w:rsidRPr="003970BD">
        <w:rPr>
          <w:i/>
          <w:iCs/>
          <w:color w:val="5F826B"/>
          <w:lang w:val="es-AR"/>
        </w:rPr>
        <w:t>*</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return</w:t>
      </w:r>
      <w:proofErr w:type="gramEnd"/>
      <w:r w:rsidRPr="003970BD">
        <w:rPr>
          <w:i/>
          <w:iCs/>
          <w:color w:val="67A37C"/>
          <w:lang w:val="es-AR"/>
        </w:rPr>
        <w:t xml:space="preserve"> </w:t>
      </w:r>
      <w:r w:rsidRPr="003970BD">
        <w:rPr>
          <w:i/>
          <w:iCs/>
          <w:color w:val="5F826B"/>
          <w:lang w:val="es-AR"/>
        </w:rPr>
        <w:t>El tamaño de la lista de billetes.</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override</w:t>
      </w:r>
      <w:proofErr w:type="gramEnd"/>
      <w:r w:rsidRPr="003970BD">
        <w:rPr>
          <w:color w:val="CF8E6D"/>
          <w:lang w:val="es-AR"/>
        </w:rPr>
        <w:t xml:space="preserve"> fun </w:t>
      </w:r>
      <w:r w:rsidRPr="003970BD">
        <w:rPr>
          <w:color w:val="56A8F5"/>
          <w:lang w:val="es-AR"/>
        </w:rPr>
        <w:t>getItemCount</w:t>
      </w:r>
      <w:r w:rsidRPr="003970BD">
        <w:rPr>
          <w:color w:val="BCBEC4"/>
          <w:lang w:val="es-AR"/>
        </w:rPr>
        <w:t xml:space="preserve">(): Int = </w:t>
      </w:r>
      <w:r w:rsidRPr="003970BD">
        <w:rPr>
          <w:color w:val="C77DBB"/>
          <w:lang w:val="es-AR"/>
        </w:rPr>
        <w:t>bills</w:t>
      </w:r>
      <w:r w:rsidRPr="003970BD">
        <w:rPr>
          <w:color w:val="BCBEC4"/>
          <w:lang w:val="es-AR"/>
        </w:rPr>
        <w:t>.</w:t>
      </w:r>
      <w:r w:rsidRPr="003970BD">
        <w:rPr>
          <w:color w:val="C77DBB"/>
          <w:lang w:val="es-AR"/>
        </w:rPr>
        <w:t>size</w:t>
      </w:r>
      <w:r w:rsidRPr="003970BD">
        <w:rPr>
          <w:color w:val="C77DBB"/>
          <w:lang w:val="es-AR"/>
        </w:rPr>
        <w:br/>
      </w:r>
      <w:r w:rsidRPr="003970BD">
        <w:rPr>
          <w:color w:val="C77DBB"/>
          <w:lang w:val="es-AR"/>
        </w:rPr>
        <w:br/>
        <w:t xml:space="preserve">    </w:t>
      </w:r>
      <w:r w:rsidRPr="003970BD">
        <w:rPr>
          <w:i/>
          <w:iCs/>
          <w:color w:val="5F826B"/>
          <w:lang w:val="es-AR"/>
        </w:rPr>
        <w:t>/**</w:t>
      </w:r>
      <w:r w:rsidRPr="003970BD">
        <w:rPr>
          <w:i/>
          <w:iCs/>
          <w:color w:val="5F826B"/>
          <w:lang w:val="es-AR"/>
        </w:rPr>
        <w:br/>
        <w:t xml:space="preserve">     * Actualiza la lista de billetes utilizando DiffUtil para optimizar las actualizaciones.</w:t>
      </w:r>
      <w:r w:rsidRPr="003970BD">
        <w:rPr>
          <w:i/>
          <w:iCs/>
          <w:color w:val="5F826B"/>
          <w:lang w:val="es-AR"/>
        </w:rPr>
        <w:br/>
        <w:t xml:space="preserve">     *</w:t>
      </w:r>
      <w:r w:rsidRPr="003970BD">
        <w:rPr>
          <w:i/>
          <w:iCs/>
          <w:color w:val="5F826B"/>
          <w:lang w:val="es-AR"/>
        </w:rPr>
        <w:br/>
        <w:t xml:space="preserve">     * Este mé</w:t>
      </w:r>
      <w:r w:rsidRPr="003970BD">
        <w:rPr>
          <w:i/>
          <w:iCs/>
          <w:color w:val="8BB33D"/>
          <w:lang w:val="es-AR"/>
        </w:rPr>
        <w:t>todo compara la lista actual con la nueva lista de billetes y calcula las diferencias</w:t>
      </w:r>
      <w:r w:rsidRPr="003970BD">
        <w:rPr>
          <w:i/>
          <w:iCs/>
          <w:color w:val="8BB33D"/>
          <w:lang w:val="es-AR"/>
        </w:rPr>
        <w:br/>
        <w:t xml:space="preserve">     </w:t>
      </w:r>
      <w:r w:rsidRPr="003970BD">
        <w:rPr>
          <w:i/>
          <w:iCs/>
          <w:color w:val="5F826B"/>
          <w:lang w:val="es-AR"/>
        </w:rPr>
        <w:t>* para aplicar solo los cambios necesarios, mejorando el rendimiento al actualizar el RecyclerView.</w:t>
      </w:r>
      <w:r w:rsidRPr="003970BD">
        <w:rPr>
          <w:i/>
          <w:iCs/>
          <w:color w:val="5F826B"/>
          <w:lang w:val="es-AR"/>
        </w:rPr>
        <w:br/>
        <w:t xml:space="preserve">     *</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newBills </w:t>
      </w:r>
      <w:r w:rsidRPr="003970BD">
        <w:rPr>
          <w:i/>
          <w:iCs/>
          <w:color w:val="5F826B"/>
          <w:lang w:val="es-AR"/>
        </w:rPr>
        <w:t>Lista actualizada de billetes.</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fun</w:t>
      </w:r>
      <w:proofErr w:type="gramEnd"/>
      <w:r w:rsidRPr="003970BD">
        <w:rPr>
          <w:color w:val="CF8E6D"/>
          <w:lang w:val="es-AR"/>
        </w:rPr>
        <w:t xml:space="preserve"> </w:t>
      </w:r>
      <w:r w:rsidRPr="003970BD">
        <w:rPr>
          <w:color w:val="56A8F5"/>
          <w:lang w:val="es-AR"/>
        </w:rPr>
        <w:t>updateBills</w:t>
      </w:r>
      <w:r w:rsidRPr="003970BD">
        <w:rPr>
          <w:color w:val="BCBEC4"/>
          <w:lang w:val="es-AR"/>
        </w:rPr>
        <w:t>(newBills: List&lt;BillData&gt;) {</w:t>
      </w:r>
      <w:r w:rsidRPr="003970BD">
        <w:rPr>
          <w:color w:val="BCBEC4"/>
          <w:lang w:val="es-AR"/>
        </w:rPr>
        <w:br/>
        <w:t xml:space="preserve">        </w:t>
      </w:r>
      <w:r w:rsidRPr="003970BD">
        <w:rPr>
          <w:color w:val="CF8E6D"/>
          <w:lang w:val="es-AR"/>
        </w:rPr>
        <w:t xml:space="preserve">val </w:t>
      </w:r>
      <w:r w:rsidRPr="003970BD">
        <w:rPr>
          <w:color w:val="BCBEC4"/>
          <w:lang w:val="es-AR"/>
        </w:rPr>
        <w:t>diffResult = DiffUtil.calculateDiff(</w:t>
      </w:r>
      <w:r w:rsidRPr="003970BD">
        <w:rPr>
          <w:color w:val="BCBEC4"/>
          <w:lang w:val="es-AR"/>
        </w:rPr>
        <w:br/>
        <w:t xml:space="preserve">            BillDiffCallback(</w:t>
      </w:r>
      <w:r w:rsidRPr="003970BD">
        <w:rPr>
          <w:color w:val="BCBEC4"/>
          <w:lang w:val="es-AR"/>
        </w:rPr>
        <w:br/>
        <w:t xml:space="preserve">                </w:t>
      </w:r>
      <w:r w:rsidRPr="003970BD">
        <w:rPr>
          <w:color w:val="C77DBB"/>
          <w:lang w:val="es-AR"/>
        </w:rPr>
        <w:t>bills</w:t>
      </w:r>
      <w:r w:rsidRPr="003970BD">
        <w:rPr>
          <w:color w:val="BCBEC4"/>
          <w:lang w:val="es-AR"/>
        </w:rPr>
        <w:t>,</w:t>
      </w:r>
      <w:r w:rsidRPr="003970BD">
        <w:rPr>
          <w:color w:val="BCBEC4"/>
          <w:lang w:val="es-AR"/>
        </w:rPr>
        <w:br/>
      </w:r>
      <w:r w:rsidRPr="003970BD">
        <w:rPr>
          <w:color w:val="BCBEC4"/>
          <w:lang w:val="es-AR"/>
        </w:rPr>
        <w:lastRenderedPageBreak/>
        <w:t xml:space="preserve">                newBills</w:t>
      </w:r>
      <w:r w:rsidRPr="003970BD">
        <w:rPr>
          <w:color w:val="BCBEC4"/>
          <w:lang w:val="es-AR"/>
        </w:rPr>
        <w:br/>
        <w:t xml:space="preserve">            )</w:t>
      </w:r>
      <w:r w:rsidRPr="003970BD">
        <w:rPr>
          <w:color w:val="BCBEC4"/>
          <w:lang w:val="es-AR"/>
        </w:rPr>
        <w:br/>
        <w:t xml:space="preserve">        )</w:t>
      </w:r>
      <w:r w:rsidRPr="003970BD">
        <w:rPr>
          <w:color w:val="BCBEC4"/>
          <w:lang w:val="es-AR"/>
        </w:rPr>
        <w:br/>
        <w:t xml:space="preserve">        </w:t>
      </w:r>
      <w:r w:rsidRPr="003970BD">
        <w:rPr>
          <w:color w:val="C77DBB"/>
          <w:lang w:val="es-AR"/>
        </w:rPr>
        <w:t xml:space="preserve">bills </w:t>
      </w:r>
      <w:r w:rsidRPr="003970BD">
        <w:rPr>
          <w:color w:val="BCBEC4"/>
          <w:lang w:val="es-AR"/>
        </w:rPr>
        <w:t>= newBills</w:t>
      </w:r>
      <w:r w:rsidRPr="003970BD">
        <w:rPr>
          <w:color w:val="BCBEC4"/>
          <w:lang w:val="es-AR"/>
        </w:rPr>
        <w:br/>
        <w:t xml:space="preserve">        diffResult.dispatchUpdatesTo(</w:t>
      </w:r>
      <w:r w:rsidRPr="003970BD">
        <w:rPr>
          <w:color w:val="CF8E6D"/>
          <w:lang w:val="es-AR"/>
        </w:rPr>
        <w:t>this</w:t>
      </w:r>
      <w:r w:rsidRPr="003970BD">
        <w:rPr>
          <w:color w:val="BCBEC4"/>
          <w:lang w:val="es-AR"/>
        </w:rPr>
        <w:t xml:space="preserve">)  </w:t>
      </w:r>
      <w:r w:rsidRPr="003970BD">
        <w:rPr>
          <w:color w:val="7A7E85"/>
          <w:lang w:val="es-AR"/>
        </w:rPr>
        <w:t>// Aplica los cambios</w:t>
      </w:r>
      <w:r w:rsidRPr="003970BD">
        <w:rPr>
          <w:color w:val="7A7E85"/>
          <w:lang w:val="es-AR"/>
        </w:rPr>
        <w:br/>
        <w:t xml:space="preserve">    </w:t>
      </w:r>
      <w:r w:rsidRPr="003970BD">
        <w:rPr>
          <w:color w:val="BCBEC4"/>
          <w:lang w:val="es-AR"/>
        </w:rPr>
        <w:t>}</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Formatea un valor monetario según la configuración regional actual.</w:t>
      </w:r>
      <w:r w:rsidRPr="003970BD">
        <w:rPr>
          <w:i/>
          <w:iCs/>
          <w:color w:val="5F826B"/>
          <w:lang w:val="es-AR"/>
        </w:rPr>
        <w:br/>
        <w:t xml:space="preserve">     *</w:t>
      </w:r>
      <w:r w:rsidRPr="003970BD">
        <w:rPr>
          <w:i/>
          <w:iCs/>
          <w:color w:val="5F826B"/>
          <w:lang w:val="es-AR"/>
        </w:rPr>
        <w:br/>
        <w:t xml:space="preserve">     * Este mé</w:t>
      </w:r>
      <w:r w:rsidRPr="003970BD">
        <w:rPr>
          <w:i/>
          <w:iCs/>
          <w:color w:val="8BB33D"/>
          <w:lang w:val="es-AR"/>
        </w:rPr>
        <w:t>todo toma un valor de tipo `Int` y lo formatea como una cadena de texto en el formato de</w:t>
      </w:r>
      <w:r w:rsidRPr="003970BD">
        <w:rPr>
          <w:i/>
          <w:iCs/>
          <w:color w:val="8BB33D"/>
          <w:lang w:val="es-AR"/>
        </w:rPr>
        <w:br/>
        <w:t xml:space="preserve">     </w:t>
      </w:r>
      <w:r w:rsidRPr="003970BD">
        <w:rPr>
          <w:i/>
          <w:iCs/>
          <w:color w:val="5F826B"/>
          <w:lang w:val="es-AR"/>
        </w:rPr>
        <w:t>* moneda correspondiente a la configuración regional del dispositivo.</w:t>
      </w:r>
      <w:r w:rsidRPr="003970BD">
        <w:rPr>
          <w:i/>
          <w:iCs/>
          <w:color w:val="5F826B"/>
          <w:lang w:val="es-AR"/>
        </w:rPr>
        <w:br/>
        <w:t xml:space="preserve">     *</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value </w:t>
      </w:r>
      <w:r w:rsidRPr="003970BD">
        <w:rPr>
          <w:i/>
          <w:iCs/>
          <w:color w:val="5F826B"/>
          <w:lang w:val="es-AR"/>
        </w:rPr>
        <w:t>El valor monetario que se desea formatear.</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return</w:t>
      </w:r>
      <w:proofErr w:type="gramEnd"/>
      <w:r w:rsidRPr="003970BD">
        <w:rPr>
          <w:i/>
          <w:iCs/>
          <w:color w:val="67A37C"/>
          <w:lang w:val="es-AR"/>
        </w:rPr>
        <w:t xml:space="preserve"> </w:t>
      </w:r>
      <w:r w:rsidRPr="003970BD">
        <w:rPr>
          <w:i/>
          <w:iCs/>
          <w:color w:val="5F826B"/>
          <w:lang w:val="es-AR"/>
        </w:rPr>
        <w:t>Una cadena de texto que representa el valor monetario formateado.</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private</w:t>
      </w:r>
      <w:proofErr w:type="gramEnd"/>
      <w:r w:rsidRPr="003970BD">
        <w:rPr>
          <w:color w:val="CF8E6D"/>
          <w:lang w:val="es-AR"/>
        </w:rPr>
        <w:t xml:space="preserve"> fun </w:t>
      </w:r>
      <w:r w:rsidRPr="003970BD">
        <w:rPr>
          <w:color w:val="56A8F5"/>
          <w:lang w:val="es-AR"/>
        </w:rPr>
        <w:t>formatCurrency</w:t>
      </w:r>
      <w:r w:rsidRPr="003970BD">
        <w:rPr>
          <w:color w:val="BCBEC4"/>
          <w:lang w:val="es-AR"/>
        </w:rPr>
        <w:t>(value: Int): String {</w:t>
      </w:r>
      <w:r w:rsidRPr="003970BD">
        <w:rPr>
          <w:color w:val="BCBEC4"/>
          <w:lang w:val="es-AR"/>
        </w:rPr>
        <w:br/>
        <w:t xml:space="preserve">        </w:t>
      </w:r>
      <w:r w:rsidRPr="003970BD">
        <w:rPr>
          <w:color w:val="CF8E6D"/>
          <w:lang w:val="es-AR"/>
        </w:rPr>
        <w:t xml:space="preserve">val </w:t>
      </w:r>
      <w:r w:rsidRPr="003970BD">
        <w:rPr>
          <w:color w:val="BCBEC4"/>
          <w:lang w:val="es-AR"/>
        </w:rPr>
        <w:t>formatter = NumberFormat.getCurrencyInstance(Locale.getDefault())</w:t>
      </w:r>
      <w:r w:rsidRPr="003970BD">
        <w:rPr>
          <w:color w:val="BCBEC4"/>
          <w:lang w:val="es-AR"/>
        </w:rPr>
        <w:br/>
        <w:t xml:space="preserve">        </w:t>
      </w:r>
      <w:r w:rsidRPr="003970BD">
        <w:rPr>
          <w:color w:val="CF8E6D"/>
          <w:lang w:val="es-AR"/>
        </w:rPr>
        <w:t xml:space="preserve">return </w:t>
      </w:r>
      <w:r w:rsidRPr="003970BD">
        <w:rPr>
          <w:color w:val="BCBEC4"/>
          <w:lang w:val="es-AR"/>
        </w:rPr>
        <w:t>formatter.format(value)</w:t>
      </w:r>
      <w:r w:rsidRPr="003970BD">
        <w:rPr>
          <w:color w:val="BCBEC4"/>
          <w:lang w:val="es-AR"/>
        </w:rPr>
        <w:br/>
        <w:t xml:space="preserve">    }</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Clase para calcular las diferencias entre dos listas de billetes.</w:t>
      </w:r>
      <w:r w:rsidRPr="003970BD">
        <w:rPr>
          <w:i/>
          <w:iCs/>
          <w:color w:val="5F826B"/>
          <w:lang w:val="es-AR"/>
        </w:rPr>
        <w:br/>
        <w:t xml:space="preserve">     *</w:t>
      </w:r>
      <w:r w:rsidRPr="003970BD">
        <w:rPr>
          <w:i/>
          <w:iCs/>
          <w:color w:val="5F826B"/>
          <w:lang w:val="es-AR"/>
        </w:rPr>
        <w:br/>
        <w:t xml:space="preserve">     * Esta clase usa </w:t>
      </w:r>
      <w:r w:rsidRPr="003970BD">
        <w:rPr>
          <w:i/>
          <w:iCs/>
          <w:color w:val="ABADB3"/>
          <w:lang w:val="es-AR"/>
        </w:rPr>
        <w:t>[DiffUtil]</w:t>
      </w:r>
      <w:r w:rsidRPr="003970BD">
        <w:rPr>
          <w:i/>
          <w:iCs/>
          <w:color w:val="5F826B"/>
          <w:lang w:val="es-AR"/>
        </w:rPr>
        <w:t xml:space="preserve"> para comparar dos listas de objetos </w:t>
      </w:r>
      <w:r w:rsidRPr="003970BD">
        <w:rPr>
          <w:i/>
          <w:iCs/>
          <w:color w:val="ABADB3"/>
          <w:lang w:val="es-AR"/>
        </w:rPr>
        <w:t>[BillData]</w:t>
      </w:r>
      <w:r w:rsidRPr="003970BD">
        <w:rPr>
          <w:i/>
          <w:iCs/>
          <w:color w:val="5F826B"/>
          <w:lang w:val="es-AR"/>
        </w:rPr>
        <w:t xml:space="preserve"> y determinar qué elementos</w:t>
      </w:r>
      <w:r w:rsidRPr="003970BD">
        <w:rPr>
          <w:i/>
          <w:iCs/>
          <w:color w:val="5F826B"/>
          <w:lang w:val="es-AR"/>
        </w:rPr>
        <w:br/>
        <w:t xml:space="preserve">     * han cambiado, se han agregado o se han eliminado, lo que permite actualizar el RecyclerView de manera</w:t>
      </w:r>
      <w:r w:rsidRPr="003970BD">
        <w:rPr>
          <w:i/>
          <w:iCs/>
          <w:color w:val="5F826B"/>
          <w:lang w:val="es-AR"/>
        </w:rPr>
        <w:br/>
        <w:t xml:space="preserve">     * más eficiente.</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class</w:t>
      </w:r>
      <w:proofErr w:type="gramEnd"/>
      <w:r w:rsidRPr="003970BD">
        <w:rPr>
          <w:color w:val="CF8E6D"/>
          <w:lang w:val="es-AR"/>
        </w:rPr>
        <w:t xml:space="preserve"> </w:t>
      </w:r>
      <w:r w:rsidRPr="003970BD">
        <w:rPr>
          <w:color w:val="BCBEC4"/>
          <w:lang w:val="es-AR"/>
        </w:rPr>
        <w:t>BillDiffCallback(</w:t>
      </w:r>
      <w:r w:rsidRPr="003970BD">
        <w:rPr>
          <w:color w:val="BCBEC4"/>
          <w:lang w:val="es-AR"/>
        </w:rPr>
        <w:br/>
        <w:t xml:space="preserve">        </w:t>
      </w:r>
      <w:r w:rsidRPr="003970BD">
        <w:rPr>
          <w:color w:val="CF8E6D"/>
          <w:lang w:val="es-AR"/>
        </w:rPr>
        <w:t xml:space="preserve">private val </w:t>
      </w:r>
      <w:r w:rsidRPr="003970BD">
        <w:rPr>
          <w:color w:val="C77DBB"/>
          <w:lang w:val="es-AR"/>
        </w:rPr>
        <w:t>oldList</w:t>
      </w:r>
      <w:r w:rsidRPr="003970BD">
        <w:rPr>
          <w:color w:val="BCBEC4"/>
          <w:lang w:val="es-AR"/>
        </w:rPr>
        <w:t>: List&lt;BillData&gt;,</w:t>
      </w:r>
      <w:r w:rsidRPr="003970BD">
        <w:rPr>
          <w:color w:val="BCBEC4"/>
          <w:lang w:val="es-AR"/>
        </w:rPr>
        <w:br/>
        <w:t xml:space="preserve">        </w:t>
      </w:r>
      <w:r w:rsidRPr="003970BD">
        <w:rPr>
          <w:color w:val="CF8E6D"/>
          <w:lang w:val="es-AR"/>
        </w:rPr>
        <w:t xml:space="preserve">private val </w:t>
      </w:r>
      <w:r w:rsidRPr="003970BD">
        <w:rPr>
          <w:color w:val="C77DBB"/>
          <w:lang w:val="es-AR"/>
        </w:rPr>
        <w:t>newList</w:t>
      </w:r>
      <w:r w:rsidRPr="003970BD">
        <w:rPr>
          <w:color w:val="BCBEC4"/>
          <w:lang w:val="es-AR"/>
        </w:rPr>
        <w:t>: List&lt;BillData&gt;</w:t>
      </w:r>
      <w:r w:rsidRPr="003970BD">
        <w:rPr>
          <w:color w:val="BCBEC4"/>
          <w:lang w:val="es-AR"/>
        </w:rPr>
        <w:br/>
        <w:t xml:space="preserve">    ) : DiffUtil.Callback() {</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Devuelve el tamaño de la lista antigua.</w:t>
      </w:r>
      <w:r w:rsidRPr="003970BD">
        <w:rPr>
          <w:i/>
          <w:iCs/>
          <w:color w:val="5F826B"/>
          <w:lang w:val="es-AR"/>
        </w:rPr>
        <w:br/>
        <w:t xml:space="preserve">         *</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return</w:t>
      </w:r>
      <w:proofErr w:type="gramEnd"/>
      <w:r w:rsidRPr="003970BD">
        <w:rPr>
          <w:i/>
          <w:iCs/>
          <w:color w:val="67A37C"/>
          <w:lang w:val="es-AR"/>
        </w:rPr>
        <w:t xml:space="preserve"> </w:t>
      </w:r>
      <w:r w:rsidRPr="003970BD">
        <w:rPr>
          <w:i/>
          <w:iCs/>
          <w:color w:val="5F826B"/>
          <w:lang w:val="es-AR"/>
        </w:rPr>
        <w:t>El tamaño de la lista antigua.</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override</w:t>
      </w:r>
      <w:proofErr w:type="gramEnd"/>
      <w:r w:rsidRPr="003970BD">
        <w:rPr>
          <w:color w:val="CF8E6D"/>
          <w:lang w:val="es-AR"/>
        </w:rPr>
        <w:t xml:space="preserve"> fun </w:t>
      </w:r>
      <w:r w:rsidRPr="003970BD">
        <w:rPr>
          <w:color w:val="56A8F5"/>
          <w:lang w:val="es-AR"/>
        </w:rPr>
        <w:t>getOldListSize</w:t>
      </w:r>
      <w:r w:rsidRPr="003970BD">
        <w:rPr>
          <w:color w:val="BCBEC4"/>
          <w:lang w:val="es-AR"/>
        </w:rPr>
        <w:t xml:space="preserve">(): Int = </w:t>
      </w:r>
      <w:r w:rsidRPr="003970BD">
        <w:rPr>
          <w:color w:val="C77DBB"/>
          <w:lang w:val="es-AR"/>
        </w:rPr>
        <w:t>oldList</w:t>
      </w:r>
      <w:r w:rsidRPr="003970BD">
        <w:rPr>
          <w:color w:val="BCBEC4"/>
          <w:lang w:val="es-AR"/>
        </w:rPr>
        <w:t>.</w:t>
      </w:r>
      <w:r w:rsidRPr="003970BD">
        <w:rPr>
          <w:color w:val="C77DBB"/>
          <w:lang w:val="es-AR"/>
        </w:rPr>
        <w:t>size</w:t>
      </w:r>
      <w:r w:rsidRPr="003970BD">
        <w:rPr>
          <w:color w:val="C77DBB"/>
          <w:lang w:val="es-AR"/>
        </w:rPr>
        <w:br/>
      </w:r>
      <w:r w:rsidRPr="003970BD">
        <w:rPr>
          <w:color w:val="C77DBB"/>
          <w:lang w:val="es-AR"/>
        </w:rPr>
        <w:br/>
        <w:t xml:space="preserve">        </w:t>
      </w:r>
      <w:r w:rsidRPr="003970BD">
        <w:rPr>
          <w:i/>
          <w:iCs/>
          <w:color w:val="5F826B"/>
          <w:lang w:val="es-AR"/>
        </w:rPr>
        <w:t>/**</w:t>
      </w:r>
      <w:r w:rsidRPr="003970BD">
        <w:rPr>
          <w:i/>
          <w:iCs/>
          <w:color w:val="5F826B"/>
          <w:lang w:val="es-AR"/>
        </w:rPr>
        <w:br/>
        <w:t xml:space="preserve">         * Devuelve el tamaño de la nueva lista.</w:t>
      </w:r>
      <w:r w:rsidRPr="003970BD">
        <w:rPr>
          <w:i/>
          <w:iCs/>
          <w:color w:val="5F826B"/>
          <w:lang w:val="es-AR"/>
        </w:rPr>
        <w:br/>
        <w:t xml:space="preserve">         *</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return</w:t>
      </w:r>
      <w:proofErr w:type="gramEnd"/>
      <w:r w:rsidRPr="003970BD">
        <w:rPr>
          <w:i/>
          <w:iCs/>
          <w:color w:val="67A37C"/>
          <w:lang w:val="es-AR"/>
        </w:rPr>
        <w:t xml:space="preserve"> </w:t>
      </w:r>
      <w:r w:rsidRPr="003970BD">
        <w:rPr>
          <w:i/>
          <w:iCs/>
          <w:color w:val="5F826B"/>
          <w:lang w:val="es-AR"/>
        </w:rPr>
        <w:t>El tamaño de la nueva lista.</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override</w:t>
      </w:r>
      <w:proofErr w:type="gramEnd"/>
      <w:r w:rsidRPr="003970BD">
        <w:rPr>
          <w:color w:val="CF8E6D"/>
          <w:lang w:val="es-AR"/>
        </w:rPr>
        <w:t xml:space="preserve"> fun </w:t>
      </w:r>
      <w:r w:rsidRPr="003970BD">
        <w:rPr>
          <w:color w:val="56A8F5"/>
          <w:lang w:val="es-AR"/>
        </w:rPr>
        <w:t>getNewListSize</w:t>
      </w:r>
      <w:r w:rsidRPr="003970BD">
        <w:rPr>
          <w:color w:val="BCBEC4"/>
          <w:lang w:val="es-AR"/>
        </w:rPr>
        <w:t xml:space="preserve">(): Int = </w:t>
      </w:r>
      <w:r w:rsidRPr="003970BD">
        <w:rPr>
          <w:color w:val="C77DBB"/>
          <w:lang w:val="es-AR"/>
        </w:rPr>
        <w:t>newList</w:t>
      </w:r>
      <w:r w:rsidRPr="003970BD">
        <w:rPr>
          <w:color w:val="BCBEC4"/>
          <w:lang w:val="es-AR"/>
        </w:rPr>
        <w:t>.</w:t>
      </w:r>
      <w:r w:rsidRPr="003970BD">
        <w:rPr>
          <w:color w:val="C77DBB"/>
          <w:lang w:val="es-AR"/>
        </w:rPr>
        <w:t>size</w:t>
      </w:r>
      <w:r w:rsidRPr="003970BD">
        <w:rPr>
          <w:color w:val="C77DBB"/>
          <w:lang w:val="es-AR"/>
        </w:rPr>
        <w:br/>
      </w:r>
      <w:r w:rsidRPr="003970BD">
        <w:rPr>
          <w:color w:val="C77DBB"/>
          <w:lang w:val="es-AR"/>
        </w:rPr>
        <w:br/>
        <w:t xml:space="preserve">        </w:t>
      </w:r>
      <w:r w:rsidRPr="003970BD">
        <w:rPr>
          <w:i/>
          <w:iCs/>
          <w:color w:val="5F826B"/>
          <w:lang w:val="es-AR"/>
        </w:rPr>
        <w:t>/**</w:t>
      </w:r>
      <w:r w:rsidRPr="003970BD">
        <w:rPr>
          <w:i/>
          <w:iCs/>
          <w:color w:val="5F826B"/>
          <w:lang w:val="es-AR"/>
        </w:rPr>
        <w:br/>
        <w:t xml:space="preserve">         * Compara si dos elementos de la lista son el mismo objeto.</w:t>
      </w:r>
      <w:r w:rsidRPr="003970BD">
        <w:rPr>
          <w:i/>
          <w:iCs/>
          <w:color w:val="5F826B"/>
          <w:lang w:val="es-AR"/>
        </w:rPr>
        <w:br/>
        <w:t xml:space="preserve">         *</w:t>
      </w:r>
      <w:r w:rsidRPr="003970BD">
        <w:rPr>
          <w:i/>
          <w:iCs/>
          <w:color w:val="5F826B"/>
          <w:lang w:val="es-AR"/>
        </w:rPr>
        <w:br/>
        <w:t xml:space="preserve">         * En este caso, se considera que los elementos son los mismos si tienen la misma fecha.</w:t>
      </w:r>
      <w:r w:rsidRPr="003970BD">
        <w:rPr>
          <w:i/>
          <w:iCs/>
          <w:color w:val="5F826B"/>
          <w:lang w:val="es-AR"/>
        </w:rPr>
        <w:br/>
        <w:t xml:space="preserve">         * Esto se usa para determinar si un billete en la lista vieja corresponde </w:t>
      </w:r>
      <w:r w:rsidRPr="003970BD">
        <w:rPr>
          <w:i/>
          <w:iCs/>
          <w:color w:val="5F826B"/>
          <w:lang w:val="es-AR"/>
        </w:rPr>
        <w:lastRenderedPageBreak/>
        <w:t>al mismo billete en la nueva lista.</w:t>
      </w:r>
      <w:r w:rsidRPr="003970BD">
        <w:rPr>
          <w:i/>
          <w:iCs/>
          <w:color w:val="5F826B"/>
          <w:lang w:val="es-AR"/>
        </w:rPr>
        <w:br/>
        <w:t xml:space="preserve">         *</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oldItemPosition </w:t>
      </w:r>
      <w:r w:rsidRPr="003970BD">
        <w:rPr>
          <w:i/>
          <w:iCs/>
          <w:color w:val="5F826B"/>
          <w:lang w:val="es-AR"/>
        </w:rPr>
        <w:t>La posición del ítem en la lista antigua.</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newItemPosition </w:t>
      </w:r>
      <w:r w:rsidRPr="003970BD">
        <w:rPr>
          <w:i/>
          <w:iCs/>
          <w:color w:val="5F826B"/>
          <w:lang w:val="es-AR"/>
        </w:rPr>
        <w:t>La posición del ítem en la lista nueva.</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return</w:t>
      </w:r>
      <w:proofErr w:type="gramEnd"/>
      <w:r w:rsidRPr="003970BD">
        <w:rPr>
          <w:i/>
          <w:iCs/>
          <w:color w:val="67A37C"/>
          <w:lang w:val="es-AR"/>
        </w:rPr>
        <w:t xml:space="preserve"> </w:t>
      </w:r>
      <w:r w:rsidRPr="003970BD">
        <w:rPr>
          <w:i/>
          <w:iCs/>
          <w:color w:val="5F826B"/>
          <w:lang w:val="es-AR"/>
        </w:rPr>
        <w:t>`true` si los ítems son el mismo (por ejemplo, tienen la misma fecha), `false` de lo contrario.</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override</w:t>
      </w:r>
      <w:proofErr w:type="gramEnd"/>
      <w:r w:rsidRPr="003970BD">
        <w:rPr>
          <w:color w:val="CF8E6D"/>
          <w:lang w:val="es-AR"/>
        </w:rPr>
        <w:t xml:space="preserve"> fun </w:t>
      </w:r>
      <w:r w:rsidRPr="003970BD">
        <w:rPr>
          <w:color w:val="56A8F5"/>
          <w:lang w:val="es-AR"/>
        </w:rPr>
        <w:t>areItemsTheSame</w:t>
      </w:r>
      <w:r w:rsidRPr="003970BD">
        <w:rPr>
          <w:color w:val="BCBEC4"/>
          <w:lang w:val="es-AR"/>
        </w:rPr>
        <w:t>(oldItemPosition: Int, newItemPosition: Int): Boolean {</w:t>
      </w:r>
      <w:r w:rsidRPr="003970BD">
        <w:rPr>
          <w:color w:val="BCBEC4"/>
          <w:lang w:val="es-AR"/>
        </w:rPr>
        <w:br/>
        <w:t xml:space="preserve">            </w:t>
      </w:r>
      <w:r w:rsidRPr="003970BD">
        <w:rPr>
          <w:color w:val="CF8E6D"/>
          <w:lang w:val="es-AR"/>
        </w:rPr>
        <w:t xml:space="preserve">return </w:t>
      </w:r>
      <w:r w:rsidRPr="003970BD">
        <w:rPr>
          <w:color w:val="C77DBB"/>
          <w:lang w:val="es-AR"/>
        </w:rPr>
        <w:t>oldList</w:t>
      </w:r>
      <w:r w:rsidRPr="003970BD">
        <w:rPr>
          <w:color w:val="BCBEC4"/>
          <w:lang w:val="es-AR"/>
        </w:rPr>
        <w:t>[oldItemPosition].</w:t>
      </w:r>
      <w:r w:rsidRPr="003970BD">
        <w:rPr>
          <w:color w:val="C77DBB"/>
          <w:lang w:val="es-AR"/>
        </w:rPr>
        <w:t xml:space="preserve">date </w:t>
      </w:r>
      <w:r w:rsidRPr="003970BD">
        <w:rPr>
          <w:color w:val="BCBEC4"/>
          <w:lang w:val="es-AR"/>
        </w:rPr>
        <w:t xml:space="preserve">== </w:t>
      </w:r>
      <w:r w:rsidRPr="003970BD">
        <w:rPr>
          <w:color w:val="C77DBB"/>
          <w:lang w:val="es-AR"/>
        </w:rPr>
        <w:t>newList</w:t>
      </w:r>
      <w:r w:rsidRPr="003970BD">
        <w:rPr>
          <w:color w:val="BCBEC4"/>
          <w:lang w:val="es-AR"/>
        </w:rPr>
        <w:t>[newItemPosition].</w:t>
      </w:r>
      <w:r w:rsidRPr="003970BD">
        <w:rPr>
          <w:color w:val="C77DBB"/>
          <w:lang w:val="es-AR"/>
        </w:rPr>
        <w:t>date</w:t>
      </w:r>
      <w:r w:rsidRPr="003970BD">
        <w:rPr>
          <w:color w:val="C77DBB"/>
          <w:lang w:val="es-AR"/>
        </w:rPr>
        <w:br/>
        <w:t xml:space="preserve">        </w:t>
      </w:r>
      <w:r w:rsidRPr="003970BD">
        <w:rPr>
          <w:color w:val="BCBEC4"/>
          <w:lang w:val="es-AR"/>
        </w:rPr>
        <w:t>}</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Compara si los contenidos de dos elementos son los mismos.</w:t>
      </w:r>
      <w:r w:rsidRPr="003970BD">
        <w:rPr>
          <w:i/>
          <w:iCs/>
          <w:color w:val="5F826B"/>
          <w:lang w:val="es-AR"/>
        </w:rPr>
        <w:br/>
        <w:t xml:space="preserve">         *</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oldItemPosition </w:t>
      </w:r>
      <w:r w:rsidRPr="003970BD">
        <w:rPr>
          <w:i/>
          <w:iCs/>
          <w:color w:val="5F826B"/>
          <w:lang w:val="es-AR"/>
        </w:rPr>
        <w:t>La posición del ítem en la lista antigua.</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newItemPosition </w:t>
      </w:r>
      <w:r w:rsidRPr="003970BD">
        <w:rPr>
          <w:i/>
          <w:iCs/>
          <w:color w:val="5F826B"/>
          <w:lang w:val="es-AR"/>
        </w:rPr>
        <w:t>La posición del ítem en la lista nueva.</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return</w:t>
      </w:r>
      <w:proofErr w:type="gramEnd"/>
      <w:r w:rsidRPr="003970BD">
        <w:rPr>
          <w:i/>
          <w:iCs/>
          <w:color w:val="67A37C"/>
          <w:lang w:val="es-AR"/>
        </w:rPr>
        <w:t xml:space="preserve"> </w:t>
      </w:r>
      <w:r w:rsidRPr="003970BD">
        <w:rPr>
          <w:i/>
          <w:iCs/>
          <w:color w:val="5F826B"/>
          <w:lang w:val="es-AR"/>
        </w:rPr>
        <w:t>`true` si los contenidos de los ítems son los mismos, `false` de lo contrario.</w:t>
      </w:r>
      <w:r w:rsidRPr="003970BD">
        <w:rPr>
          <w:i/>
          <w:iCs/>
          <w:color w:val="5F826B"/>
          <w:lang w:val="es-AR"/>
        </w:rPr>
        <w:br/>
        <w:t xml:space="preserve">         </w:t>
      </w:r>
      <w:r w:rsidRPr="00EA25D2">
        <w:rPr>
          <w:i/>
          <w:iCs/>
          <w:color w:val="5F826B"/>
        </w:rPr>
        <w:t>*/</w:t>
      </w:r>
      <w:r w:rsidRPr="00EA25D2">
        <w:rPr>
          <w:i/>
          <w:iCs/>
          <w:color w:val="5F826B"/>
        </w:rPr>
        <w:br/>
        <w:t xml:space="preserve">        </w:t>
      </w:r>
      <w:r w:rsidRPr="00EA25D2">
        <w:rPr>
          <w:color w:val="CF8E6D"/>
        </w:rPr>
        <w:t xml:space="preserve">override fun </w:t>
      </w:r>
      <w:proofErr w:type="gramStart"/>
      <w:r w:rsidRPr="00EA25D2">
        <w:rPr>
          <w:color w:val="56A8F5"/>
        </w:rPr>
        <w:t>areContentsTheSame</w:t>
      </w:r>
      <w:r w:rsidRPr="00EA25D2">
        <w:rPr>
          <w:color w:val="BCBEC4"/>
        </w:rPr>
        <w:t>(</w:t>
      </w:r>
      <w:proofErr w:type="gramEnd"/>
      <w:r w:rsidRPr="00EA25D2">
        <w:rPr>
          <w:color w:val="BCBEC4"/>
        </w:rPr>
        <w:t>oldItemPosition: Int, newItemPosition: Int): Boolean {</w:t>
      </w:r>
      <w:r w:rsidRPr="00EA25D2">
        <w:rPr>
          <w:color w:val="BCBEC4"/>
        </w:rPr>
        <w:br/>
        <w:t xml:space="preserve">            </w:t>
      </w:r>
      <w:r w:rsidRPr="00EA25D2">
        <w:rPr>
          <w:color w:val="CF8E6D"/>
        </w:rPr>
        <w:t xml:space="preserve">return </w:t>
      </w:r>
      <w:r w:rsidRPr="00EA25D2">
        <w:rPr>
          <w:color w:val="C77DBB"/>
        </w:rPr>
        <w:t>oldList</w:t>
      </w:r>
      <w:r w:rsidRPr="00EA25D2">
        <w:rPr>
          <w:color w:val="BCBEC4"/>
        </w:rPr>
        <w:t xml:space="preserve">[oldItemPosition] == </w:t>
      </w:r>
      <w:r w:rsidRPr="00EA25D2">
        <w:rPr>
          <w:color w:val="C77DBB"/>
        </w:rPr>
        <w:t>newList</w:t>
      </w:r>
      <w:r w:rsidRPr="00EA25D2">
        <w:rPr>
          <w:color w:val="BCBEC4"/>
        </w:rPr>
        <w:t>[newItemPosition]</w:t>
      </w:r>
      <w:r w:rsidRPr="00EA25D2">
        <w:rPr>
          <w:color w:val="BCBEC4"/>
        </w:rPr>
        <w:br/>
        <w:t xml:space="preserve">        }</w:t>
      </w:r>
      <w:r w:rsidRPr="00EA25D2">
        <w:rPr>
          <w:color w:val="BCBEC4"/>
        </w:rPr>
        <w:br/>
        <w:t xml:space="preserve">    }</w:t>
      </w:r>
      <w:r w:rsidRPr="00EA25D2">
        <w:rPr>
          <w:color w:val="BCBEC4"/>
        </w:rPr>
        <w:br/>
        <w:t>}</w:t>
      </w:r>
    </w:p>
    <w:p w14:paraId="05ACA8F6" w14:textId="77777777" w:rsidR="00E106D8" w:rsidRPr="00EA25D2" w:rsidRDefault="00E106D8" w:rsidP="00823F86">
      <w:pPr>
        <w:rPr>
          <w:lang w:val="en-US"/>
        </w:rPr>
      </w:pPr>
    </w:p>
    <w:p w14:paraId="34ADF5B4" w14:textId="77777777" w:rsidR="0088073D" w:rsidRPr="00EA25D2" w:rsidRDefault="0088073D" w:rsidP="00823F86">
      <w:pPr>
        <w:rPr>
          <w:lang w:val="en-US"/>
        </w:rPr>
      </w:pPr>
    </w:p>
    <w:p w14:paraId="3F1D3ECD" w14:textId="192C8DAC" w:rsidR="00823F86" w:rsidRPr="003970BD" w:rsidRDefault="005640F5" w:rsidP="005640F5">
      <w:pPr>
        <w:pStyle w:val="Heading2"/>
      </w:pPr>
      <w:bookmarkStart w:id="30" w:name="_Toc185100503"/>
      <w:r>
        <w:t xml:space="preserve">8.5. </w:t>
      </w:r>
      <w:r w:rsidR="00C44FAD" w:rsidRPr="003970BD">
        <w:t>IntroViewPagerAdapter.kt</w:t>
      </w:r>
      <w:bookmarkEnd w:id="30"/>
    </w:p>
    <w:p w14:paraId="0C252C42" w14:textId="77777777" w:rsidR="00C44FAD" w:rsidRPr="003970BD" w:rsidRDefault="00C44FAD" w:rsidP="00823F86"/>
    <w:p w14:paraId="6B6E6885" w14:textId="77777777" w:rsidR="00E106D8" w:rsidRPr="00EA25D2" w:rsidRDefault="00E106D8" w:rsidP="00E106D8">
      <w:pPr>
        <w:pStyle w:val="HTMLPreformatted"/>
        <w:shd w:val="clear" w:color="auto" w:fill="1E1F22"/>
        <w:rPr>
          <w:color w:val="BCBEC4"/>
        </w:rPr>
      </w:pPr>
      <w:proofErr w:type="gramStart"/>
      <w:r w:rsidRPr="003970BD">
        <w:rPr>
          <w:color w:val="CF8E6D"/>
          <w:lang w:val="es-AR"/>
        </w:rPr>
        <w:t>package</w:t>
      </w:r>
      <w:proofErr w:type="gramEnd"/>
      <w:r w:rsidRPr="003970BD">
        <w:rPr>
          <w:color w:val="CF8E6D"/>
          <w:lang w:val="es-AR"/>
        </w:rPr>
        <w:t xml:space="preserve"> </w:t>
      </w:r>
      <w:r w:rsidRPr="003970BD">
        <w:rPr>
          <w:color w:val="BCBEC4"/>
          <w:lang w:val="es-AR"/>
        </w:rPr>
        <w:t>com.example.reconocimiento_billetes.presentation</w:t>
      </w:r>
      <w:r w:rsidRPr="003970BD">
        <w:rPr>
          <w:color w:val="BCBEC4"/>
          <w:lang w:val="es-AR"/>
        </w:rPr>
        <w:br/>
      </w:r>
      <w:r w:rsidRPr="003970BD">
        <w:rPr>
          <w:color w:val="BCBEC4"/>
          <w:lang w:val="es-AR"/>
        </w:rPr>
        <w:br/>
      </w:r>
      <w:r w:rsidRPr="003970BD">
        <w:rPr>
          <w:color w:val="CF8E6D"/>
          <w:lang w:val="es-AR"/>
        </w:rPr>
        <w:t xml:space="preserve">import </w:t>
      </w:r>
      <w:r w:rsidRPr="003970BD">
        <w:rPr>
          <w:color w:val="BCBEC4"/>
          <w:lang w:val="es-AR"/>
        </w:rPr>
        <w:t>android.content.Context</w:t>
      </w:r>
      <w:r w:rsidRPr="003970BD">
        <w:rPr>
          <w:color w:val="BCBEC4"/>
          <w:lang w:val="es-AR"/>
        </w:rPr>
        <w:br/>
      </w:r>
      <w:r w:rsidRPr="003970BD">
        <w:rPr>
          <w:color w:val="CF8E6D"/>
          <w:lang w:val="es-AR"/>
        </w:rPr>
        <w:t xml:space="preserve">import </w:t>
      </w:r>
      <w:r w:rsidRPr="003970BD">
        <w:rPr>
          <w:color w:val="BCBEC4"/>
          <w:lang w:val="es-AR"/>
        </w:rPr>
        <w:t>android.view.LayoutInflater</w:t>
      </w:r>
      <w:r w:rsidRPr="003970BD">
        <w:rPr>
          <w:color w:val="BCBEC4"/>
          <w:lang w:val="es-AR"/>
        </w:rPr>
        <w:br/>
      </w:r>
      <w:r w:rsidRPr="003970BD">
        <w:rPr>
          <w:color w:val="CF8E6D"/>
          <w:lang w:val="es-AR"/>
        </w:rPr>
        <w:t xml:space="preserve">import </w:t>
      </w:r>
      <w:r w:rsidRPr="003970BD">
        <w:rPr>
          <w:color w:val="BCBEC4"/>
          <w:lang w:val="es-AR"/>
        </w:rPr>
        <w:t>android.view.View</w:t>
      </w:r>
      <w:r w:rsidRPr="003970BD">
        <w:rPr>
          <w:color w:val="BCBEC4"/>
          <w:lang w:val="es-AR"/>
        </w:rPr>
        <w:br/>
      </w:r>
      <w:r w:rsidRPr="003970BD">
        <w:rPr>
          <w:color w:val="CF8E6D"/>
          <w:lang w:val="es-AR"/>
        </w:rPr>
        <w:t xml:space="preserve">import </w:t>
      </w:r>
      <w:r w:rsidRPr="003970BD">
        <w:rPr>
          <w:color w:val="BCBEC4"/>
          <w:lang w:val="es-AR"/>
        </w:rPr>
        <w:t>android.view.ViewGroup</w:t>
      </w:r>
      <w:r w:rsidRPr="003970BD">
        <w:rPr>
          <w:color w:val="BCBEC4"/>
          <w:lang w:val="es-AR"/>
        </w:rPr>
        <w:br/>
      </w:r>
      <w:r w:rsidRPr="003970BD">
        <w:rPr>
          <w:color w:val="CF8E6D"/>
          <w:lang w:val="es-AR"/>
        </w:rPr>
        <w:t xml:space="preserve">import </w:t>
      </w:r>
      <w:r w:rsidRPr="003970BD">
        <w:rPr>
          <w:color w:val="BCBEC4"/>
          <w:lang w:val="es-AR"/>
        </w:rPr>
        <w:t>android.widget.TextView</w:t>
      </w:r>
      <w:r w:rsidRPr="003970BD">
        <w:rPr>
          <w:color w:val="BCBEC4"/>
          <w:lang w:val="es-AR"/>
        </w:rPr>
        <w:br/>
      </w:r>
      <w:r w:rsidRPr="003970BD">
        <w:rPr>
          <w:color w:val="CF8E6D"/>
          <w:lang w:val="es-AR"/>
        </w:rPr>
        <w:t xml:space="preserve">import </w:t>
      </w:r>
      <w:r w:rsidRPr="003970BD">
        <w:rPr>
          <w:color w:val="BCBEC4"/>
          <w:lang w:val="es-AR"/>
        </w:rPr>
        <w:t>androidx.viewpager.widget.PagerAdapter</w:t>
      </w:r>
      <w:r w:rsidRPr="003970BD">
        <w:rPr>
          <w:color w:val="BCBEC4"/>
          <w:lang w:val="es-AR"/>
        </w:rPr>
        <w:br/>
      </w:r>
      <w:r w:rsidRPr="003970BD">
        <w:rPr>
          <w:color w:val="CF8E6D"/>
          <w:lang w:val="es-AR"/>
        </w:rPr>
        <w:t xml:space="preserve">import </w:t>
      </w:r>
      <w:r w:rsidRPr="003970BD">
        <w:rPr>
          <w:color w:val="BCBEC4"/>
          <w:lang w:val="es-AR"/>
        </w:rPr>
        <w:t>com.example.reconocimiento_billetes.R</w:t>
      </w:r>
      <w:r w:rsidRPr="003970BD">
        <w:rPr>
          <w:color w:val="BCBEC4"/>
          <w:lang w:val="es-AR"/>
        </w:rPr>
        <w:br/>
      </w:r>
      <w:r w:rsidRPr="003970BD">
        <w:rPr>
          <w:color w:val="CF8E6D"/>
          <w:lang w:val="es-AR"/>
        </w:rPr>
        <w:t xml:space="preserve">import </w:t>
      </w:r>
      <w:r w:rsidRPr="003970BD">
        <w:rPr>
          <w:color w:val="BCBEC4"/>
          <w:lang w:val="es-AR"/>
        </w:rPr>
        <w:t>com.example.reconocimiento_billetes.domain.ScreenItem</w:t>
      </w:r>
      <w:r w:rsidRPr="003970BD">
        <w:rPr>
          <w:color w:val="BCBEC4"/>
          <w:lang w:val="es-AR"/>
        </w:rPr>
        <w:br/>
      </w:r>
      <w:r w:rsidRPr="003970BD">
        <w:rPr>
          <w:color w:val="BCBEC4"/>
          <w:lang w:val="es-AR"/>
        </w:rPr>
        <w:br/>
      </w:r>
      <w:r w:rsidRPr="003970BD">
        <w:rPr>
          <w:i/>
          <w:iCs/>
          <w:color w:val="5F826B"/>
          <w:lang w:val="es-AR"/>
        </w:rPr>
        <w:t>/**</w:t>
      </w:r>
      <w:r w:rsidRPr="003970BD">
        <w:rPr>
          <w:i/>
          <w:iCs/>
          <w:color w:val="5F826B"/>
          <w:lang w:val="es-AR"/>
        </w:rPr>
        <w:br/>
        <w:t xml:space="preserve"> * Adaptador para el ViewPager que maneja las pantallas introductorias.</w:t>
      </w:r>
      <w:r w:rsidRPr="003970BD">
        <w:rPr>
          <w:i/>
          <w:iCs/>
          <w:color w:val="5F826B"/>
          <w:lang w:val="es-AR"/>
        </w:rPr>
        <w:br/>
        <w:t xml:space="preserve"> *</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context </w:t>
      </w:r>
      <w:r w:rsidRPr="003970BD">
        <w:rPr>
          <w:i/>
          <w:iCs/>
          <w:color w:val="5F826B"/>
          <w:lang w:val="es-AR"/>
        </w:rPr>
        <w:t>El contexto de la aplicación.</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listScreen </w:t>
      </w:r>
      <w:r w:rsidRPr="003970BD">
        <w:rPr>
          <w:i/>
          <w:iCs/>
          <w:color w:val="5F826B"/>
          <w:lang w:val="es-AR"/>
        </w:rPr>
        <w:t xml:space="preserve">Lista de elementos de tipo </w:t>
      </w:r>
      <w:r w:rsidRPr="003970BD">
        <w:rPr>
          <w:i/>
          <w:iCs/>
          <w:color w:val="ABADB3"/>
          <w:lang w:val="es-AR"/>
        </w:rPr>
        <w:t>[ScreenItem]</w:t>
      </w:r>
      <w:r w:rsidRPr="003970BD">
        <w:rPr>
          <w:i/>
          <w:iCs/>
          <w:color w:val="5F826B"/>
          <w:lang w:val="es-AR"/>
        </w:rPr>
        <w:t xml:space="preserve"> para mostrar en las pantallas.</w:t>
      </w:r>
      <w:r w:rsidRPr="003970BD">
        <w:rPr>
          <w:i/>
          <w:iCs/>
          <w:color w:val="5F826B"/>
          <w:lang w:val="es-AR"/>
        </w:rPr>
        <w:br/>
        <w:t xml:space="preserve"> */</w:t>
      </w:r>
      <w:r w:rsidRPr="003970BD">
        <w:rPr>
          <w:i/>
          <w:iCs/>
          <w:color w:val="5F826B"/>
          <w:lang w:val="es-AR"/>
        </w:rPr>
        <w:br/>
      </w:r>
      <w:proofErr w:type="gramStart"/>
      <w:r w:rsidRPr="003970BD">
        <w:rPr>
          <w:color w:val="CF8E6D"/>
          <w:lang w:val="es-AR"/>
        </w:rPr>
        <w:t>class</w:t>
      </w:r>
      <w:proofErr w:type="gramEnd"/>
      <w:r w:rsidRPr="003970BD">
        <w:rPr>
          <w:color w:val="CF8E6D"/>
          <w:lang w:val="es-AR"/>
        </w:rPr>
        <w:t xml:space="preserve"> </w:t>
      </w:r>
      <w:r w:rsidRPr="003970BD">
        <w:rPr>
          <w:color w:val="BCBEC4"/>
          <w:lang w:val="es-AR"/>
        </w:rPr>
        <w:t>IntroViewPagerAdapter(</w:t>
      </w:r>
      <w:r w:rsidRPr="003970BD">
        <w:rPr>
          <w:color w:val="BCBEC4"/>
          <w:lang w:val="es-AR"/>
        </w:rPr>
        <w:br/>
        <w:t xml:space="preserve">    </w:t>
      </w:r>
      <w:r w:rsidRPr="003970BD">
        <w:rPr>
          <w:color w:val="CF8E6D"/>
          <w:lang w:val="es-AR"/>
        </w:rPr>
        <w:t xml:space="preserve">private val </w:t>
      </w:r>
      <w:r w:rsidRPr="003970BD">
        <w:rPr>
          <w:color w:val="C77DBB"/>
          <w:lang w:val="es-AR"/>
        </w:rPr>
        <w:t>context</w:t>
      </w:r>
      <w:r w:rsidRPr="003970BD">
        <w:rPr>
          <w:color w:val="BCBEC4"/>
          <w:lang w:val="es-AR"/>
        </w:rPr>
        <w:t>: Context,</w:t>
      </w:r>
      <w:r w:rsidRPr="003970BD">
        <w:rPr>
          <w:color w:val="BCBEC4"/>
          <w:lang w:val="es-AR"/>
        </w:rPr>
        <w:br/>
        <w:t xml:space="preserve">    </w:t>
      </w:r>
      <w:r w:rsidRPr="003970BD">
        <w:rPr>
          <w:color w:val="CF8E6D"/>
          <w:lang w:val="es-AR"/>
        </w:rPr>
        <w:t xml:space="preserve">private val </w:t>
      </w:r>
      <w:r w:rsidRPr="003970BD">
        <w:rPr>
          <w:color w:val="C77DBB"/>
          <w:lang w:val="es-AR"/>
        </w:rPr>
        <w:t>listScreen</w:t>
      </w:r>
      <w:r w:rsidRPr="003970BD">
        <w:rPr>
          <w:color w:val="BCBEC4"/>
          <w:lang w:val="es-AR"/>
        </w:rPr>
        <w:t>: List&lt;ScreenItem&gt;</w:t>
      </w:r>
      <w:r w:rsidRPr="003970BD">
        <w:rPr>
          <w:color w:val="BCBEC4"/>
          <w:lang w:val="es-AR"/>
        </w:rPr>
        <w:br/>
        <w:t>) : PagerAdapter() {</w:t>
      </w:r>
      <w:r w:rsidRPr="003970BD">
        <w:rPr>
          <w:color w:val="BCBEC4"/>
          <w:lang w:val="es-AR"/>
        </w:rPr>
        <w:br/>
      </w:r>
      <w:r w:rsidRPr="003970BD">
        <w:rPr>
          <w:color w:val="BCBEC4"/>
          <w:lang w:val="es-AR"/>
        </w:rPr>
        <w:br/>
      </w:r>
      <w:r w:rsidRPr="003970BD">
        <w:rPr>
          <w:color w:val="BCBEC4"/>
          <w:lang w:val="es-AR"/>
        </w:rPr>
        <w:lastRenderedPageBreak/>
        <w:t xml:space="preserve">    </w:t>
      </w:r>
      <w:r w:rsidRPr="003970BD">
        <w:rPr>
          <w:i/>
          <w:iCs/>
          <w:color w:val="5F826B"/>
          <w:lang w:val="es-AR"/>
        </w:rPr>
        <w:t>/**</w:t>
      </w:r>
      <w:r w:rsidRPr="003970BD">
        <w:rPr>
          <w:i/>
          <w:iCs/>
          <w:color w:val="5F826B"/>
          <w:lang w:val="es-AR"/>
        </w:rPr>
        <w:br/>
        <w:t xml:space="preserve">     * Infla la vista de cada ítem del pager y la rellena con los datos correspondientes.</w:t>
      </w:r>
      <w:r w:rsidRPr="003970BD">
        <w:rPr>
          <w:i/>
          <w:iCs/>
          <w:color w:val="5F826B"/>
          <w:lang w:val="es-AR"/>
        </w:rPr>
        <w:br/>
        <w:t xml:space="preserve">     *</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container </w:t>
      </w:r>
      <w:r w:rsidRPr="003970BD">
        <w:rPr>
          <w:i/>
          <w:iCs/>
          <w:color w:val="5F826B"/>
          <w:lang w:val="es-AR"/>
        </w:rPr>
        <w:t>El contenedor en el que se añadirá la vista.</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position </w:t>
      </w:r>
      <w:r w:rsidRPr="003970BD">
        <w:rPr>
          <w:i/>
          <w:iCs/>
          <w:color w:val="5F826B"/>
          <w:lang w:val="es-AR"/>
        </w:rPr>
        <w:t>La posición actual del ítem.</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return</w:t>
      </w:r>
      <w:proofErr w:type="gramEnd"/>
      <w:r w:rsidRPr="003970BD">
        <w:rPr>
          <w:i/>
          <w:iCs/>
          <w:color w:val="67A37C"/>
          <w:lang w:val="es-AR"/>
        </w:rPr>
        <w:t xml:space="preserve"> </w:t>
      </w:r>
      <w:r w:rsidRPr="003970BD">
        <w:rPr>
          <w:i/>
          <w:iCs/>
          <w:color w:val="5F826B"/>
          <w:lang w:val="es-AR"/>
        </w:rPr>
        <w:t>El objeto asociado con la vista inflada.</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override</w:t>
      </w:r>
      <w:proofErr w:type="gramEnd"/>
      <w:r w:rsidRPr="003970BD">
        <w:rPr>
          <w:color w:val="CF8E6D"/>
          <w:lang w:val="es-AR"/>
        </w:rPr>
        <w:t xml:space="preserve"> fun </w:t>
      </w:r>
      <w:r w:rsidRPr="003970BD">
        <w:rPr>
          <w:color w:val="56A8F5"/>
          <w:lang w:val="es-AR"/>
        </w:rPr>
        <w:t>instantiateItem</w:t>
      </w:r>
      <w:r w:rsidRPr="003970BD">
        <w:rPr>
          <w:color w:val="BCBEC4"/>
          <w:lang w:val="es-AR"/>
        </w:rPr>
        <w:t>(container: ViewGroup, position: Int): Any {</w:t>
      </w:r>
      <w:r w:rsidRPr="003970BD">
        <w:rPr>
          <w:color w:val="BCBEC4"/>
          <w:lang w:val="es-AR"/>
        </w:rPr>
        <w:br/>
        <w:t xml:space="preserve">        </w:t>
      </w:r>
      <w:r w:rsidRPr="003970BD">
        <w:rPr>
          <w:color w:val="CF8E6D"/>
          <w:lang w:val="es-AR"/>
        </w:rPr>
        <w:t xml:space="preserve">val </w:t>
      </w:r>
      <w:r w:rsidRPr="003970BD">
        <w:rPr>
          <w:color w:val="BCBEC4"/>
          <w:lang w:val="es-AR"/>
        </w:rPr>
        <w:t>layoutScreen = inflateScreenLayout(container)</w:t>
      </w:r>
      <w:r w:rsidRPr="003970BD">
        <w:rPr>
          <w:color w:val="BCBEC4"/>
          <w:lang w:val="es-AR"/>
        </w:rPr>
        <w:br/>
      </w:r>
      <w:r w:rsidRPr="003970BD">
        <w:rPr>
          <w:color w:val="BCBEC4"/>
          <w:lang w:val="es-AR"/>
        </w:rPr>
        <w:br/>
        <w:t xml:space="preserve">        </w:t>
      </w:r>
      <w:r w:rsidRPr="003970BD">
        <w:rPr>
          <w:color w:val="7A7E85"/>
          <w:lang w:val="es-AR"/>
        </w:rPr>
        <w:t>// Asignar los valores del título y la descripción a las vistas correspondientes</w:t>
      </w:r>
      <w:r w:rsidRPr="003970BD">
        <w:rPr>
          <w:color w:val="7A7E85"/>
          <w:lang w:val="es-AR"/>
        </w:rPr>
        <w:br/>
        <w:t xml:space="preserve">        </w:t>
      </w:r>
      <w:r w:rsidRPr="003970BD">
        <w:rPr>
          <w:color w:val="BCBEC4"/>
          <w:lang w:val="es-AR"/>
        </w:rPr>
        <w:t>bindScreenData(layoutScreen, position)</w:t>
      </w:r>
      <w:r w:rsidRPr="003970BD">
        <w:rPr>
          <w:color w:val="BCBEC4"/>
          <w:lang w:val="es-AR"/>
        </w:rPr>
        <w:br/>
      </w:r>
      <w:r w:rsidRPr="003970BD">
        <w:rPr>
          <w:color w:val="BCBEC4"/>
          <w:lang w:val="es-AR"/>
        </w:rPr>
        <w:br/>
        <w:t xml:space="preserve">        container.addView(layoutScreen)</w:t>
      </w:r>
      <w:r w:rsidRPr="003970BD">
        <w:rPr>
          <w:color w:val="BCBEC4"/>
          <w:lang w:val="es-AR"/>
        </w:rPr>
        <w:br/>
        <w:t xml:space="preserve">        </w:t>
      </w:r>
      <w:r w:rsidRPr="003970BD">
        <w:rPr>
          <w:color w:val="CF8E6D"/>
          <w:lang w:val="es-AR"/>
        </w:rPr>
        <w:t xml:space="preserve">return </w:t>
      </w:r>
      <w:r w:rsidRPr="003970BD">
        <w:rPr>
          <w:color w:val="BCBEC4"/>
          <w:lang w:val="es-AR"/>
        </w:rPr>
        <w:t>layoutScreen</w:t>
      </w:r>
      <w:r w:rsidRPr="003970BD">
        <w:rPr>
          <w:color w:val="BCBEC4"/>
          <w:lang w:val="es-AR"/>
        </w:rPr>
        <w:br/>
        <w:t xml:space="preserve">    }</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Infla el diseño de cada pantalla usando el LayoutInflater.</w:t>
      </w:r>
      <w:r w:rsidRPr="003970BD">
        <w:rPr>
          <w:i/>
          <w:iCs/>
          <w:color w:val="5F826B"/>
          <w:lang w:val="es-AR"/>
        </w:rPr>
        <w:br/>
        <w:t xml:space="preserve">     *</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container </w:t>
      </w:r>
      <w:r w:rsidRPr="003970BD">
        <w:rPr>
          <w:i/>
          <w:iCs/>
          <w:color w:val="5F826B"/>
          <w:lang w:val="es-AR"/>
        </w:rPr>
        <w:t>El contenedor que recibe la vista inflada.</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return</w:t>
      </w:r>
      <w:proofErr w:type="gramEnd"/>
      <w:r w:rsidRPr="003970BD">
        <w:rPr>
          <w:i/>
          <w:iCs/>
          <w:color w:val="67A37C"/>
          <w:lang w:val="es-AR"/>
        </w:rPr>
        <w:t xml:space="preserve"> </w:t>
      </w:r>
      <w:r w:rsidRPr="003970BD">
        <w:rPr>
          <w:i/>
          <w:iCs/>
          <w:color w:val="5F826B"/>
          <w:lang w:val="es-AR"/>
        </w:rPr>
        <w:t>La vista inflada.</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private</w:t>
      </w:r>
      <w:proofErr w:type="gramEnd"/>
      <w:r w:rsidRPr="003970BD">
        <w:rPr>
          <w:color w:val="CF8E6D"/>
          <w:lang w:val="es-AR"/>
        </w:rPr>
        <w:t xml:space="preserve"> fun </w:t>
      </w:r>
      <w:r w:rsidRPr="003970BD">
        <w:rPr>
          <w:color w:val="56A8F5"/>
          <w:lang w:val="es-AR"/>
        </w:rPr>
        <w:t>inflateScreenLayout</w:t>
      </w:r>
      <w:r w:rsidRPr="003970BD">
        <w:rPr>
          <w:color w:val="BCBEC4"/>
          <w:lang w:val="es-AR"/>
        </w:rPr>
        <w:t>(container: ViewGroup): View {</w:t>
      </w:r>
      <w:r w:rsidRPr="003970BD">
        <w:rPr>
          <w:color w:val="BCBEC4"/>
          <w:lang w:val="es-AR"/>
        </w:rPr>
        <w:br/>
        <w:t xml:space="preserve">        </w:t>
      </w:r>
      <w:r w:rsidRPr="003970BD">
        <w:rPr>
          <w:color w:val="CF8E6D"/>
          <w:lang w:val="es-AR"/>
        </w:rPr>
        <w:t xml:space="preserve">val </w:t>
      </w:r>
      <w:r w:rsidRPr="003970BD">
        <w:rPr>
          <w:color w:val="BCBEC4"/>
          <w:lang w:val="es-AR"/>
        </w:rPr>
        <w:t xml:space="preserve">inflater = </w:t>
      </w:r>
      <w:r w:rsidRPr="003970BD">
        <w:rPr>
          <w:color w:val="C77DBB"/>
          <w:lang w:val="es-AR"/>
        </w:rPr>
        <w:t>context</w:t>
      </w:r>
      <w:r w:rsidRPr="003970BD">
        <w:rPr>
          <w:color w:val="BCBEC4"/>
          <w:lang w:val="es-AR"/>
        </w:rPr>
        <w:t>.getSystemService(Context.</w:t>
      </w:r>
      <w:r w:rsidRPr="003970BD">
        <w:rPr>
          <w:i/>
          <w:iCs/>
          <w:color w:val="C77DBB"/>
          <w:lang w:val="es-AR"/>
        </w:rPr>
        <w:t>LAYOUT_INFLATER_SERVICE</w:t>
      </w:r>
      <w:r w:rsidRPr="003970BD">
        <w:rPr>
          <w:color w:val="BCBEC4"/>
          <w:lang w:val="es-AR"/>
        </w:rPr>
        <w:t xml:space="preserve">) </w:t>
      </w:r>
      <w:r w:rsidRPr="003970BD">
        <w:rPr>
          <w:color w:val="CF8E6D"/>
          <w:lang w:val="es-AR"/>
        </w:rPr>
        <w:t xml:space="preserve">as </w:t>
      </w:r>
      <w:r w:rsidRPr="003970BD">
        <w:rPr>
          <w:color w:val="BCBEC4"/>
          <w:lang w:val="es-AR"/>
        </w:rPr>
        <w:t>LayoutInflater</w:t>
      </w:r>
      <w:r w:rsidRPr="003970BD">
        <w:rPr>
          <w:color w:val="BCBEC4"/>
          <w:lang w:val="es-AR"/>
        </w:rPr>
        <w:br/>
        <w:t xml:space="preserve">        </w:t>
      </w:r>
      <w:r w:rsidRPr="003970BD">
        <w:rPr>
          <w:color w:val="CF8E6D"/>
          <w:lang w:val="es-AR"/>
        </w:rPr>
        <w:t xml:space="preserve">return </w:t>
      </w:r>
      <w:r w:rsidRPr="003970BD">
        <w:rPr>
          <w:color w:val="BCBEC4"/>
          <w:lang w:val="es-AR"/>
        </w:rPr>
        <w:t>inflater.inflate(R.layout.</w:t>
      </w:r>
      <w:r w:rsidRPr="003970BD">
        <w:rPr>
          <w:i/>
          <w:iCs/>
          <w:color w:val="C77DBB"/>
          <w:lang w:val="es-AR"/>
        </w:rPr>
        <w:t>layout_screen</w:t>
      </w:r>
      <w:r w:rsidRPr="003970BD">
        <w:rPr>
          <w:color w:val="BCBEC4"/>
          <w:lang w:val="es-AR"/>
        </w:rPr>
        <w:t xml:space="preserve">, container, </w:t>
      </w:r>
      <w:r w:rsidRPr="003970BD">
        <w:rPr>
          <w:color w:val="CF8E6D"/>
          <w:lang w:val="es-AR"/>
        </w:rPr>
        <w:t>false</w:t>
      </w:r>
      <w:r w:rsidRPr="003970BD">
        <w:rPr>
          <w:color w:val="BCBEC4"/>
          <w:lang w:val="es-AR"/>
        </w:rPr>
        <w:t>)</w:t>
      </w:r>
      <w:r w:rsidRPr="003970BD">
        <w:rPr>
          <w:color w:val="BCBEC4"/>
          <w:lang w:val="es-AR"/>
        </w:rPr>
        <w:br/>
        <w:t xml:space="preserve">    }</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Asigna el título y la descripción a la vista correspondiente.</w:t>
      </w:r>
      <w:r w:rsidRPr="003970BD">
        <w:rPr>
          <w:i/>
          <w:iCs/>
          <w:color w:val="5F826B"/>
          <w:lang w:val="es-AR"/>
        </w:rPr>
        <w:br/>
        <w:t xml:space="preserve">     *</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layoutScreen </w:t>
      </w:r>
      <w:r w:rsidRPr="003970BD">
        <w:rPr>
          <w:i/>
          <w:iCs/>
          <w:color w:val="5F826B"/>
          <w:lang w:val="es-AR"/>
        </w:rPr>
        <w:t>La vista inflada a la que se asignan los datos.</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position </w:t>
      </w:r>
      <w:r w:rsidRPr="003970BD">
        <w:rPr>
          <w:i/>
          <w:iCs/>
          <w:color w:val="5F826B"/>
          <w:lang w:val="es-AR"/>
        </w:rPr>
        <w:t>La posición del elemento actual en la lista.</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private</w:t>
      </w:r>
      <w:proofErr w:type="gramEnd"/>
      <w:r w:rsidRPr="003970BD">
        <w:rPr>
          <w:color w:val="CF8E6D"/>
          <w:lang w:val="es-AR"/>
        </w:rPr>
        <w:t xml:space="preserve"> fun </w:t>
      </w:r>
      <w:r w:rsidRPr="003970BD">
        <w:rPr>
          <w:color w:val="56A8F5"/>
          <w:lang w:val="es-AR"/>
        </w:rPr>
        <w:t>bindScreenData</w:t>
      </w:r>
      <w:r w:rsidRPr="003970BD">
        <w:rPr>
          <w:color w:val="BCBEC4"/>
          <w:lang w:val="es-AR"/>
        </w:rPr>
        <w:t>(layoutScreen: View, position: Int) {</w:t>
      </w:r>
      <w:r w:rsidRPr="003970BD">
        <w:rPr>
          <w:color w:val="BCBEC4"/>
          <w:lang w:val="es-AR"/>
        </w:rPr>
        <w:br/>
        <w:t xml:space="preserve">        </w:t>
      </w:r>
      <w:r w:rsidRPr="003970BD">
        <w:rPr>
          <w:color w:val="CF8E6D"/>
          <w:lang w:val="es-AR"/>
        </w:rPr>
        <w:t xml:space="preserve">val </w:t>
      </w:r>
      <w:r w:rsidRPr="003970BD">
        <w:rPr>
          <w:color w:val="BCBEC4"/>
          <w:lang w:val="es-AR"/>
        </w:rPr>
        <w:t>title: TextView = layoutScreen.findViewById(R.id.</w:t>
      </w:r>
      <w:r w:rsidRPr="003970BD">
        <w:rPr>
          <w:i/>
          <w:iCs/>
          <w:color w:val="C77DBB"/>
          <w:lang w:val="es-AR"/>
        </w:rPr>
        <w:t>intro_title</w:t>
      </w:r>
      <w:r w:rsidRPr="003970BD">
        <w:rPr>
          <w:color w:val="BCBEC4"/>
          <w:lang w:val="es-AR"/>
        </w:rPr>
        <w:t>)</w:t>
      </w:r>
      <w:r w:rsidRPr="003970BD">
        <w:rPr>
          <w:color w:val="BCBEC4"/>
          <w:lang w:val="es-AR"/>
        </w:rPr>
        <w:br/>
        <w:t xml:space="preserve">        </w:t>
      </w:r>
      <w:r w:rsidRPr="003970BD">
        <w:rPr>
          <w:color w:val="CF8E6D"/>
          <w:lang w:val="es-AR"/>
        </w:rPr>
        <w:t xml:space="preserve">val </w:t>
      </w:r>
      <w:r w:rsidRPr="003970BD">
        <w:rPr>
          <w:color w:val="BCBEC4"/>
          <w:lang w:val="es-AR"/>
        </w:rPr>
        <w:t>description: TextView = layoutScreen.findViewById(R.id.</w:t>
      </w:r>
      <w:r w:rsidRPr="003970BD">
        <w:rPr>
          <w:i/>
          <w:iCs/>
          <w:color w:val="C77DBB"/>
          <w:lang w:val="es-AR"/>
        </w:rPr>
        <w:t>intro_description</w:t>
      </w:r>
      <w:r w:rsidRPr="003970BD">
        <w:rPr>
          <w:color w:val="BCBEC4"/>
          <w:lang w:val="es-AR"/>
        </w:rPr>
        <w:t>)</w:t>
      </w:r>
      <w:r w:rsidRPr="003970BD">
        <w:rPr>
          <w:color w:val="BCBEC4"/>
          <w:lang w:val="es-AR"/>
        </w:rPr>
        <w:br/>
      </w:r>
      <w:r w:rsidRPr="003970BD">
        <w:rPr>
          <w:color w:val="BCBEC4"/>
          <w:lang w:val="es-AR"/>
        </w:rPr>
        <w:br/>
        <w:t xml:space="preserve">        </w:t>
      </w:r>
      <w:r w:rsidRPr="003970BD">
        <w:rPr>
          <w:color w:val="CF8E6D"/>
          <w:lang w:val="es-AR"/>
        </w:rPr>
        <w:t xml:space="preserve">val </w:t>
      </w:r>
      <w:r w:rsidRPr="003970BD">
        <w:rPr>
          <w:color w:val="BCBEC4"/>
          <w:lang w:val="es-AR"/>
        </w:rPr>
        <w:t xml:space="preserve">screenItem = </w:t>
      </w:r>
      <w:r w:rsidRPr="003970BD">
        <w:rPr>
          <w:color w:val="C77DBB"/>
          <w:lang w:val="es-AR"/>
        </w:rPr>
        <w:t>listScreen</w:t>
      </w:r>
      <w:r w:rsidRPr="003970BD">
        <w:rPr>
          <w:color w:val="BCBEC4"/>
          <w:lang w:val="es-AR"/>
        </w:rPr>
        <w:t>[position]</w:t>
      </w:r>
      <w:r w:rsidRPr="003970BD">
        <w:rPr>
          <w:color w:val="BCBEC4"/>
          <w:lang w:val="es-AR"/>
        </w:rPr>
        <w:br/>
        <w:t xml:space="preserve">        title.</w:t>
      </w:r>
      <w:r w:rsidRPr="003970BD">
        <w:rPr>
          <w:i/>
          <w:iCs/>
          <w:color w:val="C77DBB"/>
          <w:lang w:val="es-AR"/>
        </w:rPr>
        <w:t xml:space="preserve">text </w:t>
      </w:r>
      <w:r w:rsidRPr="003970BD">
        <w:rPr>
          <w:color w:val="BCBEC4"/>
          <w:lang w:val="es-AR"/>
        </w:rPr>
        <w:t>= screenItem.</w:t>
      </w:r>
      <w:r w:rsidRPr="003970BD">
        <w:rPr>
          <w:color w:val="C77DBB"/>
          <w:lang w:val="es-AR"/>
        </w:rPr>
        <w:t>title</w:t>
      </w:r>
      <w:r w:rsidRPr="003970BD">
        <w:rPr>
          <w:color w:val="C77DBB"/>
          <w:lang w:val="es-AR"/>
        </w:rPr>
        <w:br/>
        <w:t xml:space="preserve">        </w:t>
      </w:r>
      <w:r w:rsidRPr="003970BD">
        <w:rPr>
          <w:color w:val="BCBEC4"/>
          <w:lang w:val="es-AR"/>
        </w:rPr>
        <w:t>description.</w:t>
      </w:r>
      <w:r w:rsidRPr="003970BD">
        <w:rPr>
          <w:i/>
          <w:iCs/>
          <w:color w:val="C77DBB"/>
          <w:lang w:val="es-AR"/>
        </w:rPr>
        <w:t xml:space="preserve">text </w:t>
      </w:r>
      <w:r w:rsidRPr="003970BD">
        <w:rPr>
          <w:color w:val="BCBEC4"/>
          <w:lang w:val="es-AR"/>
        </w:rPr>
        <w:t>= screenItem.</w:t>
      </w:r>
      <w:r w:rsidRPr="003970BD">
        <w:rPr>
          <w:color w:val="C77DBB"/>
          <w:lang w:val="es-AR"/>
        </w:rPr>
        <w:t>description</w:t>
      </w:r>
      <w:r w:rsidRPr="003970BD">
        <w:rPr>
          <w:color w:val="C77DBB"/>
          <w:lang w:val="es-AR"/>
        </w:rPr>
        <w:br/>
        <w:t xml:space="preserve">    </w:t>
      </w:r>
      <w:r w:rsidRPr="003970BD">
        <w:rPr>
          <w:color w:val="BCBEC4"/>
          <w:lang w:val="es-AR"/>
        </w:rPr>
        <w:t>}</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Devuelve el número de pantallas en el adaptador.</w:t>
      </w:r>
      <w:r w:rsidRPr="003970BD">
        <w:rPr>
          <w:i/>
          <w:iCs/>
          <w:color w:val="5F826B"/>
          <w:lang w:val="es-AR"/>
        </w:rPr>
        <w:br/>
        <w:t xml:space="preserve">     *</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return</w:t>
      </w:r>
      <w:proofErr w:type="gramEnd"/>
      <w:r w:rsidRPr="003970BD">
        <w:rPr>
          <w:i/>
          <w:iCs/>
          <w:color w:val="67A37C"/>
          <w:lang w:val="es-AR"/>
        </w:rPr>
        <w:t xml:space="preserve"> </w:t>
      </w:r>
      <w:r w:rsidRPr="003970BD">
        <w:rPr>
          <w:i/>
          <w:iCs/>
          <w:color w:val="5F826B"/>
          <w:lang w:val="es-AR"/>
        </w:rPr>
        <w:t>El tamaño de la lista de pantallas.</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override</w:t>
      </w:r>
      <w:proofErr w:type="gramEnd"/>
      <w:r w:rsidRPr="003970BD">
        <w:rPr>
          <w:color w:val="CF8E6D"/>
          <w:lang w:val="es-AR"/>
        </w:rPr>
        <w:t xml:space="preserve"> fun </w:t>
      </w:r>
      <w:r w:rsidRPr="003970BD">
        <w:rPr>
          <w:color w:val="56A8F5"/>
          <w:lang w:val="es-AR"/>
        </w:rPr>
        <w:t>getCount</w:t>
      </w:r>
      <w:r w:rsidRPr="003970BD">
        <w:rPr>
          <w:color w:val="BCBEC4"/>
          <w:lang w:val="es-AR"/>
        </w:rPr>
        <w:t xml:space="preserve">(): Int = </w:t>
      </w:r>
      <w:r w:rsidRPr="003970BD">
        <w:rPr>
          <w:color w:val="C77DBB"/>
          <w:lang w:val="es-AR"/>
        </w:rPr>
        <w:t>listScreen</w:t>
      </w:r>
      <w:r w:rsidRPr="003970BD">
        <w:rPr>
          <w:color w:val="BCBEC4"/>
          <w:lang w:val="es-AR"/>
        </w:rPr>
        <w:t>.</w:t>
      </w:r>
      <w:r w:rsidRPr="003970BD">
        <w:rPr>
          <w:color w:val="C77DBB"/>
          <w:lang w:val="es-AR"/>
        </w:rPr>
        <w:t>size</w:t>
      </w:r>
      <w:r w:rsidRPr="003970BD">
        <w:rPr>
          <w:color w:val="C77DBB"/>
          <w:lang w:val="es-AR"/>
        </w:rPr>
        <w:br/>
      </w:r>
      <w:r w:rsidRPr="003970BD">
        <w:rPr>
          <w:color w:val="C77DBB"/>
          <w:lang w:val="es-AR"/>
        </w:rPr>
        <w:br/>
        <w:t xml:space="preserve">    </w:t>
      </w:r>
      <w:r w:rsidRPr="003970BD">
        <w:rPr>
          <w:i/>
          <w:iCs/>
          <w:color w:val="5F826B"/>
          <w:lang w:val="es-AR"/>
        </w:rPr>
        <w:t>/**</w:t>
      </w:r>
      <w:r w:rsidRPr="003970BD">
        <w:rPr>
          <w:i/>
          <w:iCs/>
          <w:color w:val="5F826B"/>
          <w:lang w:val="es-AR"/>
        </w:rPr>
        <w:br/>
        <w:t xml:space="preserve">     * Compara si una vista corresponde al objeto de un ítem.</w:t>
      </w:r>
      <w:r w:rsidRPr="003970BD">
        <w:rPr>
          <w:i/>
          <w:iCs/>
          <w:color w:val="5F826B"/>
          <w:lang w:val="es-AR"/>
        </w:rPr>
        <w:br/>
      </w:r>
      <w:r w:rsidRPr="003970BD">
        <w:rPr>
          <w:i/>
          <w:iCs/>
          <w:color w:val="5F826B"/>
          <w:lang w:val="es-AR"/>
        </w:rPr>
        <w:lastRenderedPageBreak/>
        <w:t xml:space="preserve">     *</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view </w:t>
      </w:r>
      <w:r w:rsidRPr="003970BD">
        <w:rPr>
          <w:i/>
          <w:iCs/>
          <w:color w:val="5F826B"/>
          <w:lang w:val="es-AR"/>
        </w:rPr>
        <w:t>La vista del ítem a comparar.</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5F826B"/>
          <w:lang w:val="es-AR"/>
        </w:rPr>
        <w:t>`object` El objeto de referencia para comparar.</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return</w:t>
      </w:r>
      <w:proofErr w:type="gramEnd"/>
      <w:r w:rsidRPr="003970BD">
        <w:rPr>
          <w:i/>
          <w:iCs/>
          <w:color w:val="67A37C"/>
          <w:lang w:val="es-AR"/>
        </w:rPr>
        <w:t xml:space="preserve"> </w:t>
      </w:r>
      <w:r w:rsidRPr="003970BD">
        <w:rPr>
          <w:i/>
          <w:iCs/>
          <w:color w:val="5F826B"/>
          <w:lang w:val="es-AR"/>
        </w:rPr>
        <w:t>`true` si la vista corresponde al objeto, `false` de lo contrario.</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override</w:t>
      </w:r>
      <w:proofErr w:type="gramEnd"/>
      <w:r w:rsidRPr="003970BD">
        <w:rPr>
          <w:color w:val="CF8E6D"/>
          <w:lang w:val="es-AR"/>
        </w:rPr>
        <w:t xml:space="preserve"> fun </w:t>
      </w:r>
      <w:r w:rsidRPr="003970BD">
        <w:rPr>
          <w:color w:val="56A8F5"/>
          <w:lang w:val="es-AR"/>
        </w:rPr>
        <w:t>isViewFromObject</w:t>
      </w:r>
      <w:r w:rsidRPr="003970BD">
        <w:rPr>
          <w:color w:val="BCBEC4"/>
          <w:lang w:val="es-AR"/>
        </w:rPr>
        <w:t>(view: View, `object`: Any): Boolean = view == `object`</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Elimina una vista del contenedor cuando ya no se necesita.</w:t>
      </w:r>
      <w:r w:rsidRPr="003970BD">
        <w:rPr>
          <w:i/>
          <w:iCs/>
          <w:color w:val="5F826B"/>
          <w:lang w:val="es-AR"/>
        </w:rPr>
        <w:br/>
        <w:t xml:space="preserve">     *</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container </w:t>
      </w:r>
      <w:r w:rsidRPr="003970BD">
        <w:rPr>
          <w:i/>
          <w:iCs/>
          <w:color w:val="5F826B"/>
          <w:lang w:val="es-AR"/>
        </w:rPr>
        <w:t>El contenedor que contiene la vista.</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position </w:t>
      </w:r>
      <w:r w:rsidRPr="003970BD">
        <w:rPr>
          <w:i/>
          <w:iCs/>
          <w:color w:val="5F826B"/>
          <w:lang w:val="es-AR"/>
        </w:rPr>
        <w:t>La posición de la vista a eliminar.</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5F826B"/>
          <w:lang w:val="es-AR"/>
        </w:rPr>
        <w:t>`object` El objeto asociado con la vista a eliminar.</w:t>
      </w:r>
      <w:r w:rsidRPr="003970BD">
        <w:rPr>
          <w:i/>
          <w:iCs/>
          <w:color w:val="5F826B"/>
          <w:lang w:val="es-AR"/>
        </w:rPr>
        <w:br/>
        <w:t xml:space="preserve">     </w:t>
      </w:r>
      <w:r w:rsidRPr="00EA25D2">
        <w:rPr>
          <w:i/>
          <w:iCs/>
          <w:color w:val="5F826B"/>
        </w:rPr>
        <w:t>*/</w:t>
      </w:r>
      <w:r w:rsidRPr="00EA25D2">
        <w:rPr>
          <w:i/>
          <w:iCs/>
          <w:color w:val="5F826B"/>
        </w:rPr>
        <w:br/>
        <w:t xml:space="preserve">    </w:t>
      </w:r>
      <w:r w:rsidRPr="00EA25D2">
        <w:rPr>
          <w:color w:val="CF8E6D"/>
        </w:rPr>
        <w:t xml:space="preserve">override fun </w:t>
      </w:r>
      <w:proofErr w:type="gramStart"/>
      <w:r w:rsidRPr="00EA25D2">
        <w:rPr>
          <w:color w:val="56A8F5"/>
        </w:rPr>
        <w:t>destroyItem</w:t>
      </w:r>
      <w:r w:rsidRPr="00EA25D2">
        <w:rPr>
          <w:color w:val="BCBEC4"/>
        </w:rPr>
        <w:t>(</w:t>
      </w:r>
      <w:proofErr w:type="gramEnd"/>
      <w:r w:rsidRPr="00EA25D2">
        <w:rPr>
          <w:color w:val="BCBEC4"/>
        </w:rPr>
        <w:t>container: ViewGroup, position: Int, `object`: Any) {</w:t>
      </w:r>
      <w:r w:rsidRPr="00EA25D2">
        <w:rPr>
          <w:color w:val="BCBEC4"/>
        </w:rPr>
        <w:br/>
        <w:t xml:space="preserve">        container.removeView(`object` </w:t>
      </w:r>
      <w:r w:rsidRPr="00EA25D2">
        <w:rPr>
          <w:color w:val="CF8E6D"/>
        </w:rPr>
        <w:t xml:space="preserve">as </w:t>
      </w:r>
      <w:r w:rsidRPr="00EA25D2">
        <w:rPr>
          <w:color w:val="BCBEC4"/>
        </w:rPr>
        <w:t>View)</w:t>
      </w:r>
      <w:r w:rsidRPr="00EA25D2">
        <w:rPr>
          <w:color w:val="BCBEC4"/>
        </w:rPr>
        <w:br/>
        <w:t xml:space="preserve">    }</w:t>
      </w:r>
      <w:r w:rsidRPr="00EA25D2">
        <w:rPr>
          <w:color w:val="BCBEC4"/>
        </w:rPr>
        <w:br/>
        <w:t>}</w:t>
      </w:r>
    </w:p>
    <w:p w14:paraId="6A1A0F1D" w14:textId="77777777" w:rsidR="00E106D8" w:rsidRPr="00EA25D2" w:rsidRDefault="00E106D8" w:rsidP="00823F86">
      <w:pPr>
        <w:rPr>
          <w:lang w:val="en-US"/>
        </w:rPr>
      </w:pPr>
    </w:p>
    <w:p w14:paraId="4913B17B" w14:textId="77777777" w:rsidR="0088073D" w:rsidRPr="00EA25D2" w:rsidRDefault="0088073D" w:rsidP="00823F86">
      <w:pPr>
        <w:rPr>
          <w:lang w:val="en-US"/>
        </w:rPr>
      </w:pPr>
    </w:p>
    <w:p w14:paraId="3339C1B2" w14:textId="5D43AC84" w:rsidR="00823F86" w:rsidRPr="003970BD" w:rsidRDefault="005640F5" w:rsidP="005640F5">
      <w:pPr>
        <w:pStyle w:val="Heading2"/>
      </w:pPr>
      <w:bookmarkStart w:id="31" w:name="_Toc185100504"/>
      <w:r>
        <w:t xml:space="preserve">8.6. </w:t>
      </w:r>
      <w:r w:rsidR="00C44FAD" w:rsidRPr="003970BD">
        <w:t>ModelListAdapter.kt</w:t>
      </w:r>
      <w:bookmarkEnd w:id="31"/>
    </w:p>
    <w:p w14:paraId="70783E54" w14:textId="77777777" w:rsidR="00C44FAD" w:rsidRPr="003970BD" w:rsidRDefault="00C44FAD" w:rsidP="00823F86"/>
    <w:p w14:paraId="077D39AB" w14:textId="77777777" w:rsidR="00E106D8" w:rsidRPr="00EA25D2" w:rsidRDefault="00E106D8" w:rsidP="00E106D8">
      <w:pPr>
        <w:pStyle w:val="HTMLPreformatted"/>
        <w:shd w:val="clear" w:color="auto" w:fill="1E1F22"/>
        <w:rPr>
          <w:color w:val="BCBEC4"/>
        </w:rPr>
      </w:pPr>
      <w:proofErr w:type="gramStart"/>
      <w:r w:rsidRPr="003970BD">
        <w:rPr>
          <w:color w:val="CF8E6D"/>
          <w:lang w:val="es-AR"/>
        </w:rPr>
        <w:t>package</w:t>
      </w:r>
      <w:proofErr w:type="gramEnd"/>
      <w:r w:rsidRPr="003970BD">
        <w:rPr>
          <w:color w:val="CF8E6D"/>
          <w:lang w:val="es-AR"/>
        </w:rPr>
        <w:t xml:space="preserve"> </w:t>
      </w:r>
      <w:r w:rsidRPr="003970BD">
        <w:rPr>
          <w:color w:val="BCBEC4"/>
          <w:lang w:val="es-AR"/>
        </w:rPr>
        <w:t>com.example.reconocimiento_billetes.presentation</w:t>
      </w:r>
      <w:r w:rsidRPr="003970BD">
        <w:rPr>
          <w:color w:val="BCBEC4"/>
          <w:lang w:val="es-AR"/>
        </w:rPr>
        <w:br/>
      </w:r>
      <w:r w:rsidRPr="003970BD">
        <w:rPr>
          <w:color w:val="BCBEC4"/>
          <w:lang w:val="es-AR"/>
        </w:rPr>
        <w:br/>
      </w:r>
      <w:r w:rsidRPr="003970BD">
        <w:rPr>
          <w:color w:val="CF8E6D"/>
          <w:lang w:val="es-AR"/>
        </w:rPr>
        <w:t xml:space="preserve">import </w:t>
      </w:r>
      <w:r w:rsidRPr="003970BD">
        <w:rPr>
          <w:color w:val="BCBEC4"/>
          <w:lang w:val="es-AR"/>
        </w:rPr>
        <w:t>android.view.LayoutInflater</w:t>
      </w:r>
      <w:r w:rsidRPr="003970BD">
        <w:rPr>
          <w:color w:val="BCBEC4"/>
          <w:lang w:val="es-AR"/>
        </w:rPr>
        <w:br/>
      </w:r>
      <w:r w:rsidRPr="003970BD">
        <w:rPr>
          <w:color w:val="CF8E6D"/>
          <w:lang w:val="es-AR"/>
        </w:rPr>
        <w:t xml:space="preserve">import </w:t>
      </w:r>
      <w:r w:rsidRPr="003970BD">
        <w:rPr>
          <w:color w:val="BCBEC4"/>
          <w:lang w:val="es-AR"/>
        </w:rPr>
        <w:t>android.view.View</w:t>
      </w:r>
      <w:r w:rsidRPr="003970BD">
        <w:rPr>
          <w:color w:val="BCBEC4"/>
          <w:lang w:val="es-AR"/>
        </w:rPr>
        <w:br/>
      </w:r>
      <w:r w:rsidRPr="003970BD">
        <w:rPr>
          <w:color w:val="CF8E6D"/>
          <w:lang w:val="es-AR"/>
        </w:rPr>
        <w:t xml:space="preserve">import </w:t>
      </w:r>
      <w:r w:rsidRPr="003970BD">
        <w:rPr>
          <w:color w:val="BCBEC4"/>
          <w:lang w:val="es-AR"/>
        </w:rPr>
        <w:t>android.view.ViewGroup</w:t>
      </w:r>
      <w:r w:rsidRPr="003970BD">
        <w:rPr>
          <w:color w:val="BCBEC4"/>
          <w:lang w:val="es-AR"/>
        </w:rPr>
        <w:br/>
      </w:r>
      <w:r w:rsidRPr="003970BD">
        <w:rPr>
          <w:color w:val="CF8E6D"/>
          <w:lang w:val="es-AR"/>
        </w:rPr>
        <w:t xml:space="preserve">import </w:t>
      </w:r>
      <w:r w:rsidRPr="003970BD">
        <w:rPr>
          <w:color w:val="BCBEC4"/>
          <w:lang w:val="es-AR"/>
        </w:rPr>
        <w:t>android.widget.TextView</w:t>
      </w:r>
      <w:r w:rsidRPr="003970BD">
        <w:rPr>
          <w:color w:val="BCBEC4"/>
          <w:lang w:val="es-AR"/>
        </w:rPr>
        <w:br/>
      </w:r>
      <w:r w:rsidRPr="003970BD">
        <w:rPr>
          <w:color w:val="CF8E6D"/>
          <w:lang w:val="es-AR"/>
        </w:rPr>
        <w:t xml:space="preserve">import </w:t>
      </w:r>
      <w:r w:rsidRPr="003970BD">
        <w:rPr>
          <w:color w:val="BCBEC4"/>
          <w:lang w:val="es-AR"/>
        </w:rPr>
        <w:t>androidx.recyclerview.widget.RecyclerView</w:t>
      </w:r>
      <w:r w:rsidRPr="003970BD">
        <w:rPr>
          <w:color w:val="BCBEC4"/>
          <w:lang w:val="es-AR"/>
        </w:rPr>
        <w:br/>
      </w:r>
      <w:r w:rsidRPr="003970BD">
        <w:rPr>
          <w:color w:val="CF8E6D"/>
          <w:lang w:val="es-AR"/>
        </w:rPr>
        <w:t xml:space="preserve">import </w:t>
      </w:r>
      <w:r w:rsidRPr="003970BD">
        <w:rPr>
          <w:color w:val="BCBEC4"/>
          <w:lang w:val="es-AR"/>
        </w:rPr>
        <w:t>com.example.reconocimiento_billetes.R</w:t>
      </w:r>
      <w:r w:rsidRPr="003970BD">
        <w:rPr>
          <w:color w:val="BCBEC4"/>
          <w:lang w:val="es-AR"/>
        </w:rPr>
        <w:br/>
      </w:r>
      <w:r w:rsidRPr="003970BD">
        <w:rPr>
          <w:color w:val="BCBEC4"/>
          <w:lang w:val="es-AR"/>
        </w:rPr>
        <w:br/>
      </w:r>
      <w:r w:rsidRPr="003970BD">
        <w:rPr>
          <w:i/>
          <w:iCs/>
          <w:color w:val="5F826B"/>
          <w:lang w:val="es-AR"/>
        </w:rPr>
        <w:t>/**</w:t>
      </w:r>
      <w:r w:rsidRPr="003970BD">
        <w:rPr>
          <w:i/>
          <w:iCs/>
          <w:color w:val="5F826B"/>
          <w:lang w:val="es-AR"/>
        </w:rPr>
        <w:br/>
        <w:t xml:space="preserve"> * Adaptador para mostrar una lista de modelos en un RecyclerView.</w:t>
      </w:r>
      <w:r w:rsidRPr="003970BD">
        <w:rPr>
          <w:i/>
          <w:iCs/>
          <w:color w:val="5F826B"/>
          <w:lang w:val="es-AR"/>
        </w:rPr>
        <w:br/>
        <w:t xml:space="preserve"> *</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models </w:t>
      </w:r>
      <w:r w:rsidRPr="003970BD">
        <w:rPr>
          <w:i/>
          <w:iCs/>
          <w:color w:val="5F826B"/>
          <w:lang w:val="es-AR"/>
        </w:rPr>
        <w:t>Lista de modelos a mostrar.</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onModelSelected </w:t>
      </w:r>
      <w:r w:rsidRPr="003970BD">
        <w:rPr>
          <w:i/>
          <w:iCs/>
          <w:color w:val="5F826B"/>
          <w:lang w:val="es-AR"/>
        </w:rPr>
        <w:t>Callback que se ejecuta cuando se selecciona un modelo.</w:t>
      </w:r>
      <w:r w:rsidRPr="003970BD">
        <w:rPr>
          <w:i/>
          <w:iCs/>
          <w:color w:val="5F826B"/>
          <w:lang w:val="es-AR"/>
        </w:rPr>
        <w:br/>
        <w:t xml:space="preserve"> */</w:t>
      </w:r>
      <w:r w:rsidRPr="003970BD">
        <w:rPr>
          <w:i/>
          <w:iCs/>
          <w:color w:val="5F826B"/>
          <w:lang w:val="es-AR"/>
        </w:rPr>
        <w:br/>
      </w:r>
      <w:proofErr w:type="gramStart"/>
      <w:r w:rsidRPr="003970BD">
        <w:rPr>
          <w:color w:val="CF8E6D"/>
          <w:lang w:val="es-AR"/>
        </w:rPr>
        <w:t>class</w:t>
      </w:r>
      <w:proofErr w:type="gramEnd"/>
      <w:r w:rsidRPr="003970BD">
        <w:rPr>
          <w:color w:val="CF8E6D"/>
          <w:lang w:val="es-AR"/>
        </w:rPr>
        <w:t xml:space="preserve"> </w:t>
      </w:r>
      <w:r w:rsidRPr="003970BD">
        <w:rPr>
          <w:color w:val="BCBEC4"/>
          <w:lang w:val="es-AR"/>
        </w:rPr>
        <w:t>ModelListAdapter(</w:t>
      </w:r>
      <w:r w:rsidRPr="003970BD">
        <w:rPr>
          <w:color w:val="BCBEC4"/>
          <w:lang w:val="es-AR"/>
        </w:rPr>
        <w:br/>
        <w:t xml:space="preserve">    </w:t>
      </w:r>
      <w:r w:rsidRPr="003970BD">
        <w:rPr>
          <w:color w:val="CF8E6D"/>
          <w:lang w:val="es-AR"/>
        </w:rPr>
        <w:t xml:space="preserve">private val </w:t>
      </w:r>
      <w:r w:rsidRPr="003970BD">
        <w:rPr>
          <w:color w:val="C77DBB"/>
          <w:lang w:val="es-AR"/>
        </w:rPr>
        <w:t>models</w:t>
      </w:r>
      <w:r w:rsidRPr="003970BD">
        <w:rPr>
          <w:color w:val="BCBEC4"/>
          <w:lang w:val="es-AR"/>
        </w:rPr>
        <w:t>: List&lt;String&gt;,</w:t>
      </w:r>
      <w:r w:rsidRPr="003970BD">
        <w:rPr>
          <w:color w:val="BCBEC4"/>
          <w:lang w:val="es-AR"/>
        </w:rPr>
        <w:br/>
        <w:t xml:space="preserve">    </w:t>
      </w:r>
      <w:r w:rsidRPr="003970BD">
        <w:rPr>
          <w:color w:val="CF8E6D"/>
          <w:lang w:val="es-AR"/>
        </w:rPr>
        <w:t xml:space="preserve">private val </w:t>
      </w:r>
      <w:r w:rsidRPr="003970BD">
        <w:rPr>
          <w:color w:val="C77DBB"/>
          <w:lang w:val="es-AR"/>
        </w:rPr>
        <w:t>onModelSelected</w:t>
      </w:r>
      <w:r w:rsidRPr="003970BD">
        <w:rPr>
          <w:color w:val="BCBEC4"/>
          <w:lang w:val="es-AR"/>
        </w:rPr>
        <w:t>: (String, Int) -&gt; Unit</w:t>
      </w:r>
      <w:r w:rsidRPr="003970BD">
        <w:rPr>
          <w:color w:val="BCBEC4"/>
          <w:lang w:val="es-AR"/>
        </w:rPr>
        <w:br/>
        <w:t>) : RecyclerView.Adapter&lt;ModelListAdapter.ModelViewHolder&gt;() {</w:t>
      </w:r>
      <w:r w:rsidRPr="003970BD">
        <w:rPr>
          <w:color w:val="BCBEC4"/>
          <w:lang w:val="es-AR"/>
        </w:rPr>
        <w:br/>
      </w:r>
      <w:r w:rsidRPr="003970BD">
        <w:rPr>
          <w:color w:val="BCBEC4"/>
          <w:lang w:val="es-AR"/>
        </w:rPr>
        <w:br/>
        <w:t xml:space="preserve">    </w:t>
      </w:r>
      <w:r w:rsidRPr="003970BD">
        <w:rPr>
          <w:color w:val="CF8E6D"/>
          <w:lang w:val="es-AR"/>
        </w:rPr>
        <w:t xml:space="preserve">private var </w:t>
      </w:r>
      <w:r w:rsidRPr="003970BD">
        <w:rPr>
          <w:color w:val="C77DBB"/>
          <w:lang w:val="es-AR"/>
        </w:rPr>
        <w:t>selectedPosition</w:t>
      </w:r>
      <w:r w:rsidRPr="003970BD">
        <w:rPr>
          <w:color w:val="BCBEC4"/>
          <w:lang w:val="es-AR"/>
        </w:rPr>
        <w:t>: Int = RecyclerView.</w:t>
      </w:r>
      <w:r w:rsidRPr="003970BD">
        <w:rPr>
          <w:i/>
          <w:iCs/>
          <w:color w:val="C77DBB"/>
          <w:lang w:val="es-AR"/>
        </w:rPr>
        <w:t>NO_POSITION</w:t>
      </w:r>
      <w:r w:rsidRPr="003970BD">
        <w:rPr>
          <w:i/>
          <w:iCs/>
          <w:color w:val="C77DBB"/>
          <w:lang w:val="es-AR"/>
        </w:rPr>
        <w:br/>
      </w:r>
      <w:r w:rsidRPr="003970BD">
        <w:rPr>
          <w:i/>
          <w:iCs/>
          <w:color w:val="C77DBB"/>
          <w:lang w:val="es-AR"/>
        </w:rPr>
        <w:br/>
        <w:t xml:space="preserve">    </w:t>
      </w:r>
      <w:r w:rsidRPr="003970BD">
        <w:rPr>
          <w:i/>
          <w:iCs/>
          <w:color w:val="5F826B"/>
          <w:lang w:val="es-AR"/>
        </w:rPr>
        <w:t>/**</w:t>
      </w:r>
      <w:r w:rsidRPr="003970BD">
        <w:rPr>
          <w:i/>
          <w:iCs/>
          <w:color w:val="5F826B"/>
          <w:lang w:val="es-AR"/>
        </w:rPr>
        <w:br/>
        <w:t xml:space="preserve">     * Crea una nueva instancia de ViewHolder y la inicializa con la vista correspondiente.</w:t>
      </w:r>
      <w:r w:rsidRPr="003970BD">
        <w:rPr>
          <w:i/>
          <w:iCs/>
          <w:color w:val="5F826B"/>
          <w:lang w:val="es-AR"/>
        </w:rPr>
        <w:br/>
        <w:t xml:space="preserve">     *</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parent </w:t>
      </w:r>
      <w:r w:rsidRPr="003970BD">
        <w:rPr>
          <w:i/>
          <w:iCs/>
          <w:color w:val="5F826B"/>
          <w:lang w:val="es-AR"/>
        </w:rPr>
        <w:t>El ViewGroup en el que se va a añadir la nueva vista.</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viewType </w:t>
      </w:r>
      <w:r w:rsidRPr="003970BD">
        <w:rPr>
          <w:i/>
          <w:iCs/>
          <w:color w:val="5F826B"/>
          <w:lang w:val="es-AR"/>
        </w:rPr>
        <w:t>El tipo de vista que se va a crear.</w:t>
      </w:r>
      <w:r w:rsidRPr="003970BD">
        <w:rPr>
          <w:i/>
          <w:iCs/>
          <w:color w:val="5F826B"/>
          <w:lang w:val="es-AR"/>
        </w:rPr>
        <w:br/>
        <w:t xml:space="preserve">     </w:t>
      </w:r>
      <w:r w:rsidRPr="00EA25D2">
        <w:rPr>
          <w:i/>
          <w:iCs/>
          <w:color w:val="5F826B"/>
        </w:rPr>
        <w:t xml:space="preserve">* </w:t>
      </w:r>
      <w:r w:rsidRPr="00EA25D2">
        <w:rPr>
          <w:i/>
          <w:iCs/>
          <w:color w:val="67A37C"/>
        </w:rPr>
        <w:t xml:space="preserve">@return </w:t>
      </w:r>
      <w:proofErr w:type="gramStart"/>
      <w:r w:rsidRPr="00EA25D2">
        <w:rPr>
          <w:i/>
          <w:iCs/>
          <w:color w:val="5F826B"/>
        </w:rPr>
        <w:t>Un</w:t>
      </w:r>
      <w:proofErr w:type="gramEnd"/>
      <w:r w:rsidRPr="00EA25D2">
        <w:rPr>
          <w:i/>
          <w:iCs/>
          <w:color w:val="5F826B"/>
        </w:rPr>
        <w:t xml:space="preserve"> nuevo ModelViewHolder.</w:t>
      </w:r>
      <w:r w:rsidRPr="00EA25D2">
        <w:rPr>
          <w:i/>
          <w:iCs/>
          <w:color w:val="5F826B"/>
        </w:rPr>
        <w:br/>
        <w:t xml:space="preserve">     */</w:t>
      </w:r>
      <w:r w:rsidRPr="00EA25D2">
        <w:rPr>
          <w:i/>
          <w:iCs/>
          <w:color w:val="5F826B"/>
        </w:rPr>
        <w:br/>
      </w:r>
      <w:r w:rsidRPr="00EA25D2">
        <w:rPr>
          <w:i/>
          <w:iCs/>
          <w:color w:val="5F826B"/>
        </w:rPr>
        <w:lastRenderedPageBreak/>
        <w:t xml:space="preserve">    </w:t>
      </w:r>
      <w:r w:rsidRPr="00EA25D2">
        <w:rPr>
          <w:color w:val="CF8E6D"/>
        </w:rPr>
        <w:t xml:space="preserve">override fun </w:t>
      </w:r>
      <w:proofErr w:type="gramStart"/>
      <w:r w:rsidRPr="00EA25D2">
        <w:rPr>
          <w:color w:val="56A8F5"/>
        </w:rPr>
        <w:t>onCreateViewHolder</w:t>
      </w:r>
      <w:r w:rsidRPr="00EA25D2">
        <w:rPr>
          <w:color w:val="BCBEC4"/>
        </w:rPr>
        <w:t>(</w:t>
      </w:r>
      <w:proofErr w:type="gramEnd"/>
      <w:r w:rsidRPr="00EA25D2">
        <w:rPr>
          <w:color w:val="BCBEC4"/>
        </w:rPr>
        <w:t>parent: ViewGroup, viewType: Int): ModelViewHolder {</w:t>
      </w:r>
      <w:r w:rsidRPr="00EA25D2">
        <w:rPr>
          <w:color w:val="BCBEC4"/>
        </w:rPr>
        <w:br/>
        <w:t xml:space="preserve">        </w:t>
      </w:r>
      <w:r w:rsidRPr="00EA25D2">
        <w:rPr>
          <w:color w:val="CF8E6D"/>
        </w:rPr>
        <w:t xml:space="preserve">val </w:t>
      </w:r>
      <w:r w:rsidRPr="00EA25D2">
        <w:rPr>
          <w:color w:val="BCBEC4"/>
        </w:rPr>
        <w:t>view = LayoutInflater.from(parent.</w:t>
      </w:r>
      <w:r w:rsidRPr="00EA25D2">
        <w:rPr>
          <w:i/>
          <w:iCs/>
          <w:color w:val="C77DBB"/>
        </w:rPr>
        <w:t>context</w:t>
      </w:r>
      <w:r w:rsidRPr="00EA25D2">
        <w:rPr>
          <w:color w:val="BCBEC4"/>
        </w:rPr>
        <w:t>)</w:t>
      </w:r>
      <w:r w:rsidRPr="00EA25D2">
        <w:rPr>
          <w:color w:val="BCBEC4"/>
        </w:rPr>
        <w:br/>
        <w:t xml:space="preserve">            .inflate(R.layout.</w:t>
      </w:r>
      <w:r w:rsidRPr="00EA25D2">
        <w:rPr>
          <w:i/>
          <w:iCs/>
          <w:color w:val="C77DBB"/>
        </w:rPr>
        <w:t>item_model</w:t>
      </w:r>
      <w:r w:rsidRPr="00EA25D2">
        <w:rPr>
          <w:color w:val="BCBEC4"/>
        </w:rPr>
        <w:t xml:space="preserve">, parent, </w:t>
      </w:r>
      <w:r w:rsidRPr="00EA25D2">
        <w:rPr>
          <w:color w:val="CF8E6D"/>
        </w:rPr>
        <w:t>false</w:t>
      </w:r>
      <w:r w:rsidRPr="00EA25D2">
        <w:rPr>
          <w:color w:val="BCBEC4"/>
        </w:rPr>
        <w:t>)</w:t>
      </w:r>
      <w:r w:rsidRPr="00EA25D2">
        <w:rPr>
          <w:color w:val="BCBEC4"/>
        </w:rPr>
        <w:br/>
        <w:t xml:space="preserve">        </w:t>
      </w:r>
      <w:r w:rsidRPr="00EA25D2">
        <w:rPr>
          <w:color w:val="CF8E6D"/>
        </w:rPr>
        <w:t xml:space="preserve">return </w:t>
      </w:r>
      <w:r w:rsidRPr="00EA25D2">
        <w:rPr>
          <w:color w:val="BCBEC4"/>
        </w:rPr>
        <w:t>ModelViewHolder(view)</w:t>
      </w:r>
      <w:r w:rsidRPr="00EA25D2">
        <w:rPr>
          <w:color w:val="BCBEC4"/>
        </w:rPr>
        <w:br/>
        <w:t xml:space="preserve">    }</w:t>
      </w:r>
      <w:r w:rsidRPr="00EA25D2">
        <w:rPr>
          <w:color w:val="BCBEC4"/>
        </w:rPr>
        <w:br/>
      </w:r>
      <w:r w:rsidRPr="00EA25D2">
        <w:rPr>
          <w:color w:val="BCBEC4"/>
        </w:rPr>
        <w:br/>
        <w:t xml:space="preserve">    </w:t>
      </w:r>
      <w:r w:rsidRPr="00EA25D2">
        <w:rPr>
          <w:i/>
          <w:iCs/>
          <w:color w:val="5F826B"/>
        </w:rPr>
        <w:t>/**</w:t>
      </w:r>
      <w:r w:rsidRPr="00EA25D2">
        <w:rPr>
          <w:i/>
          <w:iCs/>
          <w:color w:val="5F826B"/>
        </w:rPr>
        <w:br/>
        <w:t xml:space="preserve">     * Asigna los datos a las vistas del ViewHolder.</w:t>
      </w:r>
      <w:r w:rsidRPr="00EA25D2">
        <w:rPr>
          <w:i/>
          <w:iCs/>
          <w:color w:val="5F826B"/>
        </w:rPr>
        <w:br/>
        <w:t xml:space="preserve">     </w:t>
      </w:r>
      <w:r w:rsidRPr="003970BD">
        <w:rPr>
          <w:i/>
          <w:iCs/>
          <w:color w:val="5F826B"/>
          <w:lang w:val="es-AR"/>
        </w:rPr>
        <w:t>*</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holder </w:t>
      </w:r>
      <w:r w:rsidRPr="003970BD">
        <w:rPr>
          <w:i/>
          <w:iCs/>
          <w:color w:val="5F826B"/>
          <w:lang w:val="es-AR"/>
        </w:rPr>
        <w:t>El ViewHolder que contiene las vistas a las que se asignarán los datos.</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position </w:t>
      </w:r>
      <w:r w:rsidRPr="003970BD">
        <w:rPr>
          <w:i/>
          <w:iCs/>
          <w:color w:val="5F826B"/>
          <w:lang w:val="es-AR"/>
        </w:rPr>
        <w:t>La posición actual en la lista de modelos.</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override</w:t>
      </w:r>
      <w:proofErr w:type="gramEnd"/>
      <w:r w:rsidRPr="003970BD">
        <w:rPr>
          <w:color w:val="CF8E6D"/>
          <w:lang w:val="es-AR"/>
        </w:rPr>
        <w:t xml:space="preserve"> fun </w:t>
      </w:r>
      <w:r w:rsidRPr="003970BD">
        <w:rPr>
          <w:color w:val="56A8F5"/>
          <w:lang w:val="es-AR"/>
        </w:rPr>
        <w:t>onBindViewHolder</w:t>
      </w:r>
      <w:r w:rsidRPr="003970BD">
        <w:rPr>
          <w:color w:val="BCBEC4"/>
          <w:lang w:val="es-AR"/>
        </w:rPr>
        <w:t>(holder: ModelViewHolder, position: Int) {</w:t>
      </w:r>
      <w:r w:rsidRPr="003970BD">
        <w:rPr>
          <w:color w:val="BCBEC4"/>
          <w:lang w:val="es-AR"/>
        </w:rPr>
        <w:br/>
        <w:t xml:space="preserve">        </w:t>
      </w:r>
      <w:r w:rsidRPr="003970BD">
        <w:rPr>
          <w:color w:val="CF8E6D"/>
          <w:lang w:val="es-AR"/>
        </w:rPr>
        <w:t xml:space="preserve">val </w:t>
      </w:r>
      <w:r w:rsidRPr="003970BD">
        <w:rPr>
          <w:color w:val="BCBEC4"/>
          <w:lang w:val="es-AR"/>
        </w:rPr>
        <w:t xml:space="preserve">model = </w:t>
      </w:r>
      <w:r w:rsidRPr="003970BD">
        <w:rPr>
          <w:color w:val="C77DBB"/>
          <w:lang w:val="es-AR"/>
        </w:rPr>
        <w:t>models</w:t>
      </w:r>
      <w:r w:rsidRPr="003970BD">
        <w:rPr>
          <w:color w:val="BCBEC4"/>
          <w:lang w:val="es-AR"/>
        </w:rPr>
        <w:t>[position]</w:t>
      </w:r>
      <w:r w:rsidRPr="003970BD">
        <w:rPr>
          <w:color w:val="BCBEC4"/>
          <w:lang w:val="es-AR"/>
        </w:rPr>
        <w:br/>
        <w:t xml:space="preserve">        holder.bind(model, position)</w:t>
      </w:r>
      <w:r w:rsidRPr="003970BD">
        <w:rPr>
          <w:color w:val="BCBEC4"/>
          <w:lang w:val="es-AR"/>
        </w:rPr>
        <w:br/>
        <w:t xml:space="preserve">    }</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Devuelve el número total de modelos en la lista.</w:t>
      </w:r>
      <w:r w:rsidRPr="003970BD">
        <w:rPr>
          <w:i/>
          <w:iCs/>
          <w:color w:val="5F826B"/>
          <w:lang w:val="es-AR"/>
        </w:rPr>
        <w:br/>
        <w:t xml:space="preserve">     *</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return</w:t>
      </w:r>
      <w:proofErr w:type="gramEnd"/>
      <w:r w:rsidRPr="003970BD">
        <w:rPr>
          <w:i/>
          <w:iCs/>
          <w:color w:val="67A37C"/>
          <w:lang w:val="es-AR"/>
        </w:rPr>
        <w:t xml:space="preserve"> </w:t>
      </w:r>
      <w:r w:rsidRPr="003970BD">
        <w:rPr>
          <w:i/>
          <w:iCs/>
          <w:color w:val="5F826B"/>
          <w:lang w:val="es-AR"/>
        </w:rPr>
        <w:t>El tamaño de la lista de modelos.</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override</w:t>
      </w:r>
      <w:proofErr w:type="gramEnd"/>
      <w:r w:rsidRPr="003970BD">
        <w:rPr>
          <w:color w:val="CF8E6D"/>
          <w:lang w:val="es-AR"/>
        </w:rPr>
        <w:t xml:space="preserve"> fun </w:t>
      </w:r>
      <w:r w:rsidRPr="003970BD">
        <w:rPr>
          <w:color w:val="56A8F5"/>
          <w:lang w:val="es-AR"/>
        </w:rPr>
        <w:t>getItemCount</w:t>
      </w:r>
      <w:r w:rsidRPr="003970BD">
        <w:rPr>
          <w:color w:val="BCBEC4"/>
          <w:lang w:val="es-AR"/>
        </w:rPr>
        <w:t xml:space="preserve">(): Int = </w:t>
      </w:r>
      <w:r w:rsidRPr="003970BD">
        <w:rPr>
          <w:color w:val="C77DBB"/>
          <w:lang w:val="es-AR"/>
        </w:rPr>
        <w:t>models</w:t>
      </w:r>
      <w:r w:rsidRPr="003970BD">
        <w:rPr>
          <w:color w:val="BCBEC4"/>
          <w:lang w:val="es-AR"/>
        </w:rPr>
        <w:t>.</w:t>
      </w:r>
      <w:r w:rsidRPr="003970BD">
        <w:rPr>
          <w:color w:val="C77DBB"/>
          <w:lang w:val="es-AR"/>
        </w:rPr>
        <w:t>size</w:t>
      </w:r>
      <w:r w:rsidRPr="003970BD">
        <w:rPr>
          <w:color w:val="C77DBB"/>
          <w:lang w:val="es-AR"/>
        </w:rPr>
        <w:br/>
      </w:r>
      <w:r w:rsidRPr="003970BD">
        <w:rPr>
          <w:color w:val="C77DBB"/>
          <w:lang w:val="es-AR"/>
        </w:rPr>
        <w:br/>
        <w:t xml:space="preserve">    </w:t>
      </w:r>
      <w:r w:rsidRPr="003970BD">
        <w:rPr>
          <w:i/>
          <w:iCs/>
          <w:color w:val="5F826B"/>
          <w:lang w:val="es-AR"/>
        </w:rPr>
        <w:t>/**</w:t>
      </w:r>
      <w:r w:rsidRPr="003970BD">
        <w:rPr>
          <w:i/>
          <w:iCs/>
          <w:color w:val="5F826B"/>
          <w:lang w:val="es-AR"/>
        </w:rPr>
        <w:br/>
        <w:t xml:space="preserve">     * Actualiza la posición del modelo seleccionado y notifica al adaptador.</w:t>
      </w:r>
      <w:r w:rsidRPr="003970BD">
        <w:rPr>
          <w:i/>
          <w:iCs/>
          <w:color w:val="5F826B"/>
          <w:lang w:val="es-AR"/>
        </w:rPr>
        <w:br/>
        <w:t xml:space="preserve">     *</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position </w:t>
      </w:r>
      <w:r w:rsidRPr="003970BD">
        <w:rPr>
          <w:i/>
          <w:iCs/>
          <w:color w:val="5F826B"/>
          <w:lang w:val="es-AR"/>
        </w:rPr>
        <w:t>La posición del modelo seleccionado.</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fun</w:t>
      </w:r>
      <w:proofErr w:type="gramEnd"/>
      <w:r w:rsidRPr="003970BD">
        <w:rPr>
          <w:color w:val="CF8E6D"/>
          <w:lang w:val="es-AR"/>
        </w:rPr>
        <w:t xml:space="preserve"> </w:t>
      </w:r>
      <w:r w:rsidRPr="003970BD">
        <w:rPr>
          <w:color w:val="56A8F5"/>
          <w:lang w:val="es-AR"/>
        </w:rPr>
        <w:t>setSelectedPosition</w:t>
      </w:r>
      <w:r w:rsidRPr="003970BD">
        <w:rPr>
          <w:color w:val="BCBEC4"/>
          <w:lang w:val="es-AR"/>
        </w:rPr>
        <w:t>(position: Int) {</w:t>
      </w:r>
      <w:r w:rsidRPr="003970BD">
        <w:rPr>
          <w:color w:val="BCBEC4"/>
          <w:lang w:val="es-AR"/>
        </w:rPr>
        <w:br/>
        <w:t xml:space="preserve">        </w:t>
      </w:r>
      <w:r w:rsidRPr="003970BD">
        <w:rPr>
          <w:color w:val="CF8E6D"/>
          <w:lang w:val="es-AR"/>
        </w:rPr>
        <w:t xml:space="preserve">val </w:t>
      </w:r>
      <w:r w:rsidRPr="003970BD">
        <w:rPr>
          <w:color w:val="BCBEC4"/>
          <w:lang w:val="es-AR"/>
        </w:rPr>
        <w:t xml:space="preserve">previousPosition = </w:t>
      </w:r>
      <w:r w:rsidRPr="003970BD">
        <w:rPr>
          <w:color w:val="C77DBB"/>
          <w:lang w:val="es-AR"/>
        </w:rPr>
        <w:t>selectedPosition</w:t>
      </w:r>
      <w:r w:rsidRPr="003970BD">
        <w:rPr>
          <w:color w:val="C77DBB"/>
          <w:lang w:val="es-AR"/>
        </w:rPr>
        <w:br/>
        <w:t xml:space="preserve">        selectedPosition </w:t>
      </w:r>
      <w:r w:rsidRPr="003970BD">
        <w:rPr>
          <w:color w:val="BCBEC4"/>
          <w:lang w:val="es-AR"/>
        </w:rPr>
        <w:t>= position</w:t>
      </w:r>
      <w:r w:rsidRPr="003970BD">
        <w:rPr>
          <w:color w:val="BCBEC4"/>
          <w:lang w:val="es-AR"/>
        </w:rPr>
        <w:br/>
        <w:t xml:space="preserve">        notifyItemChanged(previousPosition) </w:t>
      </w:r>
      <w:r w:rsidRPr="003970BD">
        <w:rPr>
          <w:color w:val="7A7E85"/>
          <w:lang w:val="es-AR"/>
        </w:rPr>
        <w:t>// Notificar cambio en la posición anterior</w:t>
      </w:r>
      <w:r w:rsidRPr="003970BD">
        <w:rPr>
          <w:color w:val="7A7E85"/>
          <w:lang w:val="es-AR"/>
        </w:rPr>
        <w:br/>
        <w:t xml:space="preserve">        </w:t>
      </w:r>
      <w:r w:rsidRPr="003970BD">
        <w:rPr>
          <w:color w:val="BCBEC4"/>
          <w:lang w:val="es-AR"/>
        </w:rPr>
        <w:t>notifyItemChanged(</w:t>
      </w:r>
      <w:r w:rsidRPr="003970BD">
        <w:rPr>
          <w:color w:val="C77DBB"/>
          <w:lang w:val="es-AR"/>
        </w:rPr>
        <w:t>selectedPosition</w:t>
      </w:r>
      <w:r w:rsidRPr="003970BD">
        <w:rPr>
          <w:color w:val="BCBEC4"/>
          <w:lang w:val="es-AR"/>
        </w:rPr>
        <w:t xml:space="preserve">) </w:t>
      </w:r>
      <w:r w:rsidRPr="003970BD">
        <w:rPr>
          <w:color w:val="7A7E85"/>
          <w:lang w:val="es-AR"/>
        </w:rPr>
        <w:t>// Notificar cambio en la nueva posición</w:t>
      </w:r>
      <w:r w:rsidRPr="003970BD">
        <w:rPr>
          <w:color w:val="7A7E85"/>
          <w:lang w:val="es-AR"/>
        </w:rPr>
        <w:br/>
        <w:t xml:space="preserve">    </w:t>
      </w:r>
      <w:r w:rsidRPr="003970BD">
        <w:rPr>
          <w:color w:val="BCBEC4"/>
          <w:lang w:val="es-AR"/>
        </w:rPr>
        <w:t>}</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ViewHolder que contiene las referencias a las vistas de cada ítem.</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inner</w:t>
      </w:r>
      <w:proofErr w:type="gramEnd"/>
      <w:r w:rsidRPr="003970BD">
        <w:rPr>
          <w:color w:val="CF8E6D"/>
          <w:lang w:val="es-AR"/>
        </w:rPr>
        <w:t xml:space="preserve"> class </w:t>
      </w:r>
      <w:r w:rsidRPr="003970BD">
        <w:rPr>
          <w:color w:val="BCBEC4"/>
          <w:lang w:val="es-AR"/>
        </w:rPr>
        <w:t>ModelViewHolder(view: View) : RecyclerView.ViewHolder(view) {</w:t>
      </w:r>
      <w:r w:rsidRPr="003970BD">
        <w:rPr>
          <w:color w:val="BCBEC4"/>
          <w:lang w:val="es-AR"/>
        </w:rPr>
        <w:br/>
        <w:t xml:space="preserve">        </w:t>
      </w:r>
      <w:r w:rsidRPr="003970BD">
        <w:rPr>
          <w:color w:val="CF8E6D"/>
          <w:lang w:val="es-AR"/>
        </w:rPr>
        <w:t xml:space="preserve">private val </w:t>
      </w:r>
      <w:r w:rsidRPr="003970BD">
        <w:rPr>
          <w:color w:val="C77DBB"/>
          <w:lang w:val="es-AR"/>
        </w:rPr>
        <w:t>modelName</w:t>
      </w:r>
      <w:r w:rsidRPr="003970BD">
        <w:rPr>
          <w:color w:val="BCBEC4"/>
          <w:lang w:val="es-AR"/>
        </w:rPr>
        <w:t>: TextView = view.findViewById(R.id.</w:t>
      </w:r>
      <w:r w:rsidRPr="003970BD">
        <w:rPr>
          <w:i/>
          <w:iCs/>
          <w:color w:val="C77DBB"/>
          <w:lang w:val="es-AR"/>
        </w:rPr>
        <w:t>model_name</w:t>
      </w:r>
      <w:r w:rsidRPr="003970BD">
        <w:rPr>
          <w:color w:val="BCBEC4"/>
          <w:lang w:val="es-AR"/>
        </w:rPr>
        <w:t>)</w:t>
      </w:r>
      <w:r w:rsidRPr="003970BD">
        <w:rPr>
          <w:color w:val="BCBEC4"/>
          <w:lang w:val="es-AR"/>
        </w:rPr>
        <w:br/>
        <w:t xml:space="preserve">        </w:t>
      </w:r>
      <w:r w:rsidRPr="003970BD">
        <w:rPr>
          <w:color w:val="CF8E6D"/>
          <w:lang w:val="es-AR"/>
        </w:rPr>
        <w:t xml:space="preserve">private val </w:t>
      </w:r>
      <w:r w:rsidRPr="003970BD">
        <w:rPr>
          <w:color w:val="C77DBB"/>
          <w:lang w:val="es-AR"/>
        </w:rPr>
        <w:t>selectionIndicator</w:t>
      </w:r>
      <w:r w:rsidRPr="003970BD">
        <w:rPr>
          <w:color w:val="BCBEC4"/>
          <w:lang w:val="es-AR"/>
        </w:rPr>
        <w:t>: View = view.findViewById(R.id.</w:t>
      </w:r>
      <w:r w:rsidRPr="003970BD">
        <w:rPr>
          <w:i/>
          <w:iCs/>
          <w:color w:val="C77DBB"/>
          <w:lang w:val="es-AR"/>
        </w:rPr>
        <w:t>selection_indicator</w:t>
      </w:r>
      <w:r w:rsidRPr="003970BD">
        <w:rPr>
          <w:color w:val="BCBEC4"/>
          <w:lang w:val="es-AR"/>
        </w:rPr>
        <w:t>)</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Asigna el modelo y la posición al ViewHolder y establece el listener para clics.</w:t>
      </w:r>
      <w:r w:rsidRPr="003970BD">
        <w:rPr>
          <w:i/>
          <w:iCs/>
          <w:color w:val="5F826B"/>
          <w:lang w:val="es-AR"/>
        </w:rPr>
        <w:br/>
        <w:t xml:space="preserve">         *</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model </w:t>
      </w:r>
      <w:r w:rsidRPr="003970BD">
        <w:rPr>
          <w:i/>
          <w:iCs/>
          <w:color w:val="5F826B"/>
          <w:lang w:val="es-AR"/>
        </w:rPr>
        <w:t>El modelo que se va a mostrar.</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param</w:t>
      </w:r>
      <w:proofErr w:type="gramEnd"/>
      <w:r w:rsidRPr="003970BD">
        <w:rPr>
          <w:i/>
          <w:iCs/>
          <w:color w:val="67A37C"/>
          <w:lang w:val="es-AR"/>
        </w:rPr>
        <w:t xml:space="preserve"> </w:t>
      </w:r>
      <w:r w:rsidRPr="003970BD">
        <w:rPr>
          <w:i/>
          <w:iCs/>
          <w:color w:val="ABADB3"/>
          <w:lang w:val="es-AR"/>
        </w:rPr>
        <w:t xml:space="preserve">position </w:t>
      </w:r>
      <w:r w:rsidRPr="003970BD">
        <w:rPr>
          <w:i/>
          <w:iCs/>
          <w:color w:val="5F826B"/>
          <w:lang w:val="es-AR"/>
        </w:rPr>
        <w:t>La posición del modelo en la lista.</w:t>
      </w:r>
      <w:r w:rsidRPr="003970BD">
        <w:rPr>
          <w:i/>
          <w:iCs/>
          <w:color w:val="5F826B"/>
          <w:lang w:val="es-AR"/>
        </w:rPr>
        <w:br/>
        <w:t xml:space="preserve">         </w:t>
      </w:r>
      <w:r w:rsidRPr="00EA25D2">
        <w:rPr>
          <w:i/>
          <w:iCs/>
          <w:color w:val="5F826B"/>
        </w:rPr>
        <w:t>*/</w:t>
      </w:r>
      <w:r w:rsidRPr="00EA25D2">
        <w:rPr>
          <w:i/>
          <w:iCs/>
          <w:color w:val="5F826B"/>
        </w:rPr>
        <w:br/>
        <w:t xml:space="preserve">        </w:t>
      </w:r>
      <w:r w:rsidRPr="00EA25D2">
        <w:rPr>
          <w:color w:val="CF8E6D"/>
        </w:rPr>
        <w:t xml:space="preserve">fun </w:t>
      </w:r>
      <w:proofErr w:type="gramStart"/>
      <w:r w:rsidRPr="00EA25D2">
        <w:rPr>
          <w:color w:val="56A8F5"/>
        </w:rPr>
        <w:t>bind</w:t>
      </w:r>
      <w:r w:rsidRPr="00EA25D2">
        <w:rPr>
          <w:color w:val="BCBEC4"/>
        </w:rPr>
        <w:t>(</w:t>
      </w:r>
      <w:proofErr w:type="gramEnd"/>
      <w:r w:rsidRPr="00EA25D2">
        <w:rPr>
          <w:color w:val="BCBEC4"/>
        </w:rPr>
        <w:t>model: String, position: Int) {</w:t>
      </w:r>
      <w:r w:rsidRPr="00EA25D2">
        <w:rPr>
          <w:color w:val="BCBEC4"/>
        </w:rPr>
        <w:br/>
      </w:r>
      <w:r w:rsidRPr="00EA25D2">
        <w:rPr>
          <w:color w:val="BCBEC4"/>
        </w:rPr>
        <w:lastRenderedPageBreak/>
        <w:t xml:space="preserve">            </w:t>
      </w:r>
      <w:r w:rsidRPr="00EA25D2">
        <w:rPr>
          <w:color w:val="C77DBB"/>
        </w:rPr>
        <w:t>modelName</w:t>
      </w:r>
      <w:r w:rsidRPr="00EA25D2">
        <w:rPr>
          <w:color w:val="BCBEC4"/>
        </w:rPr>
        <w:t>.</w:t>
      </w:r>
      <w:r w:rsidRPr="00EA25D2">
        <w:rPr>
          <w:i/>
          <w:iCs/>
          <w:color w:val="C77DBB"/>
        </w:rPr>
        <w:t xml:space="preserve">text </w:t>
      </w:r>
      <w:r w:rsidRPr="00EA25D2">
        <w:rPr>
          <w:color w:val="BCBEC4"/>
        </w:rPr>
        <w:t>= model</w:t>
      </w:r>
      <w:r w:rsidRPr="00EA25D2">
        <w:rPr>
          <w:color w:val="BCBEC4"/>
        </w:rPr>
        <w:br/>
        <w:t xml:space="preserve">            </w:t>
      </w:r>
      <w:r w:rsidRPr="00EA25D2">
        <w:rPr>
          <w:color w:val="C77DBB"/>
        </w:rPr>
        <w:t>selectionIndicator</w:t>
      </w:r>
      <w:r w:rsidRPr="00EA25D2">
        <w:rPr>
          <w:color w:val="BCBEC4"/>
        </w:rPr>
        <w:t>.setBackgroundResource(</w:t>
      </w:r>
      <w:r w:rsidRPr="00EA25D2">
        <w:rPr>
          <w:color w:val="BCBEC4"/>
        </w:rPr>
        <w:br/>
        <w:t xml:space="preserve">                </w:t>
      </w:r>
      <w:r w:rsidRPr="00EA25D2">
        <w:rPr>
          <w:color w:val="CF8E6D"/>
        </w:rPr>
        <w:t xml:space="preserve">if </w:t>
      </w:r>
      <w:r w:rsidRPr="00EA25D2">
        <w:rPr>
          <w:color w:val="BCBEC4"/>
        </w:rPr>
        <w:t xml:space="preserve">(position == </w:t>
      </w:r>
      <w:r w:rsidRPr="00EA25D2">
        <w:rPr>
          <w:color w:val="C77DBB"/>
        </w:rPr>
        <w:t>selectedPosition</w:t>
      </w:r>
      <w:r w:rsidRPr="00EA25D2">
        <w:rPr>
          <w:color w:val="BCBEC4"/>
        </w:rPr>
        <w:t>)</w:t>
      </w:r>
      <w:r w:rsidRPr="00EA25D2">
        <w:rPr>
          <w:color w:val="BCBEC4"/>
        </w:rPr>
        <w:br/>
        <w:t xml:space="preserve">                    R.drawable.</w:t>
      </w:r>
      <w:r w:rsidRPr="00EA25D2">
        <w:rPr>
          <w:i/>
          <w:iCs/>
          <w:color w:val="C77DBB"/>
        </w:rPr>
        <w:t>circle_selected</w:t>
      </w:r>
      <w:r w:rsidRPr="00EA25D2">
        <w:rPr>
          <w:i/>
          <w:iCs/>
          <w:color w:val="C77DBB"/>
        </w:rPr>
        <w:br/>
        <w:t xml:space="preserve">                </w:t>
      </w:r>
      <w:r w:rsidRPr="00EA25D2">
        <w:rPr>
          <w:color w:val="CF8E6D"/>
        </w:rPr>
        <w:t>else</w:t>
      </w:r>
      <w:r w:rsidRPr="00EA25D2">
        <w:rPr>
          <w:color w:val="CF8E6D"/>
        </w:rPr>
        <w:br/>
        <w:t xml:space="preserve">                    </w:t>
      </w:r>
      <w:r w:rsidRPr="00EA25D2">
        <w:rPr>
          <w:color w:val="BCBEC4"/>
        </w:rPr>
        <w:t>R.drawable.</w:t>
      </w:r>
      <w:r w:rsidRPr="00EA25D2">
        <w:rPr>
          <w:i/>
          <w:iCs/>
          <w:color w:val="C77DBB"/>
        </w:rPr>
        <w:t>circle_unselected</w:t>
      </w:r>
      <w:r w:rsidRPr="00EA25D2">
        <w:rPr>
          <w:i/>
          <w:iCs/>
          <w:color w:val="C77DBB"/>
        </w:rPr>
        <w:br/>
        <w:t xml:space="preserve">            </w:t>
      </w:r>
      <w:r w:rsidRPr="00EA25D2">
        <w:rPr>
          <w:color w:val="BCBEC4"/>
        </w:rPr>
        <w:t>)</w:t>
      </w:r>
      <w:r w:rsidRPr="00EA25D2">
        <w:rPr>
          <w:color w:val="BCBEC4"/>
        </w:rPr>
        <w:br/>
      </w:r>
      <w:r w:rsidRPr="00EA25D2">
        <w:rPr>
          <w:color w:val="BCBEC4"/>
        </w:rPr>
        <w:br/>
        <w:t xml:space="preserve">            </w:t>
      </w:r>
      <w:r w:rsidRPr="00EA25D2">
        <w:rPr>
          <w:color w:val="C77DBB"/>
        </w:rPr>
        <w:t>itemView</w:t>
      </w:r>
      <w:r w:rsidRPr="00EA25D2">
        <w:rPr>
          <w:color w:val="BCBEC4"/>
        </w:rPr>
        <w:t xml:space="preserve">.setOnClickListener </w:t>
      </w:r>
      <w:r w:rsidRPr="00EA25D2">
        <w:rPr>
          <w:b/>
          <w:bCs/>
          <w:color w:val="BCBEC4"/>
        </w:rPr>
        <w:t>{</w:t>
      </w:r>
      <w:r w:rsidRPr="00EA25D2">
        <w:rPr>
          <w:b/>
          <w:bCs/>
          <w:color w:val="BCBEC4"/>
        </w:rPr>
        <w:br/>
        <w:t xml:space="preserve">                </w:t>
      </w:r>
      <w:r w:rsidRPr="00EA25D2">
        <w:rPr>
          <w:color w:val="BCBEC4"/>
        </w:rPr>
        <w:t>setSelectedPosition(position)</w:t>
      </w:r>
      <w:r w:rsidRPr="00EA25D2">
        <w:rPr>
          <w:color w:val="BCBEC4"/>
        </w:rPr>
        <w:br/>
        <w:t xml:space="preserve">                </w:t>
      </w:r>
      <w:r w:rsidRPr="00EA25D2">
        <w:rPr>
          <w:color w:val="C77DBB"/>
        </w:rPr>
        <w:t>onModelSelected</w:t>
      </w:r>
      <w:r w:rsidRPr="00EA25D2">
        <w:rPr>
          <w:color w:val="BCBEC4"/>
        </w:rPr>
        <w:t>(model, position)</w:t>
      </w:r>
      <w:r w:rsidRPr="00EA25D2">
        <w:rPr>
          <w:color w:val="BCBEC4"/>
        </w:rPr>
        <w:br/>
        <w:t xml:space="preserve">            </w:t>
      </w:r>
      <w:r w:rsidRPr="00EA25D2">
        <w:rPr>
          <w:b/>
          <w:bCs/>
          <w:color w:val="BCBEC4"/>
        </w:rPr>
        <w:t>}</w:t>
      </w:r>
      <w:r w:rsidRPr="00EA25D2">
        <w:rPr>
          <w:b/>
          <w:bCs/>
          <w:color w:val="BCBEC4"/>
        </w:rPr>
        <w:br/>
        <w:t xml:space="preserve">        </w:t>
      </w:r>
      <w:r w:rsidRPr="00EA25D2">
        <w:rPr>
          <w:color w:val="BCBEC4"/>
        </w:rPr>
        <w:t>}</w:t>
      </w:r>
      <w:r w:rsidRPr="00EA25D2">
        <w:rPr>
          <w:color w:val="BCBEC4"/>
        </w:rPr>
        <w:br/>
        <w:t xml:space="preserve">    }</w:t>
      </w:r>
      <w:r w:rsidRPr="00EA25D2">
        <w:rPr>
          <w:color w:val="BCBEC4"/>
        </w:rPr>
        <w:br/>
        <w:t>}</w:t>
      </w:r>
    </w:p>
    <w:p w14:paraId="342476B3" w14:textId="77777777" w:rsidR="00E106D8" w:rsidRPr="00EA25D2" w:rsidRDefault="00E106D8" w:rsidP="00823F86">
      <w:pPr>
        <w:rPr>
          <w:lang w:val="en-US"/>
        </w:rPr>
      </w:pPr>
    </w:p>
    <w:p w14:paraId="2249A488" w14:textId="77777777" w:rsidR="0088073D" w:rsidRPr="00EA25D2" w:rsidRDefault="0088073D" w:rsidP="00823F86">
      <w:pPr>
        <w:rPr>
          <w:lang w:val="en-US"/>
        </w:rPr>
      </w:pPr>
    </w:p>
    <w:p w14:paraId="75D24644" w14:textId="7CBA1816" w:rsidR="00823F86" w:rsidRPr="005640F5" w:rsidRDefault="005640F5" w:rsidP="005640F5">
      <w:pPr>
        <w:pStyle w:val="Heading2"/>
        <w:rPr>
          <w:lang w:val="en-US"/>
        </w:rPr>
      </w:pPr>
      <w:bookmarkStart w:id="32" w:name="_Toc185100505"/>
      <w:r w:rsidRPr="005640F5">
        <w:rPr>
          <w:lang w:val="en-US"/>
        </w:rPr>
        <w:t xml:space="preserve">8.7. </w:t>
      </w:r>
      <w:r w:rsidR="00C44FAD" w:rsidRPr="005640F5">
        <w:rPr>
          <w:lang w:val="en-US"/>
        </w:rPr>
        <w:t>ConfigActivity.kt</w:t>
      </w:r>
      <w:bookmarkEnd w:id="32"/>
    </w:p>
    <w:p w14:paraId="25D1D184" w14:textId="77777777" w:rsidR="00C44FAD" w:rsidRPr="005640F5" w:rsidRDefault="00C44FAD" w:rsidP="00823F86">
      <w:pPr>
        <w:rPr>
          <w:lang w:val="en-US"/>
        </w:rPr>
      </w:pPr>
    </w:p>
    <w:p w14:paraId="53F255DA" w14:textId="1565CE45" w:rsidR="00823F86" w:rsidRPr="003970BD" w:rsidRDefault="00E106D8" w:rsidP="00E106D8">
      <w:pPr>
        <w:pStyle w:val="HTMLPreformatted"/>
        <w:shd w:val="clear" w:color="auto" w:fill="1E1F22"/>
        <w:rPr>
          <w:color w:val="BCBEC4"/>
          <w:lang w:val="es-AR"/>
        </w:rPr>
      </w:pPr>
      <w:r w:rsidRPr="005640F5">
        <w:rPr>
          <w:color w:val="CF8E6D"/>
        </w:rPr>
        <w:t xml:space="preserve">package </w:t>
      </w:r>
      <w:r w:rsidRPr="005640F5">
        <w:rPr>
          <w:color w:val="BCBEC4"/>
        </w:rPr>
        <w:t>com.example.reconocimiento_billetes</w:t>
      </w:r>
      <w:r w:rsidRPr="005640F5">
        <w:rPr>
          <w:color w:val="BCBEC4"/>
        </w:rPr>
        <w:br/>
      </w:r>
      <w:r w:rsidRPr="005640F5">
        <w:rPr>
          <w:color w:val="BCBEC4"/>
        </w:rPr>
        <w:br/>
      </w:r>
      <w:r w:rsidRPr="005640F5">
        <w:rPr>
          <w:color w:val="CF8E6D"/>
        </w:rPr>
        <w:t xml:space="preserve">import </w:t>
      </w:r>
      <w:r w:rsidRPr="005640F5">
        <w:rPr>
          <w:color w:val="BCBEC4"/>
        </w:rPr>
        <w:t>android.annotation.</w:t>
      </w:r>
      <w:r w:rsidRPr="005640F5">
        <w:rPr>
          <w:color w:val="B3AE60"/>
        </w:rPr>
        <w:t>SuppressLint</w:t>
      </w:r>
      <w:r w:rsidRPr="005640F5">
        <w:rPr>
          <w:color w:val="B3AE60"/>
        </w:rPr>
        <w:br/>
      </w:r>
      <w:r w:rsidRPr="005640F5">
        <w:rPr>
          <w:color w:val="CF8E6D"/>
        </w:rPr>
        <w:t xml:space="preserve">import </w:t>
      </w:r>
      <w:r w:rsidRPr="005640F5">
        <w:rPr>
          <w:color w:val="BCBEC4"/>
        </w:rPr>
        <w:t>android.content.Intent</w:t>
      </w:r>
      <w:r w:rsidRPr="005640F5">
        <w:rPr>
          <w:color w:val="BCBEC4"/>
        </w:rPr>
        <w:br/>
      </w:r>
      <w:r w:rsidRPr="005640F5">
        <w:rPr>
          <w:color w:val="CF8E6D"/>
        </w:rPr>
        <w:t xml:space="preserve">import </w:t>
      </w:r>
      <w:r w:rsidRPr="005640F5">
        <w:rPr>
          <w:color w:val="BCBEC4"/>
        </w:rPr>
        <w:t>an</w:t>
      </w:r>
      <w:r w:rsidRPr="00EA25D2">
        <w:rPr>
          <w:color w:val="BCBEC4"/>
        </w:rPr>
        <w:t>droid.media.MediaPlayer</w:t>
      </w:r>
      <w:r w:rsidRPr="00EA25D2">
        <w:rPr>
          <w:color w:val="BCBEC4"/>
        </w:rPr>
        <w:br/>
      </w:r>
      <w:r w:rsidRPr="00EA25D2">
        <w:rPr>
          <w:color w:val="CF8E6D"/>
        </w:rPr>
        <w:t xml:space="preserve">import </w:t>
      </w:r>
      <w:r w:rsidRPr="00EA25D2">
        <w:rPr>
          <w:color w:val="BCBEC4"/>
        </w:rPr>
        <w:t>android.os.Bundle</w:t>
      </w:r>
      <w:r w:rsidRPr="00EA25D2">
        <w:rPr>
          <w:color w:val="BCBEC4"/>
        </w:rPr>
        <w:br/>
      </w:r>
      <w:r w:rsidRPr="00EA25D2">
        <w:rPr>
          <w:color w:val="CF8E6D"/>
        </w:rPr>
        <w:t xml:space="preserve">import </w:t>
      </w:r>
      <w:r w:rsidRPr="00EA25D2">
        <w:rPr>
          <w:color w:val="BCBEC4"/>
        </w:rPr>
        <w:t>android.view.MotionEvent</w:t>
      </w:r>
      <w:r w:rsidRPr="00EA25D2">
        <w:rPr>
          <w:color w:val="BCBEC4"/>
        </w:rPr>
        <w:br/>
      </w:r>
      <w:r w:rsidRPr="00EA25D2">
        <w:rPr>
          <w:color w:val="CF8E6D"/>
        </w:rPr>
        <w:t xml:space="preserve">import </w:t>
      </w:r>
      <w:r w:rsidRPr="00EA25D2">
        <w:rPr>
          <w:color w:val="BCBEC4"/>
        </w:rPr>
        <w:t>android.view.View</w:t>
      </w:r>
      <w:r w:rsidRPr="00EA25D2">
        <w:rPr>
          <w:color w:val="BCBEC4"/>
        </w:rPr>
        <w:br/>
      </w:r>
      <w:r w:rsidRPr="00EA25D2">
        <w:rPr>
          <w:color w:val="CF8E6D"/>
        </w:rPr>
        <w:t xml:space="preserve">import </w:t>
      </w:r>
      <w:r w:rsidRPr="00EA25D2">
        <w:rPr>
          <w:color w:val="BCBEC4"/>
        </w:rPr>
        <w:t>android.widget.Button</w:t>
      </w:r>
      <w:r w:rsidRPr="00EA25D2">
        <w:rPr>
          <w:color w:val="BCBEC4"/>
        </w:rPr>
        <w:br/>
      </w:r>
      <w:r w:rsidRPr="00EA25D2">
        <w:rPr>
          <w:color w:val="CF8E6D"/>
        </w:rPr>
        <w:t xml:space="preserve">import </w:t>
      </w:r>
      <w:r w:rsidRPr="00EA25D2">
        <w:rPr>
          <w:color w:val="BCBEC4"/>
        </w:rPr>
        <w:t>androidx.appcompat.app.AppCompatActivity</w:t>
      </w:r>
      <w:r w:rsidRPr="00EA25D2">
        <w:rPr>
          <w:color w:val="BCBEC4"/>
        </w:rPr>
        <w:br/>
      </w:r>
      <w:r w:rsidRPr="00EA25D2">
        <w:rPr>
          <w:color w:val="CF8E6D"/>
        </w:rPr>
        <w:t xml:space="preserve">import </w:t>
      </w:r>
      <w:r w:rsidRPr="00EA25D2">
        <w:rPr>
          <w:color w:val="BCBEC4"/>
        </w:rPr>
        <w:t>androidx.recyclerview.widget.LinearLayoutManager</w:t>
      </w:r>
      <w:r w:rsidRPr="00EA25D2">
        <w:rPr>
          <w:color w:val="BCBEC4"/>
        </w:rPr>
        <w:br/>
      </w:r>
      <w:r w:rsidRPr="00EA25D2">
        <w:rPr>
          <w:color w:val="CF8E6D"/>
        </w:rPr>
        <w:t xml:space="preserve">import </w:t>
      </w:r>
      <w:r w:rsidRPr="00EA25D2">
        <w:rPr>
          <w:color w:val="BCBEC4"/>
        </w:rPr>
        <w:t>androidx.recyclerview.widget.RecyclerView</w:t>
      </w:r>
      <w:r w:rsidRPr="00EA25D2">
        <w:rPr>
          <w:color w:val="BCBEC4"/>
        </w:rPr>
        <w:br/>
      </w:r>
      <w:r w:rsidRPr="00EA25D2">
        <w:rPr>
          <w:color w:val="CF8E6D"/>
        </w:rPr>
        <w:t xml:space="preserve">import </w:t>
      </w:r>
      <w:r w:rsidRPr="00EA25D2">
        <w:rPr>
          <w:color w:val="BCBEC4"/>
        </w:rPr>
        <w:t>com.example.reconocimiento_billetes.presentation.ModelListAdapter</w:t>
      </w:r>
      <w:r w:rsidRPr="00EA25D2">
        <w:rPr>
          <w:color w:val="BCBEC4"/>
        </w:rPr>
        <w:br/>
      </w:r>
      <w:r w:rsidRPr="00EA25D2">
        <w:rPr>
          <w:color w:val="CF8E6D"/>
        </w:rPr>
        <w:t xml:space="preserve">import </w:t>
      </w:r>
      <w:r w:rsidRPr="00EA25D2">
        <w:rPr>
          <w:color w:val="BCBEC4"/>
        </w:rPr>
        <w:t>com.example.reconocimiento_billetes.presentation.getLocalizedAudioResId</w:t>
      </w:r>
      <w:r w:rsidRPr="00EA25D2">
        <w:rPr>
          <w:color w:val="BCBEC4"/>
        </w:rPr>
        <w:br/>
      </w:r>
      <w:r w:rsidRPr="00EA25D2">
        <w:rPr>
          <w:color w:val="BCBEC4"/>
        </w:rPr>
        <w:br/>
      </w:r>
      <w:r w:rsidRPr="00EA25D2">
        <w:rPr>
          <w:i/>
          <w:iCs/>
          <w:color w:val="5F826B"/>
        </w:rPr>
        <w:t>/**</w:t>
      </w:r>
      <w:r w:rsidRPr="00EA25D2">
        <w:rPr>
          <w:i/>
          <w:iCs/>
          <w:color w:val="5F826B"/>
        </w:rPr>
        <w:br/>
        <w:t xml:space="preserve"> * ConfigActivity permite al usuario seleccionar un modelo desde una lista y escuchar un sonido</w:t>
      </w:r>
      <w:r w:rsidRPr="00EA25D2">
        <w:rPr>
          <w:i/>
          <w:iCs/>
          <w:color w:val="5F826B"/>
        </w:rPr>
        <w:br/>
        <w:t xml:space="preserve"> * cuando realiza una selección. </w:t>
      </w:r>
      <w:r w:rsidRPr="003970BD">
        <w:rPr>
          <w:i/>
          <w:iCs/>
          <w:color w:val="5F826B"/>
          <w:lang w:val="es-AR"/>
        </w:rPr>
        <w:t>Además, gestiona la navegación entre pantallas con un botón</w:t>
      </w:r>
      <w:r w:rsidRPr="003970BD">
        <w:rPr>
          <w:i/>
          <w:iCs/>
          <w:color w:val="5F826B"/>
          <w:lang w:val="es-AR"/>
        </w:rPr>
        <w:br/>
        <w:t xml:space="preserve"> * y el deslizamiento de la pantalla.</w:t>
      </w:r>
      <w:r w:rsidRPr="003970BD">
        <w:rPr>
          <w:i/>
          <w:iCs/>
          <w:color w:val="5F826B"/>
          <w:lang w:val="es-AR"/>
        </w:rPr>
        <w:br/>
        <w:t xml:space="preserve"> </w:t>
      </w:r>
      <w:r w:rsidRPr="00EA25D2">
        <w:rPr>
          <w:i/>
          <w:iCs/>
          <w:color w:val="5F826B"/>
        </w:rPr>
        <w:t>*/</w:t>
      </w:r>
      <w:r w:rsidRPr="00EA25D2">
        <w:rPr>
          <w:i/>
          <w:iCs/>
          <w:color w:val="5F826B"/>
        </w:rPr>
        <w:br/>
      </w:r>
      <w:r w:rsidRPr="00EA25D2">
        <w:rPr>
          <w:color w:val="CF8E6D"/>
        </w:rPr>
        <w:t xml:space="preserve">class </w:t>
      </w:r>
      <w:r w:rsidRPr="00EA25D2">
        <w:rPr>
          <w:color w:val="BCBEC4"/>
        </w:rPr>
        <w:t>ConfigActivity : AppCompatActivity() {</w:t>
      </w:r>
      <w:r w:rsidRPr="00EA25D2">
        <w:rPr>
          <w:color w:val="BCBEC4"/>
        </w:rPr>
        <w:br/>
      </w:r>
      <w:r w:rsidRPr="00EA25D2">
        <w:rPr>
          <w:color w:val="BCBEC4"/>
        </w:rPr>
        <w:br/>
        <w:t xml:space="preserve">    </w:t>
      </w:r>
      <w:r w:rsidRPr="00EA25D2">
        <w:rPr>
          <w:color w:val="CF8E6D"/>
        </w:rPr>
        <w:t xml:space="preserve">private lateinit var </w:t>
      </w:r>
      <w:r w:rsidRPr="00EA25D2">
        <w:rPr>
          <w:color w:val="C77DBB"/>
        </w:rPr>
        <w:t>mediaPlayer</w:t>
      </w:r>
      <w:r w:rsidRPr="00EA25D2">
        <w:rPr>
          <w:color w:val="BCBEC4"/>
        </w:rPr>
        <w:t>: MediaPlayer</w:t>
      </w:r>
      <w:r w:rsidRPr="00EA25D2">
        <w:rPr>
          <w:color w:val="BCBEC4"/>
        </w:rPr>
        <w:br/>
        <w:t xml:space="preserve">    </w:t>
      </w:r>
      <w:r w:rsidRPr="00EA25D2">
        <w:rPr>
          <w:color w:val="CF8E6D"/>
        </w:rPr>
        <w:t xml:space="preserve">private lateinit var </w:t>
      </w:r>
      <w:r w:rsidRPr="00EA25D2">
        <w:rPr>
          <w:color w:val="C77DBB"/>
        </w:rPr>
        <w:t>modelListRecyclerView</w:t>
      </w:r>
      <w:r w:rsidRPr="00EA25D2">
        <w:rPr>
          <w:color w:val="BCBEC4"/>
        </w:rPr>
        <w:t>: RecyclerView</w:t>
      </w:r>
      <w:r w:rsidRPr="00EA25D2">
        <w:rPr>
          <w:color w:val="BCBEC4"/>
        </w:rPr>
        <w:br/>
        <w:t xml:space="preserve">    </w:t>
      </w:r>
      <w:r w:rsidRPr="00EA25D2">
        <w:rPr>
          <w:color w:val="CF8E6D"/>
        </w:rPr>
        <w:t xml:space="preserve">private lateinit var </w:t>
      </w:r>
      <w:r w:rsidRPr="00EA25D2">
        <w:rPr>
          <w:color w:val="C77DBB"/>
        </w:rPr>
        <w:t>selectModelButton</w:t>
      </w:r>
      <w:r w:rsidRPr="00EA25D2">
        <w:rPr>
          <w:color w:val="BCBEC4"/>
        </w:rPr>
        <w:t>: Button</w:t>
      </w:r>
      <w:r w:rsidRPr="00EA25D2">
        <w:rPr>
          <w:color w:val="BCBEC4"/>
        </w:rPr>
        <w:br/>
        <w:t xml:space="preserve">    </w:t>
      </w:r>
      <w:r w:rsidRPr="00EA25D2">
        <w:rPr>
          <w:color w:val="CF8E6D"/>
        </w:rPr>
        <w:t xml:space="preserve">private lateinit var </w:t>
      </w:r>
      <w:r w:rsidRPr="00EA25D2">
        <w:rPr>
          <w:color w:val="C77DBB"/>
        </w:rPr>
        <w:t>modelListAdapter</w:t>
      </w:r>
      <w:r w:rsidRPr="00EA25D2">
        <w:rPr>
          <w:color w:val="BCBEC4"/>
        </w:rPr>
        <w:t>: ModelListAdapter</w:t>
      </w:r>
      <w:r w:rsidRPr="00EA25D2">
        <w:rPr>
          <w:color w:val="BCBEC4"/>
        </w:rPr>
        <w:br/>
      </w:r>
      <w:r w:rsidRPr="00EA25D2">
        <w:rPr>
          <w:color w:val="BCBEC4"/>
        </w:rPr>
        <w:br/>
        <w:t xml:space="preserve">    </w:t>
      </w:r>
      <w:r w:rsidRPr="00EA25D2">
        <w:rPr>
          <w:color w:val="CF8E6D"/>
        </w:rPr>
        <w:t xml:space="preserve">private val </w:t>
      </w:r>
      <w:r w:rsidRPr="00EA25D2">
        <w:rPr>
          <w:color w:val="C77DBB"/>
        </w:rPr>
        <w:t xml:space="preserve">thresholdWidth </w:t>
      </w:r>
      <w:r w:rsidRPr="00EA25D2">
        <w:rPr>
          <w:color w:val="CF8E6D"/>
        </w:rPr>
        <w:t>get</w:t>
      </w:r>
      <w:r w:rsidRPr="00EA25D2">
        <w:rPr>
          <w:color w:val="BCBEC4"/>
        </w:rPr>
        <w:t>() = (</w:t>
      </w:r>
      <w:r w:rsidRPr="00EA25D2">
        <w:rPr>
          <w:i/>
          <w:iCs/>
          <w:color w:val="C77DBB"/>
        </w:rPr>
        <w:t>resources</w:t>
      </w:r>
      <w:r w:rsidRPr="00EA25D2">
        <w:rPr>
          <w:color w:val="BCBEC4"/>
        </w:rPr>
        <w:t>.</w:t>
      </w:r>
      <w:r w:rsidRPr="00EA25D2">
        <w:rPr>
          <w:i/>
          <w:iCs/>
          <w:color w:val="C77DBB"/>
        </w:rPr>
        <w:t>displayMetrics</w:t>
      </w:r>
      <w:r w:rsidRPr="00EA25D2">
        <w:rPr>
          <w:color w:val="BCBEC4"/>
        </w:rPr>
        <w:t>.</w:t>
      </w:r>
      <w:r w:rsidRPr="00EA25D2">
        <w:rPr>
          <w:color w:val="C77DBB"/>
        </w:rPr>
        <w:t xml:space="preserve">widthPixels </w:t>
      </w:r>
      <w:r w:rsidRPr="00EA25D2">
        <w:rPr>
          <w:color w:val="BCBEC4"/>
        </w:rPr>
        <w:t xml:space="preserve">* </w:t>
      </w:r>
      <w:r w:rsidRPr="00EA25D2">
        <w:rPr>
          <w:color w:val="2AACB8"/>
        </w:rPr>
        <w:t>0.25f</w:t>
      </w:r>
      <w:r w:rsidRPr="00EA25D2">
        <w:rPr>
          <w:color w:val="BCBEC4"/>
        </w:rPr>
        <w:t>)</w:t>
      </w:r>
      <w:r w:rsidRPr="00EA25D2">
        <w:rPr>
          <w:color w:val="BCBEC4"/>
        </w:rPr>
        <w:br/>
        <w:t xml:space="preserve">    </w:t>
      </w:r>
      <w:r w:rsidRPr="00EA25D2">
        <w:rPr>
          <w:color w:val="CF8E6D"/>
        </w:rPr>
        <w:t xml:space="preserve">private val </w:t>
      </w:r>
      <w:r w:rsidRPr="00EA25D2">
        <w:rPr>
          <w:color w:val="C77DBB"/>
        </w:rPr>
        <w:t>modelNames</w:t>
      </w:r>
      <w:r w:rsidRPr="00EA25D2">
        <w:rPr>
          <w:color w:val="BCBEC4"/>
        </w:rPr>
        <w:t xml:space="preserve">: Array&lt;String&gt; </w:t>
      </w:r>
      <w:r w:rsidRPr="00EA25D2">
        <w:rPr>
          <w:color w:val="CF8E6D"/>
        </w:rPr>
        <w:t xml:space="preserve">by </w:t>
      </w:r>
      <w:r w:rsidRPr="00EA25D2">
        <w:rPr>
          <w:i/>
          <w:iCs/>
          <w:color w:val="BCBEC4"/>
        </w:rPr>
        <w:t xml:space="preserve">lazy </w:t>
      </w:r>
      <w:r w:rsidRPr="00EA25D2">
        <w:rPr>
          <w:b/>
          <w:bCs/>
          <w:color w:val="BCBEC4"/>
        </w:rPr>
        <w:t xml:space="preserve">{ </w:t>
      </w:r>
      <w:r w:rsidRPr="00EA25D2">
        <w:rPr>
          <w:i/>
          <w:iCs/>
          <w:color w:val="C77DBB"/>
        </w:rPr>
        <w:t>resources</w:t>
      </w:r>
      <w:r w:rsidRPr="00EA25D2">
        <w:rPr>
          <w:color w:val="BCBEC4"/>
        </w:rPr>
        <w:t>.getStringArray(R.array.</w:t>
      </w:r>
      <w:r w:rsidRPr="00EA25D2">
        <w:rPr>
          <w:i/>
          <w:iCs/>
          <w:color w:val="C77DBB"/>
        </w:rPr>
        <w:t>model_names</w:t>
      </w:r>
      <w:r w:rsidRPr="00EA25D2">
        <w:rPr>
          <w:color w:val="BCBEC4"/>
        </w:rPr>
        <w:t xml:space="preserve">) </w:t>
      </w:r>
      <w:r w:rsidRPr="00EA25D2">
        <w:rPr>
          <w:b/>
          <w:bCs/>
          <w:color w:val="BCBEC4"/>
        </w:rPr>
        <w:t>}</w:t>
      </w:r>
      <w:r w:rsidRPr="00EA25D2">
        <w:rPr>
          <w:b/>
          <w:bCs/>
          <w:color w:val="BCBEC4"/>
        </w:rPr>
        <w:br/>
        <w:t xml:space="preserve">    </w:t>
      </w:r>
      <w:r w:rsidRPr="00EA25D2">
        <w:rPr>
          <w:color w:val="CF8E6D"/>
        </w:rPr>
        <w:t xml:space="preserve">private val </w:t>
      </w:r>
      <w:r w:rsidRPr="00EA25D2">
        <w:rPr>
          <w:color w:val="C77DBB"/>
        </w:rPr>
        <w:t>doubleTapThreshold</w:t>
      </w:r>
      <w:r w:rsidRPr="00EA25D2">
        <w:rPr>
          <w:color w:val="BCBEC4"/>
        </w:rPr>
        <w:t xml:space="preserve">: Long = </w:t>
      </w:r>
      <w:r w:rsidRPr="00EA25D2">
        <w:rPr>
          <w:color w:val="2AACB8"/>
        </w:rPr>
        <w:t>300</w:t>
      </w:r>
      <w:r w:rsidRPr="00EA25D2">
        <w:rPr>
          <w:color w:val="2AACB8"/>
        </w:rPr>
        <w:br/>
      </w:r>
      <w:r w:rsidRPr="00EA25D2">
        <w:rPr>
          <w:color w:val="2AACB8"/>
        </w:rPr>
        <w:lastRenderedPageBreak/>
        <w:br/>
        <w:t xml:space="preserve">    </w:t>
      </w:r>
      <w:r w:rsidRPr="00EA25D2">
        <w:rPr>
          <w:color w:val="CF8E6D"/>
        </w:rPr>
        <w:t xml:space="preserve">private var </w:t>
      </w:r>
      <w:r w:rsidRPr="00EA25D2">
        <w:rPr>
          <w:color w:val="C77DBB"/>
        </w:rPr>
        <w:t>selectedModelIndex</w:t>
      </w:r>
      <w:r w:rsidRPr="00EA25D2">
        <w:rPr>
          <w:color w:val="BCBEC4"/>
        </w:rPr>
        <w:t xml:space="preserve">: Int? </w:t>
      </w:r>
      <w:r w:rsidRPr="003970BD">
        <w:rPr>
          <w:color w:val="BCBEC4"/>
          <w:lang w:val="es-AR"/>
        </w:rPr>
        <w:t xml:space="preserve">= </w:t>
      </w:r>
      <w:r w:rsidRPr="003970BD">
        <w:rPr>
          <w:color w:val="CF8E6D"/>
          <w:lang w:val="es-AR"/>
        </w:rPr>
        <w:t>null</w:t>
      </w:r>
      <w:r w:rsidRPr="003970BD">
        <w:rPr>
          <w:color w:val="CF8E6D"/>
          <w:lang w:val="es-AR"/>
        </w:rPr>
        <w:br/>
        <w:t xml:space="preserve">    private var </w:t>
      </w:r>
      <w:r w:rsidRPr="003970BD">
        <w:rPr>
          <w:color w:val="C77DBB"/>
          <w:lang w:val="es-AR"/>
        </w:rPr>
        <w:t xml:space="preserve">startX </w:t>
      </w:r>
      <w:r w:rsidRPr="003970BD">
        <w:rPr>
          <w:color w:val="BCBEC4"/>
          <w:lang w:val="es-AR"/>
        </w:rPr>
        <w:t xml:space="preserve">= </w:t>
      </w:r>
      <w:r w:rsidRPr="003970BD">
        <w:rPr>
          <w:color w:val="2AACB8"/>
          <w:lang w:val="es-AR"/>
        </w:rPr>
        <w:t>0f</w:t>
      </w:r>
      <w:r w:rsidRPr="003970BD">
        <w:rPr>
          <w:color w:val="2AACB8"/>
          <w:lang w:val="es-AR"/>
        </w:rPr>
        <w:br/>
        <w:t xml:space="preserve">    </w:t>
      </w:r>
      <w:r w:rsidRPr="003970BD">
        <w:rPr>
          <w:color w:val="CF8E6D"/>
          <w:lang w:val="es-AR"/>
        </w:rPr>
        <w:t xml:space="preserve">private var </w:t>
      </w:r>
      <w:r w:rsidRPr="003970BD">
        <w:rPr>
          <w:color w:val="C77DBB"/>
          <w:lang w:val="es-AR"/>
        </w:rPr>
        <w:t>lastTapTime</w:t>
      </w:r>
      <w:r w:rsidRPr="003970BD">
        <w:rPr>
          <w:color w:val="BCBEC4"/>
          <w:lang w:val="es-AR"/>
        </w:rPr>
        <w:t xml:space="preserve">: Long = </w:t>
      </w:r>
      <w:r w:rsidRPr="003970BD">
        <w:rPr>
          <w:color w:val="2AACB8"/>
          <w:lang w:val="es-AR"/>
        </w:rPr>
        <w:t>0</w:t>
      </w:r>
      <w:r w:rsidRPr="003970BD">
        <w:rPr>
          <w:color w:val="2AACB8"/>
          <w:lang w:val="es-AR"/>
        </w:rPr>
        <w:br/>
      </w:r>
      <w:r w:rsidRPr="003970BD">
        <w:rPr>
          <w:color w:val="2AACB8"/>
          <w:lang w:val="es-AR"/>
        </w:rPr>
        <w:br/>
        <w:t xml:space="preserve">    </w:t>
      </w:r>
      <w:r w:rsidRPr="003970BD">
        <w:rPr>
          <w:i/>
          <w:iCs/>
          <w:color w:val="5F826B"/>
          <w:lang w:val="es-AR"/>
        </w:rPr>
        <w:t>/**</w:t>
      </w:r>
      <w:r w:rsidRPr="003970BD">
        <w:rPr>
          <w:i/>
          <w:iCs/>
          <w:color w:val="5F826B"/>
          <w:lang w:val="es-AR"/>
        </w:rPr>
        <w:br/>
        <w:t xml:space="preserve">     * Mé</w:t>
      </w:r>
      <w:r w:rsidRPr="003970BD">
        <w:rPr>
          <w:i/>
          <w:iCs/>
          <w:color w:val="8BB33D"/>
          <w:lang w:val="es-AR"/>
        </w:rPr>
        <w:t>todo de inicialización de la actividad.</w:t>
      </w:r>
      <w:r w:rsidRPr="003970BD">
        <w:rPr>
          <w:i/>
          <w:iCs/>
          <w:color w:val="8BB33D"/>
          <w:lang w:val="es-AR"/>
        </w:rPr>
        <w:br/>
        <w:t xml:space="preserve">     </w:t>
      </w:r>
      <w:r w:rsidRPr="003970BD">
        <w:rPr>
          <w:i/>
          <w:iCs/>
          <w:color w:val="5F826B"/>
          <w:lang w:val="es-AR"/>
        </w:rPr>
        <w:t>* Configura los elementos de la interfaz y reproduce el sonido inicial.</w:t>
      </w:r>
      <w:r w:rsidRPr="003970BD">
        <w:rPr>
          <w:i/>
          <w:iCs/>
          <w:color w:val="5F826B"/>
          <w:lang w:val="es-AR"/>
        </w:rPr>
        <w:br/>
        <w:t xml:space="preserve">     </w:t>
      </w:r>
      <w:r w:rsidRPr="00EA25D2">
        <w:rPr>
          <w:i/>
          <w:iCs/>
          <w:color w:val="5F826B"/>
        </w:rPr>
        <w:t>*/</w:t>
      </w:r>
      <w:r w:rsidRPr="00EA25D2">
        <w:rPr>
          <w:i/>
          <w:iCs/>
          <w:color w:val="5F826B"/>
        </w:rPr>
        <w:br/>
        <w:t xml:space="preserve">    </w:t>
      </w:r>
      <w:r w:rsidRPr="00EA25D2">
        <w:rPr>
          <w:color w:val="CF8E6D"/>
        </w:rPr>
        <w:t xml:space="preserve">override fun </w:t>
      </w:r>
      <w:proofErr w:type="gramStart"/>
      <w:r w:rsidRPr="00EA25D2">
        <w:rPr>
          <w:color w:val="56A8F5"/>
        </w:rPr>
        <w:t>onCreate</w:t>
      </w:r>
      <w:r w:rsidRPr="00EA25D2">
        <w:rPr>
          <w:color w:val="BCBEC4"/>
        </w:rPr>
        <w:t>(</w:t>
      </w:r>
      <w:proofErr w:type="gramEnd"/>
      <w:r w:rsidRPr="00EA25D2">
        <w:rPr>
          <w:color w:val="BCBEC4"/>
        </w:rPr>
        <w:t>savedInstanceState: Bundle?) {</w:t>
      </w:r>
      <w:r w:rsidRPr="00EA25D2">
        <w:rPr>
          <w:color w:val="BCBEC4"/>
        </w:rPr>
        <w:br/>
        <w:t xml:space="preserve">        </w:t>
      </w:r>
      <w:r w:rsidRPr="00EA25D2">
        <w:rPr>
          <w:color w:val="CF8E6D"/>
        </w:rPr>
        <w:t>super</w:t>
      </w:r>
      <w:r w:rsidRPr="00EA25D2">
        <w:rPr>
          <w:color w:val="BCBEC4"/>
        </w:rPr>
        <w:t>.onCreate(savedInstanceState)</w:t>
      </w:r>
      <w:r w:rsidRPr="00EA25D2">
        <w:rPr>
          <w:color w:val="BCBEC4"/>
        </w:rPr>
        <w:br/>
        <w:t xml:space="preserve">        setContentView(R.layout.</w:t>
      </w:r>
      <w:r w:rsidRPr="00EA25D2">
        <w:rPr>
          <w:i/>
          <w:iCs/>
          <w:color w:val="C77DBB"/>
        </w:rPr>
        <w:t>activity_config</w:t>
      </w:r>
      <w:r w:rsidRPr="00EA25D2">
        <w:rPr>
          <w:color w:val="BCBEC4"/>
        </w:rPr>
        <w:t>)</w:t>
      </w:r>
      <w:r w:rsidRPr="00EA25D2">
        <w:rPr>
          <w:color w:val="BCBEC4"/>
        </w:rPr>
        <w:br/>
      </w:r>
      <w:r w:rsidRPr="00EA25D2">
        <w:rPr>
          <w:color w:val="BCBEC4"/>
        </w:rPr>
        <w:br/>
        <w:t xml:space="preserve">        </w:t>
      </w:r>
      <w:r w:rsidRPr="00EA25D2">
        <w:rPr>
          <w:color w:val="C77DBB"/>
        </w:rPr>
        <w:t xml:space="preserve">mediaPlayer </w:t>
      </w:r>
      <w:r w:rsidRPr="00EA25D2">
        <w:rPr>
          <w:color w:val="BCBEC4"/>
        </w:rPr>
        <w:t>= MediaPlayer.create(</w:t>
      </w:r>
      <w:r w:rsidRPr="00EA25D2">
        <w:rPr>
          <w:color w:val="CF8E6D"/>
        </w:rPr>
        <w:t>this</w:t>
      </w:r>
      <w:r w:rsidRPr="00EA25D2">
        <w:rPr>
          <w:color w:val="BCBEC4"/>
        </w:rPr>
        <w:t xml:space="preserve">, </w:t>
      </w:r>
      <w:r w:rsidRPr="00EA25D2">
        <w:rPr>
          <w:i/>
          <w:iCs/>
          <w:color w:val="BCBEC4"/>
        </w:rPr>
        <w:t>getLocalizedAudioResId</w:t>
      </w:r>
      <w:r w:rsidRPr="00EA25D2">
        <w:rPr>
          <w:color w:val="BCBEC4"/>
        </w:rPr>
        <w:t>(</w:t>
      </w:r>
      <w:r w:rsidRPr="00EA25D2">
        <w:rPr>
          <w:color w:val="CF8E6D"/>
        </w:rPr>
        <w:t>this</w:t>
      </w:r>
      <w:r w:rsidRPr="00EA25D2">
        <w:rPr>
          <w:color w:val="BCBEC4"/>
        </w:rPr>
        <w:t xml:space="preserve">, </w:t>
      </w:r>
      <w:r w:rsidRPr="00EA25D2">
        <w:rPr>
          <w:color w:val="6AAB73"/>
        </w:rPr>
        <w:t>"configuracion"</w:t>
      </w:r>
      <w:r w:rsidRPr="00EA25D2">
        <w:rPr>
          <w:color w:val="BCBEC4"/>
        </w:rPr>
        <w:t>))</w:t>
      </w:r>
      <w:r w:rsidRPr="00EA25D2">
        <w:rPr>
          <w:color w:val="BCBEC4"/>
        </w:rPr>
        <w:br/>
        <w:t xml:space="preserve">        </w:t>
      </w:r>
      <w:r w:rsidRPr="00EA25D2">
        <w:rPr>
          <w:color w:val="C77DBB"/>
        </w:rPr>
        <w:t>mediaPlayer</w:t>
      </w:r>
      <w:r w:rsidRPr="00EA25D2">
        <w:rPr>
          <w:color w:val="BCBEC4"/>
        </w:rPr>
        <w:t>.start()</w:t>
      </w:r>
      <w:r w:rsidRPr="00EA25D2">
        <w:rPr>
          <w:color w:val="BCBEC4"/>
        </w:rPr>
        <w:br/>
      </w:r>
      <w:r w:rsidRPr="00EA25D2">
        <w:rPr>
          <w:color w:val="BCBEC4"/>
        </w:rPr>
        <w:br/>
        <w:t xml:space="preserve">        </w:t>
      </w:r>
      <w:r w:rsidRPr="00EA25D2">
        <w:rPr>
          <w:color w:val="7A7E85"/>
        </w:rPr>
        <w:t>// Recupera el índice del modelo seleccionado</w:t>
      </w:r>
      <w:r w:rsidRPr="00EA25D2">
        <w:rPr>
          <w:color w:val="7A7E85"/>
        </w:rPr>
        <w:br/>
        <w:t xml:space="preserve">        </w:t>
      </w:r>
      <w:r w:rsidRPr="00EA25D2">
        <w:rPr>
          <w:color w:val="C77DBB"/>
        </w:rPr>
        <w:t xml:space="preserve">selectedModelIndex </w:t>
      </w:r>
      <w:r w:rsidRPr="00EA25D2">
        <w:rPr>
          <w:color w:val="BCBEC4"/>
        </w:rPr>
        <w:t xml:space="preserve">= </w:t>
      </w:r>
      <w:r w:rsidRPr="00EA25D2">
        <w:rPr>
          <w:i/>
          <w:iCs/>
          <w:color w:val="C77DBB"/>
        </w:rPr>
        <w:t>intent</w:t>
      </w:r>
      <w:r w:rsidRPr="00EA25D2">
        <w:rPr>
          <w:color w:val="BCBEC4"/>
        </w:rPr>
        <w:t>.getIntExtra(</w:t>
      </w:r>
      <w:r w:rsidRPr="00EA25D2">
        <w:rPr>
          <w:color w:val="6AAB73"/>
        </w:rPr>
        <w:t>"selectedModelIndex"</w:t>
      </w:r>
      <w:r w:rsidRPr="00EA25D2">
        <w:rPr>
          <w:color w:val="BCBEC4"/>
        </w:rPr>
        <w:t>, -</w:t>
      </w:r>
      <w:r w:rsidRPr="00EA25D2">
        <w:rPr>
          <w:color w:val="2AACB8"/>
        </w:rPr>
        <w:t>1</w:t>
      </w:r>
      <w:r w:rsidRPr="00EA25D2">
        <w:rPr>
          <w:color w:val="BCBEC4"/>
        </w:rPr>
        <w:t>)</w:t>
      </w:r>
      <w:r w:rsidRPr="00EA25D2">
        <w:rPr>
          <w:color w:val="BCBEC4"/>
        </w:rPr>
        <w:br/>
      </w:r>
      <w:r w:rsidRPr="00EA25D2">
        <w:rPr>
          <w:color w:val="BCBEC4"/>
        </w:rPr>
        <w:br/>
        <w:t xml:space="preserve">        </w:t>
      </w:r>
      <w:r w:rsidRPr="00EA25D2">
        <w:rPr>
          <w:color w:val="C77DBB"/>
        </w:rPr>
        <w:t xml:space="preserve">modelListRecyclerView </w:t>
      </w:r>
      <w:r w:rsidRPr="00EA25D2">
        <w:rPr>
          <w:color w:val="BCBEC4"/>
        </w:rPr>
        <w:t>= findViewById(R.id.</w:t>
      </w:r>
      <w:r w:rsidRPr="00EA25D2">
        <w:rPr>
          <w:i/>
          <w:iCs/>
          <w:color w:val="C77DBB"/>
        </w:rPr>
        <w:t>model_list</w:t>
      </w:r>
      <w:r w:rsidRPr="00EA25D2">
        <w:rPr>
          <w:color w:val="BCBEC4"/>
        </w:rPr>
        <w:t>)</w:t>
      </w:r>
      <w:r w:rsidRPr="00EA25D2">
        <w:rPr>
          <w:color w:val="BCBEC4"/>
        </w:rPr>
        <w:br/>
        <w:t xml:space="preserve">        </w:t>
      </w:r>
      <w:r w:rsidRPr="00EA25D2">
        <w:rPr>
          <w:color w:val="C77DBB"/>
        </w:rPr>
        <w:t xml:space="preserve">selectModelButton </w:t>
      </w:r>
      <w:r w:rsidRPr="00EA25D2">
        <w:rPr>
          <w:color w:val="BCBEC4"/>
        </w:rPr>
        <w:t>= findViewById(R.id.</w:t>
      </w:r>
      <w:r w:rsidRPr="00EA25D2">
        <w:rPr>
          <w:i/>
          <w:iCs/>
          <w:color w:val="C77DBB"/>
        </w:rPr>
        <w:t>select_model_button</w:t>
      </w:r>
      <w:r w:rsidRPr="00EA25D2">
        <w:rPr>
          <w:color w:val="BCBEC4"/>
        </w:rPr>
        <w:t>)</w:t>
      </w:r>
      <w:r w:rsidRPr="00EA25D2">
        <w:rPr>
          <w:color w:val="BCBEC4"/>
        </w:rPr>
        <w:br/>
      </w:r>
      <w:r w:rsidRPr="00EA25D2">
        <w:rPr>
          <w:color w:val="BCBEC4"/>
        </w:rPr>
        <w:br/>
        <w:t xml:space="preserve">        </w:t>
      </w:r>
      <w:r w:rsidRPr="00EA25D2">
        <w:rPr>
          <w:color w:val="7A7E85"/>
        </w:rPr>
        <w:t>// Configura el RecyclerView con un LinearLayoutManager</w:t>
      </w:r>
      <w:r w:rsidRPr="00EA25D2">
        <w:rPr>
          <w:color w:val="7A7E85"/>
        </w:rPr>
        <w:br/>
        <w:t xml:space="preserve">        </w:t>
      </w:r>
      <w:r w:rsidRPr="00EA25D2">
        <w:rPr>
          <w:color w:val="C77DBB"/>
        </w:rPr>
        <w:t>modelListRecyclerView</w:t>
      </w:r>
      <w:r w:rsidRPr="00EA25D2">
        <w:rPr>
          <w:color w:val="BCBEC4"/>
        </w:rPr>
        <w:t>.</w:t>
      </w:r>
      <w:r w:rsidRPr="00EA25D2">
        <w:rPr>
          <w:i/>
          <w:iCs/>
          <w:color w:val="C77DBB"/>
        </w:rPr>
        <w:t xml:space="preserve">layoutManager </w:t>
      </w:r>
      <w:r w:rsidRPr="00EA25D2">
        <w:rPr>
          <w:color w:val="BCBEC4"/>
        </w:rPr>
        <w:t>= LinearLayoutManager(</w:t>
      </w:r>
      <w:r w:rsidRPr="00EA25D2">
        <w:rPr>
          <w:color w:val="CF8E6D"/>
        </w:rPr>
        <w:t>this</w:t>
      </w:r>
      <w:r w:rsidRPr="00EA25D2">
        <w:rPr>
          <w:color w:val="BCBEC4"/>
        </w:rPr>
        <w:t>)</w:t>
      </w:r>
      <w:r w:rsidRPr="00EA25D2">
        <w:rPr>
          <w:color w:val="BCBEC4"/>
        </w:rPr>
        <w:br/>
      </w:r>
      <w:r w:rsidRPr="00EA25D2">
        <w:rPr>
          <w:color w:val="BCBEC4"/>
        </w:rPr>
        <w:br/>
        <w:t xml:space="preserve">        </w:t>
      </w:r>
      <w:r w:rsidRPr="00EA25D2">
        <w:rPr>
          <w:color w:val="C77DBB"/>
        </w:rPr>
        <w:t xml:space="preserve">modelListAdapter </w:t>
      </w:r>
      <w:r w:rsidRPr="00EA25D2">
        <w:rPr>
          <w:color w:val="BCBEC4"/>
        </w:rPr>
        <w:t>= ModelListAdapter(</w:t>
      </w:r>
      <w:r w:rsidRPr="00EA25D2">
        <w:rPr>
          <w:color w:val="C77DBB"/>
        </w:rPr>
        <w:t>modelNames</w:t>
      </w:r>
      <w:r w:rsidRPr="00EA25D2">
        <w:rPr>
          <w:color w:val="BCBEC4"/>
        </w:rPr>
        <w:t>.</w:t>
      </w:r>
      <w:r w:rsidRPr="00EA25D2">
        <w:rPr>
          <w:i/>
          <w:iCs/>
          <w:color w:val="57AAF7"/>
        </w:rPr>
        <w:t>toList</w:t>
      </w:r>
      <w:r w:rsidRPr="00EA25D2">
        <w:rPr>
          <w:color w:val="BCBEC4"/>
        </w:rPr>
        <w:t xml:space="preserve">()) </w:t>
      </w:r>
      <w:r w:rsidRPr="00EA25D2">
        <w:rPr>
          <w:b/>
          <w:bCs/>
          <w:color w:val="BCBEC4"/>
        </w:rPr>
        <w:t xml:space="preserve">{ </w:t>
      </w:r>
      <w:r w:rsidRPr="00EA25D2">
        <w:rPr>
          <w:color w:val="BCBEC4"/>
        </w:rPr>
        <w:t xml:space="preserve">_, position </w:t>
      </w:r>
      <w:r w:rsidRPr="00EA25D2">
        <w:rPr>
          <w:b/>
          <w:bCs/>
          <w:color w:val="BCBEC4"/>
        </w:rPr>
        <w:t>-&gt;</w:t>
      </w:r>
      <w:r w:rsidRPr="00EA25D2">
        <w:rPr>
          <w:b/>
          <w:bCs/>
          <w:color w:val="BCBEC4"/>
        </w:rPr>
        <w:br/>
        <w:t xml:space="preserve">            </w:t>
      </w:r>
      <w:r w:rsidRPr="00EA25D2">
        <w:rPr>
          <w:color w:val="C77DBB"/>
        </w:rPr>
        <w:t xml:space="preserve">selectedModelIndex </w:t>
      </w:r>
      <w:r w:rsidRPr="00EA25D2">
        <w:rPr>
          <w:color w:val="BCBEC4"/>
        </w:rPr>
        <w:t>= position</w:t>
      </w:r>
      <w:r w:rsidRPr="00EA25D2">
        <w:rPr>
          <w:color w:val="BCBEC4"/>
        </w:rPr>
        <w:br/>
        <w:t xml:space="preserve">            playSelectionSound()</w:t>
      </w:r>
      <w:r w:rsidRPr="00EA25D2">
        <w:rPr>
          <w:color w:val="BCBEC4"/>
        </w:rPr>
        <w:br/>
        <w:t xml:space="preserve">            </w:t>
      </w:r>
      <w:r w:rsidRPr="00EA25D2">
        <w:rPr>
          <w:color w:val="C77DBB"/>
        </w:rPr>
        <w:t>modelListAdapter</w:t>
      </w:r>
      <w:r w:rsidRPr="00EA25D2">
        <w:rPr>
          <w:color w:val="BCBEC4"/>
        </w:rPr>
        <w:t>.setSelectedPosition(</w:t>
      </w:r>
      <w:r w:rsidRPr="00EA25D2">
        <w:rPr>
          <w:color w:val="BCBEC4"/>
        </w:rPr>
        <w:br/>
        <w:t xml:space="preserve">                </w:t>
      </w:r>
      <w:r w:rsidRPr="00EA25D2">
        <w:rPr>
          <w:color w:val="C77DBB"/>
        </w:rPr>
        <w:t xml:space="preserve">selectedModelIndex </w:t>
      </w:r>
      <w:r w:rsidRPr="00EA25D2">
        <w:rPr>
          <w:color w:val="BCBEC4"/>
        </w:rPr>
        <w:t xml:space="preserve">?: </w:t>
      </w:r>
      <w:r w:rsidRPr="00EA25D2">
        <w:rPr>
          <w:color w:val="2AACB8"/>
        </w:rPr>
        <w:t>0</w:t>
      </w:r>
      <w:r w:rsidRPr="00EA25D2">
        <w:rPr>
          <w:color w:val="2AACB8"/>
        </w:rPr>
        <w:br/>
        <w:t xml:space="preserve">            </w:t>
      </w:r>
      <w:r w:rsidRPr="00EA25D2">
        <w:rPr>
          <w:color w:val="BCBEC4"/>
        </w:rPr>
        <w:t>)</w:t>
      </w:r>
      <w:r w:rsidRPr="00EA25D2">
        <w:rPr>
          <w:color w:val="BCBEC4"/>
        </w:rPr>
        <w:br/>
        <w:t xml:space="preserve">        </w:t>
      </w:r>
      <w:r w:rsidRPr="00EA25D2">
        <w:rPr>
          <w:b/>
          <w:bCs/>
          <w:color w:val="BCBEC4"/>
        </w:rPr>
        <w:t>}</w:t>
      </w:r>
      <w:r w:rsidRPr="00EA25D2">
        <w:rPr>
          <w:b/>
          <w:bCs/>
          <w:color w:val="BCBEC4"/>
        </w:rPr>
        <w:br/>
      </w:r>
      <w:r w:rsidRPr="00EA25D2">
        <w:rPr>
          <w:b/>
          <w:bCs/>
          <w:color w:val="BCBEC4"/>
        </w:rPr>
        <w:br/>
        <w:t xml:space="preserve">        </w:t>
      </w:r>
      <w:r w:rsidRPr="00EA25D2">
        <w:rPr>
          <w:color w:val="C77DBB"/>
        </w:rPr>
        <w:t>modelListRecyclerView</w:t>
      </w:r>
      <w:r w:rsidRPr="00EA25D2">
        <w:rPr>
          <w:color w:val="BCBEC4"/>
        </w:rPr>
        <w:t>.</w:t>
      </w:r>
      <w:r w:rsidRPr="00EA25D2">
        <w:rPr>
          <w:i/>
          <w:iCs/>
          <w:color w:val="C77DBB"/>
        </w:rPr>
        <w:t xml:space="preserve">adapter </w:t>
      </w:r>
      <w:r w:rsidRPr="00EA25D2">
        <w:rPr>
          <w:color w:val="BCBEC4"/>
        </w:rPr>
        <w:t xml:space="preserve">= </w:t>
      </w:r>
      <w:r w:rsidRPr="00EA25D2">
        <w:rPr>
          <w:color w:val="C77DBB"/>
        </w:rPr>
        <w:t>modelListAdapter</w:t>
      </w:r>
      <w:r w:rsidRPr="00EA25D2">
        <w:rPr>
          <w:color w:val="C77DBB"/>
        </w:rPr>
        <w:br/>
      </w:r>
      <w:r w:rsidRPr="00EA25D2">
        <w:rPr>
          <w:color w:val="C77DBB"/>
        </w:rPr>
        <w:br/>
        <w:t xml:space="preserve">        selectedModelIndex</w:t>
      </w:r>
      <w:r w:rsidRPr="00EA25D2">
        <w:rPr>
          <w:color w:val="BCBEC4"/>
        </w:rPr>
        <w:t>?.</w:t>
      </w:r>
      <w:proofErr w:type="gramStart"/>
      <w:r w:rsidRPr="00EA25D2">
        <w:rPr>
          <w:i/>
          <w:iCs/>
          <w:color w:val="57AAF7"/>
        </w:rPr>
        <w:t>let</w:t>
      </w:r>
      <w:proofErr w:type="gramEnd"/>
      <w:r w:rsidRPr="00EA25D2">
        <w:rPr>
          <w:i/>
          <w:iCs/>
          <w:color w:val="57AAF7"/>
        </w:rPr>
        <w:t xml:space="preserve"> </w:t>
      </w:r>
      <w:r w:rsidRPr="00EA25D2">
        <w:rPr>
          <w:b/>
          <w:bCs/>
          <w:color w:val="BCBEC4"/>
        </w:rPr>
        <w:t xml:space="preserve">{ </w:t>
      </w:r>
      <w:r w:rsidRPr="00EA25D2">
        <w:rPr>
          <w:color w:val="BCBEC4"/>
        </w:rPr>
        <w:t xml:space="preserve">index </w:t>
      </w:r>
      <w:r w:rsidRPr="00EA25D2">
        <w:rPr>
          <w:b/>
          <w:bCs/>
          <w:color w:val="BCBEC4"/>
        </w:rPr>
        <w:t>-&gt;</w:t>
      </w:r>
      <w:r w:rsidRPr="00EA25D2">
        <w:rPr>
          <w:b/>
          <w:bCs/>
          <w:color w:val="BCBEC4"/>
        </w:rPr>
        <w:br/>
        <w:t xml:space="preserve">            </w:t>
      </w:r>
      <w:r w:rsidRPr="00EA25D2">
        <w:rPr>
          <w:color w:val="CF8E6D"/>
        </w:rPr>
        <w:t xml:space="preserve">if </w:t>
      </w:r>
      <w:r w:rsidRPr="00EA25D2">
        <w:rPr>
          <w:color w:val="BCBEC4"/>
        </w:rPr>
        <w:t xml:space="preserve">(index &gt;= </w:t>
      </w:r>
      <w:r w:rsidRPr="00EA25D2">
        <w:rPr>
          <w:color w:val="2AACB8"/>
        </w:rPr>
        <w:t>0</w:t>
      </w:r>
      <w:r w:rsidRPr="00EA25D2">
        <w:rPr>
          <w:color w:val="BCBEC4"/>
        </w:rPr>
        <w:t xml:space="preserve">) </w:t>
      </w:r>
      <w:r w:rsidRPr="00EA25D2">
        <w:rPr>
          <w:color w:val="C77DBB"/>
        </w:rPr>
        <w:t>modelListAdapter</w:t>
      </w:r>
      <w:r w:rsidRPr="00EA25D2">
        <w:rPr>
          <w:color w:val="BCBEC4"/>
        </w:rPr>
        <w:t>.setSelectedPosition(index)</w:t>
      </w:r>
      <w:r w:rsidRPr="00EA25D2">
        <w:rPr>
          <w:color w:val="BCBEC4"/>
        </w:rPr>
        <w:br/>
        <w:t xml:space="preserve">        </w:t>
      </w:r>
      <w:r w:rsidRPr="00EA25D2">
        <w:rPr>
          <w:b/>
          <w:bCs/>
          <w:color w:val="BCBEC4"/>
        </w:rPr>
        <w:t>}</w:t>
      </w:r>
      <w:r w:rsidRPr="00EA25D2">
        <w:rPr>
          <w:b/>
          <w:bCs/>
          <w:color w:val="BCBEC4"/>
        </w:rPr>
        <w:br/>
      </w:r>
      <w:r w:rsidRPr="00EA25D2">
        <w:rPr>
          <w:b/>
          <w:bCs/>
          <w:color w:val="BCBEC4"/>
        </w:rPr>
        <w:br/>
        <w:t xml:space="preserve">        </w:t>
      </w:r>
      <w:r w:rsidRPr="00EA25D2">
        <w:rPr>
          <w:color w:val="C77DBB"/>
        </w:rPr>
        <w:t>selectModelButton</w:t>
      </w:r>
      <w:r w:rsidRPr="00EA25D2">
        <w:rPr>
          <w:color w:val="BCBEC4"/>
        </w:rPr>
        <w:t xml:space="preserve">.setOnClickListener </w:t>
      </w:r>
      <w:r w:rsidRPr="00EA25D2">
        <w:rPr>
          <w:b/>
          <w:bCs/>
          <w:color w:val="BCBEC4"/>
        </w:rPr>
        <w:t>{</w:t>
      </w:r>
      <w:r w:rsidRPr="00EA25D2">
        <w:rPr>
          <w:b/>
          <w:bCs/>
          <w:color w:val="BCBEC4"/>
        </w:rPr>
        <w:br/>
        <w:t xml:space="preserve">            </w:t>
      </w:r>
      <w:r w:rsidRPr="00EA25D2">
        <w:rPr>
          <w:color w:val="C77DBB"/>
        </w:rPr>
        <w:t>selectedModelIndex</w:t>
      </w:r>
      <w:r w:rsidRPr="00EA25D2">
        <w:rPr>
          <w:color w:val="BCBEC4"/>
        </w:rPr>
        <w:t>?.</w:t>
      </w:r>
      <w:r w:rsidRPr="00EA25D2">
        <w:rPr>
          <w:i/>
          <w:iCs/>
          <w:color w:val="57AAF7"/>
        </w:rPr>
        <w:t xml:space="preserve">let </w:t>
      </w:r>
      <w:proofErr w:type="gramStart"/>
      <w:r w:rsidRPr="00EA25D2">
        <w:rPr>
          <w:b/>
          <w:bCs/>
          <w:color w:val="BCBEC4"/>
        </w:rPr>
        <w:t xml:space="preserve">{ </w:t>
      </w:r>
      <w:r w:rsidRPr="00EA25D2">
        <w:rPr>
          <w:color w:val="BCBEC4"/>
        </w:rPr>
        <w:t>index</w:t>
      </w:r>
      <w:proofErr w:type="gramEnd"/>
      <w:r w:rsidRPr="00EA25D2">
        <w:rPr>
          <w:color w:val="BCBEC4"/>
        </w:rPr>
        <w:t xml:space="preserve"> </w:t>
      </w:r>
      <w:r w:rsidRPr="00EA25D2">
        <w:rPr>
          <w:b/>
          <w:bCs/>
          <w:color w:val="BCBEC4"/>
        </w:rPr>
        <w:t>-&gt;</w:t>
      </w:r>
      <w:r w:rsidRPr="00EA25D2">
        <w:rPr>
          <w:b/>
          <w:bCs/>
          <w:color w:val="BCBEC4"/>
        </w:rPr>
        <w:br/>
        <w:t xml:space="preserve">                </w:t>
      </w:r>
      <w:r w:rsidRPr="00EA25D2">
        <w:rPr>
          <w:color w:val="CF8E6D"/>
        </w:rPr>
        <w:t xml:space="preserve">val </w:t>
      </w:r>
      <w:r w:rsidRPr="00EA25D2">
        <w:rPr>
          <w:color w:val="BCBEC4"/>
        </w:rPr>
        <w:t>intent = Intent(</w:t>
      </w:r>
      <w:r w:rsidRPr="00EA25D2">
        <w:rPr>
          <w:color w:val="CF8E6D"/>
        </w:rPr>
        <w:t>this</w:t>
      </w:r>
      <w:r w:rsidRPr="00EA25D2">
        <w:rPr>
          <w:color w:val="BCBEC4"/>
        </w:rPr>
        <w:t>, MainActivity::</w:t>
      </w:r>
      <w:r w:rsidRPr="00EA25D2">
        <w:rPr>
          <w:color w:val="CF8E6D"/>
        </w:rPr>
        <w:t>class</w:t>
      </w:r>
      <w:r w:rsidRPr="00EA25D2">
        <w:rPr>
          <w:color w:val="BCBEC4"/>
        </w:rPr>
        <w:t>.</w:t>
      </w:r>
      <w:r w:rsidRPr="00EA25D2">
        <w:rPr>
          <w:i/>
          <w:iCs/>
          <w:color w:val="C77DBB"/>
        </w:rPr>
        <w:t>java</w:t>
      </w:r>
      <w:r w:rsidRPr="00EA25D2">
        <w:rPr>
          <w:color w:val="BCBEC4"/>
        </w:rPr>
        <w:t>)</w:t>
      </w:r>
      <w:r w:rsidRPr="00EA25D2">
        <w:rPr>
          <w:color w:val="BCBEC4"/>
        </w:rPr>
        <w:br/>
        <w:t xml:space="preserve">                intent.putExtra(</w:t>
      </w:r>
      <w:r w:rsidRPr="00EA25D2">
        <w:rPr>
          <w:color w:val="6AAB73"/>
        </w:rPr>
        <w:t>"selectedModelIndex"</w:t>
      </w:r>
      <w:r w:rsidRPr="00EA25D2">
        <w:rPr>
          <w:color w:val="BCBEC4"/>
        </w:rPr>
        <w:t>, index)</w:t>
      </w:r>
      <w:r w:rsidRPr="00EA25D2">
        <w:rPr>
          <w:color w:val="BCBEC4"/>
        </w:rPr>
        <w:br/>
        <w:t xml:space="preserve">                startActivity(intent)</w:t>
      </w:r>
      <w:r w:rsidRPr="00EA25D2">
        <w:rPr>
          <w:color w:val="BCBEC4"/>
        </w:rPr>
        <w:br/>
        <w:t xml:space="preserve">                finish()</w:t>
      </w:r>
      <w:r w:rsidRPr="00EA25D2">
        <w:rPr>
          <w:color w:val="BCBEC4"/>
        </w:rPr>
        <w:br/>
        <w:t xml:space="preserve">            </w:t>
      </w:r>
      <w:r w:rsidRPr="00EA25D2">
        <w:rPr>
          <w:b/>
          <w:bCs/>
          <w:color w:val="BCBEC4"/>
        </w:rPr>
        <w:t>}</w:t>
      </w:r>
      <w:r w:rsidRPr="00EA25D2">
        <w:rPr>
          <w:b/>
          <w:bCs/>
          <w:color w:val="BCBEC4"/>
        </w:rPr>
        <w:br/>
        <w:t xml:space="preserve">        }</w:t>
      </w:r>
      <w:r w:rsidRPr="00EA25D2">
        <w:rPr>
          <w:b/>
          <w:bCs/>
          <w:color w:val="BCBEC4"/>
        </w:rPr>
        <w:br/>
      </w:r>
      <w:r w:rsidRPr="00EA25D2">
        <w:rPr>
          <w:b/>
          <w:bCs/>
          <w:color w:val="BCBEC4"/>
        </w:rPr>
        <w:br/>
        <w:t xml:space="preserve">        </w:t>
      </w:r>
      <w:r w:rsidRPr="00EA25D2">
        <w:rPr>
          <w:color w:val="BCBEC4"/>
        </w:rPr>
        <w:t>setupTouchListener()</w:t>
      </w:r>
      <w:r w:rsidRPr="00EA25D2">
        <w:rPr>
          <w:color w:val="BCBEC4"/>
        </w:rPr>
        <w:br/>
        <w:t xml:space="preserve">    }</w:t>
      </w:r>
      <w:r w:rsidRPr="00EA25D2">
        <w:rPr>
          <w:color w:val="BCBEC4"/>
        </w:rPr>
        <w:br/>
      </w:r>
      <w:r w:rsidRPr="00EA25D2">
        <w:rPr>
          <w:color w:val="BCBEC4"/>
        </w:rPr>
        <w:br/>
        <w:t xml:space="preserve">    </w:t>
      </w:r>
      <w:r w:rsidRPr="00EA25D2">
        <w:rPr>
          <w:i/>
          <w:iCs/>
          <w:color w:val="5F826B"/>
        </w:rPr>
        <w:t>/**</w:t>
      </w:r>
      <w:r w:rsidRPr="00EA25D2">
        <w:rPr>
          <w:i/>
          <w:iCs/>
          <w:color w:val="5F826B"/>
        </w:rPr>
        <w:br/>
        <w:t xml:space="preserve">     * Libera el reproductor de medios al destruir la actividad.</w:t>
      </w:r>
      <w:r w:rsidRPr="00EA25D2">
        <w:rPr>
          <w:i/>
          <w:iCs/>
          <w:color w:val="5F826B"/>
        </w:rPr>
        <w:br/>
        <w:t xml:space="preserve">     </w:t>
      </w:r>
      <w:r w:rsidRPr="003970BD">
        <w:rPr>
          <w:i/>
          <w:iCs/>
          <w:color w:val="5F826B"/>
          <w:lang w:val="es-AR"/>
        </w:rPr>
        <w:t>*/</w:t>
      </w:r>
      <w:r w:rsidRPr="003970BD">
        <w:rPr>
          <w:i/>
          <w:iCs/>
          <w:color w:val="5F826B"/>
          <w:lang w:val="es-AR"/>
        </w:rPr>
        <w:br/>
        <w:t xml:space="preserve">    </w:t>
      </w:r>
      <w:proofErr w:type="gramStart"/>
      <w:r w:rsidRPr="003970BD">
        <w:rPr>
          <w:color w:val="CF8E6D"/>
          <w:lang w:val="es-AR"/>
        </w:rPr>
        <w:t>override</w:t>
      </w:r>
      <w:proofErr w:type="gramEnd"/>
      <w:r w:rsidRPr="003970BD">
        <w:rPr>
          <w:color w:val="CF8E6D"/>
          <w:lang w:val="es-AR"/>
        </w:rPr>
        <w:t xml:space="preserve"> fun </w:t>
      </w:r>
      <w:r w:rsidRPr="003970BD">
        <w:rPr>
          <w:color w:val="56A8F5"/>
          <w:lang w:val="es-AR"/>
        </w:rPr>
        <w:t>onDestroy</w:t>
      </w:r>
      <w:r w:rsidRPr="003970BD">
        <w:rPr>
          <w:color w:val="BCBEC4"/>
          <w:lang w:val="es-AR"/>
        </w:rPr>
        <w:t>() {</w:t>
      </w:r>
      <w:r w:rsidRPr="003970BD">
        <w:rPr>
          <w:color w:val="BCBEC4"/>
          <w:lang w:val="es-AR"/>
        </w:rPr>
        <w:br/>
      </w:r>
      <w:r w:rsidRPr="003970BD">
        <w:rPr>
          <w:color w:val="BCBEC4"/>
          <w:lang w:val="es-AR"/>
        </w:rPr>
        <w:lastRenderedPageBreak/>
        <w:t xml:space="preserve">        </w:t>
      </w:r>
      <w:r w:rsidRPr="003970BD">
        <w:rPr>
          <w:color w:val="CF8E6D"/>
          <w:lang w:val="es-AR"/>
        </w:rPr>
        <w:t>super</w:t>
      </w:r>
      <w:r w:rsidRPr="003970BD">
        <w:rPr>
          <w:color w:val="BCBEC4"/>
          <w:lang w:val="es-AR"/>
        </w:rPr>
        <w:t>.onDestroy()</w:t>
      </w:r>
      <w:r w:rsidRPr="003970BD">
        <w:rPr>
          <w:color w:val="BCBEC4"/>
          <w:lang w:val="es-AR"/>
        </w:rPr>
        <w:br/>
        <w:t xml:space="preserve">        </w:t>
      </w:r>
      <w:r w:rsidRPr="003970BD">
        <w:rPr>
          <w:color w:val="C77DBB"/>
          <w:lang w:val="es-AR"/>
        </w:rPr>
        <w:t>mediaPlayer</w:t>
      </w:r>
      <w:r w:rsidRPr="003970BD">
        <w:rPr>
          <w:color w:val="BCBEC4"/>
          <w:lang w:val="es-AR"/>
        </w:rPr>
        <w:t>.release()</w:t>
      </w:r>
      <w:r w:rsidRPr="003970BD">
        <w:rPr>
          <w:color w:val="BCBEC4"/>
          <w:lang w:val="es-AR"/>
        </w:rPr>
        <w:br/>
        <w:t xml:space="preserve">    }</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Configura un listener táctil para detectar deslizamientos y toques en la pantalla.</w:t>
      </w:r>
      <w:r w:rsidRPr="003970BD">
        <w:rPr>
          <w:i/>
          <w:iCs/>
          <w:color w:val="5F826B"/>
          <w:lang w:val="es-AR"/>
        </w:rPr>
        <w:br/>
        <w:t xml:space="preserve">     * Permite navegar entre elementos o finalizar la actividad mediante gestos.</w:t>
      </w:r>
      <w:r w:rsidRPr="003970BD">
        <w:rPr>
          <w:i/>
          <w:iCs/>
          <w:color w:val="5F826B"/>
          <w:lang w:val="es-AR"/>
        </w:rPr>
        <w:br/>
        <w:t xml:space="preserve">     </w:t>
      </w:r>
      <w:r w:rsidRPr="00EA25D2">
        <w:rPr>
          <w:i/>
          <w:iCs/>
          <w:color w:val="5F826B"/>
        </w:rPr>
        <w:t>*/</w:t>
      </w:r>
      <w:r w:rsidRPr="00EA25D2">
        <w:rPr>
          <w:i/>
          <w:iCs/>
          <w:color w:val="5F826B"/>
        </w:rPr>
        <w:br/>
        <w:t xml:space="preserve">    </w:t>
      </w:r>
      <w:r w:rsidRPr="00EA25D2">
        <w:rPr>
          <w:color w:val="B3AE60"/>
        </w:rPr>
        <w:t>@SuppressLint</w:t>
      </w:r>
      <w:r w:rsidRPr="00EA25D2">
        <w:rPr>
          <w:color w:val="BCBEC4"/>
        </w:rPr>
        <w:t>(</w:t>
      </w:r>
      <w:r w:rsidRPr="00EA25D2">
        <w:rPr>
          <w:color w:val="6AAB73"/>
        </w:rPr>
        <w:t>"ClickableViewAccessibility"</w:t>
      </w:r>
      <w:r w:rsidRPr="00EA25D2">
        <w:rPr>
          <w:color w:val="BCBEC4"/>
        </w:rPr>
        <w:t>)</w:t>
      </w:r>
      <w:r w:rsidRPr="00EA25D2">
        <w:rPr>
          <w:color w:val="BCBEC4"/>
        </w:rPr>
        <w:br/>
        <w:t xml:space="preserve">    </w:t>
      </w:r>
      <w:r w:rsidRPr="00EA25D2">
        <w:rPr>
          <w:color w:val="CF8E6D"/>
        </w:rPr>
        <w:t xml:space="preserve">private fun </w:t>
      </w:r>
      <w:r w:rsidRPr="00EA25D2">
        <w:rPr>
          <w:color w:val="56A8F5"/>
        </w:rPr>
        <w:t>setupTouchListener</w:t>
      </w:r>
      <w:r w:rsidRPr="00EA25D2">
        <w:rPr>
          <w:color w:val="BCBEC4"/>
        </w:rPr>
        <w:t>() {</w:t>
      </w:r>
      <w:r w:rsidRPr="00EA25D2">
        <w:rPr>
          <w:color w:val="BCBEC4"/>
        </w:rPr>
        <w:br/>
        <w:t xml:space="preserve">        </w:t>
      </w:r>
      <w:r w:rsidRPr="00EA25D2">
        <w:rPr>
          <w:color w:val="CF8E6D"/>
        </w:rPr>
        <w:t xml:space="preserve">val </w:t>
      </w:r>
      <w:r w:rsidRPr="00EA25D2">
        <w:rPr>
          <w:color w:val="BCBEC4"/>
        </w:rPr>
        <w:t xml:space="preserve">touchListener = View.OnTouchListener </w:t>
      </w:r>
      <w:r w:rsidRPr="00EA25D2">
        <w:rPr>
          <w:b/>
          <w:bCs/>
          <w:color w:val="BCBEC4"/>
        </w:rPr>
        <w:t xml:space="preserve">{ </w:t>
      </w:r>
      <w:r w:rsidRPr="00EA25D2">
        <w:rPr>
          <w:color w:val="BCBEC4"/>
        </w:rPr>
        <w:t xml:space="preserve">_, event </w:t>
      </w:r>
      <w:r w:rsidRPr="00EA25D2">
        <w:rPr>
          <w:b/>
          <w:bCs/>
          <w:color w:val="BCBEC4"/>
        </w:rPr>
        <w:t>-&gt;</w:t>
      </w:r>
      <w:r w:rsidRPr="00EA25D2">
        <w:rPr>
          <w:b/>
          <w:bCs/>
          <w:color w:val="BCBEC4"/>
        </w:rPr>
        <w:br/>
        <w:t xml:space="preserve">            </w:t>
      </w:r>
      <w:r w:rsidRPr="00EA25D2">
        <w:rPr>
          <w:color w:val="CF8E6D"/>
        </w:rPr>
        <w:t xml:space="preserve">when </w:t>
      </w:r>
      <w:r w:rsidRPr="00EA25D2">
        <w:rPr>
          <w:color w:val="BCBEC4"/>
        </w:rPr>
        <w:t>(event.</w:t>
      </w:r>
      <w:r w:rsidRPr="00EA25D2">
        <w:rPr>
          <w:i/>
          <w:iCs/>
          <w:color w:val="C77DBB"/>
        </w:rPr>
        <w:t>action</w:t>
      </w:r>
      <w:r w:rsidRPr="00EA25D2">
        <w:rPr>
          <w:color w:val="BCBEC4"/>
        </w:rPr>
        <w:t>) {</w:t>
      </w:r>
      <w:r w:rsidRPr="00EA25D2">
        <w:rPr>
          <w:color w:val="BCBEC4"/>
        </w:rPr>
        <w:br/>
        <w:t xml:space="preserve">                MotionEvent.</w:t>
      </w:r>
      <w:r w:rsidRPr="00EA25D2">
        <w:rPr>
          <w:i/>
          <w:iCs/>
          <w:color w:val="C77DBB"/>
        </w:rPr>
        <w:t xml:space="preserve">ACTION_DOWN </w:t>
      </w:r>
      <w:r w:rsidRPr="00EA25D2">
        <w:rPr>
          <w:color w:val="BCBEC4"/>
        </w:rPr>
        <w:t>-&gt; {</w:t>
      </w:r>
      <w:r w:rsidRPr="00EA25D2">
        <w:rPr>
          <w:color w:val="BCBEC4"/>
        </w:rPr>
        <w:br/>
        <w:t xml:space="preserve">                    </w:t>
      </w:r>
      <w:r w:rsidRPr="00EA25D2">
        <w:rPr>
          <w:color w:val="C77DBB"/>
        </w:rPr>
        <w:t xml:space="preserve">startX </w:t>
      </w:r>
      <w:r w:rsidRPr="00EA25D2">
        <w:rPr>
          <w:color w:val="BCBEC4"/>
        </w:rPr>
        <w:t>= event.</w:t>
      </w:r>
      <w:r w:rsidRPr="00EA25D2">
        <w:rPr>
          <w:i/>
          <w:iCs/>
          <w:color w:val="C77DBB"/>
        </w:rPr>
        <w:t>x</w:t>
      </w:r>
      <w:r w:rsidRPr="00EA25D2">
        <w:rPr>
          <w:i/>
          <w:iCs/>
          <w:color w:val="C77DBB"/>
        </w:rPr>
        <w:br/>
        <w:t xml:space="preserve">                </w:t>
      </w:r>
      <w:r w:rsidRPr="00EA25D2">
        <w:rPr>
          <w:color w:val="BCBEC4"/>
        </w:rPr>
        <w:t>}</w:t>
      </w:r>
      <w:r w:rsidRPr="00EA25D2">
        <w:rPr>
          <w:color w:val="BCBEC4"/>
        </w:rPr>
        <w:br/>
      </w:r>
      <w:r w:rsidRPr="00EA25D2">
        <w:rPr>
          <w:color w:val="BCBEC4"/>
        </w:rPr>
        <w:br/>
        <w:t xml:space="preserve">                MotionEvent.</w:t>
      </w:r>
      <w:r w:rsidRPr="00EA25D2">
        <w:rPr>
          <w:i/>
          <w:iCs/>
          <w:color w:val="C77DBB"/>
        </w:rPr>
        <w:t xml:space="preserve">ACTION_UP </w:t>
      </w:r>
      <w:r w:rsidRPr="00EA25D2">
        <w:rPr>
          <w:color w:val="BCBEC4"/>
        </w:rPr>
        <w:t>-&gt; {</w:t>
      </w:r>
      <w:r w:rsidRPr="00EA25D2">
        <w:rPr>
          <w:color w:val="BCBEC4"/>
        </w:rPr>
        <w:br/>
        <w:t xml:space="preserve">                    </w:t>
      </w:r>
      <w:r w:rsidRPr="00EA25D2">
        <w:rPr>
          <w:color w:val="CF8E6D"/>
        </w:rPr>
        <w:t xml:space="preserve">val </w:t>
      </w:r>
      <w:r w:rsidRPr="00EA25D2">
        <w:rPr>
          <w:color w:val="BCBEC4"/>
        </w:rPr>
        <w:t>deltaX = event.</w:t>
      </w:r>
      <w:r w:rsidRPr="00EA25D2">
        <w:rPr>
          <w:i/>
          <w:iCs/>
          <w:color w:val="C77DBB"/>
        </w:rPr>
        <w:t xml:space="preserve">x </w:t>
      </w:r>
      <w:r w:rsidRPr="00EA25D2">
        <w:rPr>
          <w:color w:val="BCBEC4"/>
        </w:rPr>
        <w:t xml:space="preserve">- </w:t>
      </w:r>
      <w:r w:rsidRPr="00EA25D2">
        <w:rPr>
          <w:color w:val="C77DBB"/>
        </w:rPr>
        <w:t>startX</w:t>
      </w:r>
      <w:r w:rsidRPr="00EA25D2">
        <w:rPr>
          <w:color w:val="C77DBB"/>
        </w:rPr>
        <w:br/>
      </w:r>
      <w:r w:rsidRPr="00EA25D2">
        <w:rPr>
          <w:color w:val="C77DBB"/>
        </w:rPr>
        <w:br/>
        <w:t xml:space="preserve">                    </w:t>
      </w:r>
      <w:r w:rsidRPr="00EA25D2">
        <w:rPr>
          <w:color w:val="CF8E6D"/>
        </w:rPr>
        <w:t xml:space="preserve">if </w:t>
      </w:r>
      <w:r w:rsidRPr="00EA25D2">
        <w:rPr>
          <w:color w:val="BCBEC4"/>
        </w:rPr>
        <w:t xml:space="preserve">(deltaX &gt; </w:t>
      </w:r>
      <w:r w:rsidRPr="00EA25D2">
        <w:rPr>
          <w:color w:val="C77DBB"/>
        </w:rPr>
        <w:t>thresholdWidth</w:t>
      </w:r>
      <w:r w:rsidRPr="00EA25D2">
        <w:rPr>
          <w:color w:val="BCBEC4"/>
        </w:rPr>
        <w:t>) selectNextItem()</w:t>
      </w:r>
      <w:r w:rsidRPr="00EA25D2">
        <w:rPr>
          <w:color w:val="BCBEC4"/>
        </w:rPr>
        <w:br/>
      </w:r>
      <w:r w:rsidRPr="00EA25D2">
        <w:rPr>
          <w:color w:val="BCBEC4"/>
        </w:rPr>
        <w:br/>
        <w:t xml:space="preserve">                    </w:t>
      </w:r>
      <w:r w:rsidRPr="00EA25D2">
        <w:rPr>
          <w:color w:val="CF8E6D"/>
        </w:rPr>
        <w:t xml:space="preserve">if </w:t>
      </w:r>
      <w:r w:rsidRPr="00EA25D2">
        <w:rPr>
          <w:color w:val="BCBEC4"/>
        </w:rPr>
        <w:t>(deltaX &lt; -</w:t>
      </w:r>
      <w:r w:rsidRPr="00EA25D2">
        <w:rPr>
          <w:color w:val="C77DBB"/>
        </w:rPr>
        <w:t>thresholdWidth</w:t>
      </w:r>
      <w:r w:rsidRPr="00EA25D2">
        <w:rPr>
          <w:color w:val="BCBEC4"/>
        </w:rPr>
        <w:t>) finish()</w:t>
      </w:r>
      <w:r w:rsidRPr="00EA25D2">
        <w:rPr>
          <w:color w:val="BCBEC4"/>
        </w:rPr>
        <w:br/>
      </w:r>
      <w:r w:rsidRPr="00EA25D2">
        <w:rPr>
          <w:color w:val="BCBEC4"/>
        </w:rPr>
        <w:br/>
        <w:t xml:space="preserve">                    </w:t>
      </w:r>
      <w:r w:rsidRPr="00EA25D2">
        <w:rPr>
          <w:color w:val="CF8E6D"/>
        </w:rPr>
        <w:t xml:space="preserve">if </w:t>
      </w:r>
      <w:r w:rsidRPr="00EA25D2">
        <w:rPr>
          <w:color w:val="BCBEC4"/>
        </w:rPr>
        <w:t>(isDoubleTap()) {</w:t>
      </w:r>
      <w:r w:rsidRPr="00EA25D2">
        <w:rPr>
          <w:color w:val="BCBEC4"/>
        </w:rPr>
        <w:br/>
        <w:t xml:space="preserve">                        </w:t>
      </w:r>
      <w:r w:rsidRPr="00EA25D2">
        <w:rPr>
          <w:color w:val="C77DBB"/>
        </w:rPr>
        <w:t>selectedModelIndex</w:t>
      </w:r>
      <w:r w:rsidRPr="00EA25D2">
        <w:rPr>
          <w:color w:val="BCBEC4"/>
        </w:rPr>
        <w:t>?.</w:t>
      </w:r>
      <w:r w:rsidRPr="00EA25D2">
        <w:rPr>
          <w:i/>
          <w:iCs/>
          <w:color w:val="57AAF7"/>
        </w:rPr>
        <w:t xml:space="preserve">let </w:t>
      </w:r>
      <w:r w:rsidRPr="00EA25D2">
        <w:rPr>
          <w:b/>
          <w:bCs/>
          <w:color w:val="BCBEC4"/>
        </w:rPr>
        <w:t xml:space="preserve">{ </w:t>
      </w:r>
      <w:r w:rsidRPr="00EA25D2">
        <w:rPr>
          <w:color w:val="BCBEC4"/>
        </w:rPr>
        <w:t xml:space="preserve">index </w:t>
      </w:r>
      <w:r w:rsidRPr="00EA25D2">
        <w:rPr>
          <w:b/>
          <w:bCs/>
          <w:color w:val="BCBEC4"/>
        </w:rPr>
        <w:t>-&gt;</w:t>
      </w:r>
      <w:r w:rsidRPr="00EA25D2">
        <w:rPr>
          <w:b/>
          <w:bCs/>
          <w:color w:val="BCBEC4"/>
        </w:rPr>
        <w:br/>
        <w:t xml:space="preserve">                            </w:t>
      </w:r>
      <w:r w:rsidRPr="00EA25D2">
        <w:rPr>
          <w:color w:val="CF8E6D"/>
        </w:rPr>
        <w:t xml:space="preserve">val </w:t>
      </w:r>
      <w:r w:rsidRPr="00EA25D2">
        <w:rPr>
          <w:color w:val="BCBEC4"/>
        </w:rPr>
        <w:t>intent = Intent(</w:t>
      </w:r>
      <w:r w:rsidRPr="00EA25D2">
        <w:rPr>
          <w:color w:val="CF8E6D"/>
        </w:rPr>
        <w:t>this</w:t>
      </w:r>
      <w:r w:rsidRPr="00EA25D2">
        <w:rPr>
          <w:color w:val="BCBEC4"/>
        </w:rPr>
        <w:t>, MainActivity::</w:t>
      </w:r>
      <w:r w:rsidRPr="00EA25D2">
        <w:rPr>
          <w:color w:val="CF8E6D"/>
        </w:rPr>
        <w:t>class</w:t>
      </w:r>
      <w:r w:rsidRPr="00EA25D2">
        <w:rPr>
          <w:color w:val="BCBEC4"/>
        </w:rPr>
        <w:t>.</w:t>
      </w:r>
      <w:r w:rsidRPr="00EA25D2">
        <w:rPr>
          <w:i/>
          <w:iCs/>
          <w:color w:val="C77DBB"/>
        </w:rPr>
        <w:t>java</w:t>
      </w:r>
      <w:r w:rsidRPr="00EA25D2">
        <w:rPr>
          <w:color w:val="BCBEC4"/>
        </w:rPr>
        <w:t>)</w:t>
      </w:r>
      <w:r w:rsidRPr="00EA25D2">
        <w:rPr>
          <w:color w:val="BCBEC4"/>
        </w:rPr>
        <w:br/>
        <w:t xml:space="preserve">                            intent.putExtra(</w:t>
      </w:r>
      <w:r w:rsidRPr="00EA25D2">
        <w:rPr>
          <w:color w:val="6AAB73"/>
        </w:rPr>
        <w:t>"selectedModelIndex"</w:t>
      </w:r>
      <w:r w:rsidRPr="00EA25D2">
        <w:rPr>
          <w:color w:val="BCBEC4"/>
        </w:rPr>
        <w:t>, index)</w:t>
      </w:r>
      <w:r w:rsidRPr="00EA25D2">
        <w:rPr>
          <w:color w:val="BCBEC4"/>
        </w:rPr>
        <w:br/>
        <w:t xml:space="preserve">                            startActivity(intent)</w:t>
      </w:r>
      <w:r w:rsidRPr="00EA25D2">
        <w:rPr>
          <w:color w:val="BCBEC4"/>
        </w:rPr>
        <w:br/>
        <w:t xml:space="preserve">                            finish()</w:t>
      </w:r>
      <w:r w:rsidRPr="00EA25D2">
        <w:rPr>
          <w:color w:val="BCBEC4"/>
        </w:rPr>
        <w:br/>
        <w:t xml:space="preserve">                        </w:t>
      </w:r>
      <w:r w:rsidRPr="00EA25D2">
        <w:rPr>
          <w:b/>
          <w:bCs/>
          <w:color w:val="BCBEC4"/>
        </w:rPr>
        <w:t>}</w:t>
      </w:r>
      <w:r w:rsidRPr="00EA25D2">
        <w:rPr>
          <w:b/>
          <w:bCs/>
          <w:color w:val="BCBEC4"/>
        </w:rPr>
        <w:br/>
        <w:t xml:space="preserve">                    </w:t>
      </w:r>
      <w:r w:rsidRPr="00EA25D2">
        <w:rPr>
          <w:color w:val="BCBEC4"/>
        </w:rPr>
        <w:t>}</w:t>
      </w:r>
      <w:r w:rsidRPr="00EA25D2">
        <w:rPr>
          <w:color w:val="BCBEC4"/>
        </w:rPr>
        <w:br/>
        <w:t xml:space="preserve">                }</w:t>
      </w:r>
      <w:r w:rsidRPr="00EA25D2">
        <w:rPr>
          <w:color w:val="BCBEC4"/>
        </w:rPr>
        <w:br/>
        <w:t xml:space="preserve">            }</w:t>
      </w:r>
      <w:r w:rsidRPr="00EA25D2">
        <w:rPr>
          <w:color w:val="BCBEC4"/>
        </w:rPr>
        <w:br/>
        <w:t xml:space="preserve">            </w:t>
      </w:r>
      <w:r w:rsidRPr="00EA25D2">
        <w:rPr>
          <w:color w:val="CF8E6D"/>
        </w:rPr>
        <w:t>true</w:t>
      </w:r>
      <w:r w:rsidRPr="00EA25D2">
        <w:rPr>
          <w:color w:val="CF8E6D"/>
        </w:rPr>
        <w:br/>
        <w:t xml:space="preserve">        </w:t>
      </w:r>
      <w:r w:rsidRPr="00EA25D2">
        <w:rPr>
          <w:b/>
          <w:bCs/>
          <w:color w:val="BCBEC4"/>
        </w:rPr>
        <w:t>}</w:t>
      </w:r>
      <w:r w:rsidRPr="00EA25D2">
        <w:rPr>
          <w:b/>
          <w:bCs/>
          <w:color w:val="BCBEC4"/>
        </w:rPr>
        <w:br/>
      </w:r>
      <w:r w:rsidRPr="00EA25D2">
        <w:rPr>
          <w:b/>
          <w:bCs/>
          <w:color w:val="BCBEC4"/>
        </w:rPr>
        <w:br/>
        <w:t xml:space="preserve">        </w:t>
      </w:r>
      <w:r w:rsidRPr="00EA25D2">
        <w:rPr>
          <w:color w:val="BCBEC4"/>
        </w:rPr>
        <w:t>findViewById&lt;RecyclerView&gt;(R.id.</w:t>
      </w:r>
      <w:r w:rsidRPr="00EA25D2">
        <w:rPr>
          <w:i/>
          <w:iCs/>
          <w:color w:val="C77DBB"/>
        </w:rPr>
        <w:t>model_list</w:t>
      </w:r>
      <w:r w:rsidRPr="00EA25D2">
        <w:rPr>
          <w:color w:val="BCBEC4"/>
        </w:rPr>
        <w:t>).setOnTouchListener(touchListener)</w:t>
      </w:r>
      <w:r w:rsidRPr="00EA25D2">
        <w:rPr>
          <w:color w:val="BCBEC4"/>
        </w:rPr>
        <w:br/>
        <w:t xml:space="preserve">    }</w:t>
      </w:r>
      <w:r w:rsidRPr="00EA25D2">
        <w:rPr>
          <w:color w:val="BCBEC4"/>
        </w:rPr>
        <w:br/>
      </w:r>
      <w:r w:rsidRPr="00EA25D2">
        <w:rPr>
          <w:color w:val="BCBEC4"/>
        </w:rPr>
        <w:br/>
        <w:t xml:space="preserve">    </w:t>
      </w:r>
      <w:r w:rsidRPr="00EA25D2">
        <w:rPr>
          <w:i/>
          <w:iCs/>
          <w:color w:val="5F826B"/>
        </w:rPr>
        <w:t>/**</w:t>
      </w:r>
      <w:r w:rsidRPr="00EA25D2">
        <w:rPr>
          <w:i/>
          <w:iCs/>
          <w:color w:val="5F826B"/>
        </w:rPr>
        <w:br/>
        <w:t xml:space="preserve">     * Cambia la selección al siguiente ítem de la lista.</w:t>
      </w:r>
      <w:r w:rsidRPr="00EA25D2">
        <w:rPr>
          <w:i/>
          <w:iCs/>
          <w:color w:val="5F826B"/>
        </w:rPr>
        <w:br/>
        <w:t xml:space="preserve">     */</w:t>
      </w:r>
      <w:r w:rsidRPr="00EA25D2">
        <w:rPr>
          <w:i/>
          <w:iCs/>
          <w:color w:val="5F826B"/>
        </w:rPr>
        <w:br/>
        <w:t xml:space="preserve">    </w:t>
      </w:r>
      <w:r w:rsidRPr="00EA25D2">
        <w:rPr>
          <w:color w:val="CF8E6D"/>
        </w:rPr>
        <w:t xml:space="preserve">private fun </w:t>
      </w:r>
      <w:proofErr w:type="gramStart"/>
      <w:r w:rsidRPr="00EA25D2">
        <w:rPr>
          <w:color w:val="56A8F5"/>
        </w:rPr>
        <w:t>selectNextItem</w:t>
      </w:r>
      <w:r w:rsidRPr="00EA25D2">
        <w:rPr>
          <w:color w:val="BCBEC4"/>
        </w:rPr>
        <w:t>(</w:t>
      </w:r>
      <w:proofErr w:type="gramEnd"/>
      <w:r w:rsidRPr="00EA25D2">
        <w:rPr>
          <w:color w:val="BCBEC4"/>
        </w:rPr>
        <w:t>) {</w:t>
      </w:r>
      <w:r w:rsidRPr="00EA25D2">
        <w:rPr>
          <w:color w:val="BCBEC4"/>
        </w:rPr>
        <w:br/>
        <w:t xml:space="preserve">        </w:t>
      </w:r>
      <w:r w:rsidRPr="00EA25D2">
        <w:rPr>
          <w:color w:val="C77DBB"/>
        </w:rPr>
        <w:t xml:space="preserve">selectedModelIndex </w:t>
      </w:r>
      <w:r w:rsidRPr="00EA25D2">
        <w:rPr>
          <w:color w:val="BCBEC4"/>
        </w:rPr>
        <w:t>= (</w:t>
      </w:r>
      <w:r w:rsidRPr="00EA25D2">
        <w:rPr>
          <w:color w:val="C77DBB"/>
        </w:rPr>
        <w:t xml:space="preserve">selectedModelIndex </w:t>
      </w:r>
      <w:r w:rsidRPr="00EA25D2">
        <w:rPr>
          <w:color w:val="BCBEC4"/>
        </w:rPr>
        <w:t>?: -</w:t>
      </w:r>
      <w:r w:rsidRPr="00EA25D2">
        <w:rPr>
          <w:color w:val="2AACB8"/>
        </w:rPr>
        <w:t>1</w:t>
      </w:r>
      <w:r w:rsidRPr="00EA25D2">
        <w:rPr>
          <w:color w:val="BCBEC4"/>
        </w:rPr>
        <w:t xml:space="preserve">) + </w:t>
      </w:r>
      <w:r w:rsidRPr="00EA25D2">
        <w:rPr>
          <w:color w:val="2AACB8"/>
        </w:rPr>
        <w:t>1</w:t>
      </w:r>
      <w:r w:rsidRPr="00EA25D2">
        <w:rPr>
          <w:color w:val="2AACB8"/>
        </w:rPr>
        <w:br/>
        <w:t xml:space="preserve">        </w:t>
      </w:r>
      <w:r w:rsidRPr="00EA25D2">
        <w:rPr>
          <w:color w:val="C77DBB"/>
        </w:rPr>
        <w:t xml:space="preserve">selectedModelIndex </w:t>
      </w:r>
      <w:r w:rsidRPr="00EA25D2">
        <w:rPr>
          <w:color w:val="BCBEC4"/>
        </w:rPr>
        <w:t xml:space="preserve">= </w:t>
      </w:r>
      <w:r w:rsidRPr="00EA25D2">
        <w:rPr>
          <w:color w:val="C77DBB"/>
        </w:rPr>
        <w:t>selectedModelIndex</w:t>
      </w:r>
      <w:r w:rsidRPr="00EA25D2">
        <w:rPr>
          <w:color w:val="BCBEC4"/>
        </w:rPr>
        <w:t>?.</w:t>
      </w:r>
      <w:r w:rsidRPr="00EA25D2">
        <w:rPr>
          <w:i/>
          <w:iCs/>
          <w:color w:val="57AAF7"/>
        </w:rPr>
        <w:t xml:space="preserve">takeIf </w:t>
      </w:r>
      <w:r w:rsidRPr="00EA25D2">
        <w:rPr>
          <w:b/>
          <w:bCs/>
          <w:color w:val="BCBEC4"/>
        </w:rPr>
        <w:t xml:space="preserve">{ it </w:t>
      </w:r>
      <w:r w:rsidRPr="00EA25D2">
        <w:rPr>
          <w:color w:val="BCBEC4"/>
        </w:rPr>
        <w:t xml:space="preserve">&lt; </w:t>
      </w:r>
      <w:r w:rsidRPr="00EA25D2">
        <w:rPr>
          <w:color w:val="C77DBB"/>
        </w:rPr>
        <w:t>modelListAdapter</w:t>
      </w:r>
      <w:r w:rsidRPr="00EA25D2">
        <w:rPr>
          <w:color w:val="BCBEC4"/>
        </w:rPr>
        <w:t>.</w:t>
      </w:r>
      <w:r w:rsidRPr="00EA25D2">
        <w:rPr>
          <w:i/>
          <w:iCs/>
          <w:color w:val="C77DBB"/>
        </w:rPr>
        <w:t xml:space="preserve">itemCount </w:t>
      </w:r>
      <w:r w:rsidRPr="00EA25D2">
        <w:rPr>
          <w:b/>
          <w:bCs/>
          <w:color w:val="BCBEC4"/>
        </w:rPr>
        <w:t xml:space="preserve">} </w:t>
      </w:r>
      <w:r w:rsidRPr="00EA25D2">
        <w:rPr>
          <w:color w:val="BCBEC4"/>
        </w:rPr>
        <w:t xml:space="preserve">?: </w:t>
      </w:r>
      <w:r w:rsidRPr="00EA25D2">
        <w:rPr>
          <w:color w:val="2AACB8"/>
        </w:rPr>
        <w:t>0</w:t>
      </w:r>
      <w:r w:rsidRPr="00EA25D2">
        <w:rPr>
          <w:color w:val="2AACB8"/>
        </w:rPr>
        <w:br/>
        <w:t xml:space="preserve">        </w:t>
      </w:r>
      <w:r w:rsidRPr="00EA25D2">
        <w:rPr>
          <w:color w:val="C77DBB"/>
        </w:rPr>
        <w:t>modelListAdapter</w:t>
      </w:r>
      <w:r w:rsidRPr="00EA25D2">
        <w:rPr>
          <w:color w:val="BCBEC4"/>
        </w:rPr>
        <w:t>.setSelectedPosition(</w:t>
      </w:r>
      <w:r w:rsidRPr="00EA25D2">
        <w:rPr>
          <w:color w:val="C77DBB"/>
        </w:rPr>
        <w:t xml:space="preserve">selectedModelIndex </w:t>
      </w:r>
      <w:r w:rsidRPr="00EA25D2">
        <w:rPr>
          <w:color w:val="BCBEC4"/>
        </w:rPr>
        <w:t xml:space="preserve">?: </w:t>
      </w:r>
      <w:r w:rsidRPr="00EA25D2">
        <w:rPr>
          <w:color w:val="2AACB8"/>
        </w:rPr>
        <w:t>0</w:t>
      </w:r>
      <w:r w:rsidRPr="00EA25D2">
        <w:rPr>
          <w:color w:val="BCBEC4"/>
        </w:rPr>
        <w:t>)</w:t>
      </w:r>
      <w:r w:rsidRPr="00EA25D2">
        <w:rPr>
          <w:color w:val="BCBEC4"/>
        </w:rPr>
        <w:br/>
        <w:t xml:space="preserve">        playSelectionSound()</w:t>
      </w:r>
      <w:r w:rsidRPr="00EA25D2">
        <w:rPr>
          <w:color w:val="BCBEC4"/>
        </w:rPr>
        <w:br/>
        <w:t xml:space="preserve">    }</w:t>
      </w:r>
      <w:r w:rsidRPr="00EA25D2">
        <w:rPr>
          <w:color w:val="BCBEC4"/>
        </w:rPr>
        <w:br/>
      </w:r>
      <w:r w:rsidRPr="00EA25D2">
        <w:rPr>
          <w:color w:val="BCBEC4"/>
        </w:rPr>
        <w:br/>
        <w:t xml:space="preserve">    </w:t>
      </w:r>
      <w:r w:rsidRPr="00EA25D2">
        <w:rPr>
          <w:i/>
          <w:iCs/>
          <w:color w:val="5F826B"/>
        </w:rPr>
        <w:t>/**</w:t>
      </w:r>
      <w:r w:rsidRPr="00EA25D2">
        <w:rPr>
          <w:i/>
          <w:iCs/>
          <w:color w:val="5F826B"/>
        </w:rPr>
        <w:br/>
        <w:t xml:space="preserve">     * Detecta si ha ocurrido un doble toque en la pantalla.</w:t>
      </w:r>
      <w:r w:rsidRPr="00EA25D2">
        <w:rPr>
          <w:i/>
          <w:iCs/>
          <w:color w:val="5F826B"/>
        </w:rPr>
        <w:br/>
        <w:t xml:space="preserve">     </w:t>
      </w:r>
      <w:r w:rsidRPr="003970BD">
        <w:rPr>
          <w:i/>
          <w:iCs/>
          <w:color w:val="5F826B"/>
          <w:lang w:val="es-AR"/>
        </w:rPr>
        <w:t xml:space="preserve">* </w:t>
      </w:r>
      <w:r w:rsidRPr="003970BD">
        <w:rPr>
          <w:i/>
          <w:iCs/>
          <w:color w:val="67A37C"/>
          <w:lang w:val="es-AR"/>
        </w:rPr>
        <w:t>@</w:t>
      </w:r>
      <w:proofErr w:type="gramStart"/>
      <w:r w:rsidRPr="003970BD">
        <w:rPr>
          <w:i/>
          <w:iCs/>
          <w:color w:val="67A37C"/>
          <w:lang w:val="es-AR"/>
        </w:rPr>
        <w:t>return</w:t>
      </w:r>
      <w:proofErr w:type="gramEnd"/>
      <w:r w:rsidRPr="003970BD">
        <w:rPr>
          <w:i/>
          <w:iCs/>
          <w:color w:val="67A37C"/>
          <w:lang w:val="es-AR"/>
        </w:rPr>
        <w:t xml:space="preserve"> </w:t>
      </w:r>
      <w:r w:rsidRPr="003970BD">
        <w:rPr>
          <w:i/>
          <w:iCs/>
          <w:color w:val="5F826B"/>
          <w:lang w:val="es-AR"/>
        </w:rPr>
        <w:t>true si se detecta un doble toque, false en caso contrario.</w:t>
      </w:r>
      <w:r w:rsidRPr="003970BD">
        <w:rPr>
          <w:i/>
          <w:iCs/>
          <w:color w:val="5F826B"/>
          <w:lang w:val="es-AR"/>
        </w:rPr>
        <w:br/>
        <w:t xml:space="preserve">     */</w:t>
      </w:r>
      <w:r w:rsidRPr="003970BD">
        <w:rPr>
          <w:i/>
          <w:iCs/>
          <w:color w:val="5F826B"/>
          <w:lang w:val="es-AR"/>
        </w:rPr>
        <w:br/>
      </w:r>
      <w:r w:rsidRPr="003970BD">
        <w:rPr>
          <w:i/>
          <w:iCs/>
          <w:color w:val="5F826B"/>
          <w:lang w:val="es-AR"/>
        </w:rPr>
        <w:lastRenderedPageBreak/>
        <w:t xml:space="preserve">    </w:t>
      </w:r>
      <w:proofErr w:type="gramStart"/>
      <w:r w:rsidRPr="003970BD">
        <w:rPr>
          <w:color w:val="CF8E6D"/>
          <w:lang w:val="es-AR"/>
        </w:rPr>
        <w:t>private</w:t>
      </w:r>
      <w:proofErr w:type="gramEnd"/>
      <w:r w:rsidRPr="003970BD">
        <w:rPr>
          <w:color w:val="CF8E6D"/>
          <w:lang w:val="es-AR"/>
        </w:rPr>
        <w:t xml:space="preserve"> fun </w:t>
      </w:r>
      <w:r w:rsidRPr="003970BD">
        <w:rPr>
          <w:color w:val="56A8F5"/>
          <w:lang w:val="es-AR"/>
        </w:rPr>
        <w:t>isDoubleTap</w:t>
      </w:r>
      <w:r w:rsidRPr="003970BD">
        <w:rPr>
          <w:color w:val="BCBEC4"/>
          <w:lang w:val="es-AR"/>
        </w:rPr>
        <w:t>(): Boolean {</w:t>
      </w:r>
      <w:r w:rsidRPr="003970BD">
        <w:rPr>
          <w:color w:val="BCBEC4"/>
          <w:lang w:val="es-AR"/>
        </w:rPr>
        <w:br/>
        <w:t xml:space="preserve">        </w:t>
      </w:r>
      <w:r w:rsidRPr="003970BD">
        <w:rPr>
          <w:color w:val="CF8E6D"/>
          <w:lang w:val="es-AR"/>
        </w:rPr>
        <w:t xml:space="preserve">val </w:t>
      </w:r>
      <w:r w:rsidRPr="003970BD">
        <w:rPr>
          <w:color w:val="BCBEC4"/>
          <w:lang w:val="es-AR"/>
        </w:rPr>
        <w:t>currentTime = System.currentTimeMillis()</w:t>
      </w:r>
      <w:r w:rsidRPr="003970BD">
        <w:rPr>
          <w:color w:val="BCBEC4"/>
          <w:lang w:val="es-AR"/>
        </w:rPr>
        <w:br/>
        <w:t xml:space="preserve">        </w:t>
      </w:r>
      <w:r w:rsidRPr="003970BD">
        <w:rPr>
          <w:color w:val="CF8E6D"/>
          <w:lang w:val="es-AR"/>
        </w:rPr>
        <w:t xml:space="preserve">val </w:t>
      </w:r>
      <w:r w:rsidRPr="003970BD">
        <w:rPr>
          <w:color w:val="BCBEC4"/>
          <w:lang w:val="es-AR"/>
        </w:rPr>
        <w:t xml:space="preserve">isDoubleTap = currentTime - </w:t>
      </w:r>
      <w:r w:rsidRPr="003970BD">
        <w:rPr>
          <w:color w:val="C77DBB"/>
          <w:lang w:val="es-AR"/>
        </w:rPr>
        <w:t xml:space="preserve">lastTapTime </w:t>
      </w:r>
      <w:r w:rsidRPr="003970BD">
        <w:rPr>
          <w:color w:val="BCBEC4"/>
          <w:lang w:val="es-AR"/>
        </w:rPr>
        <w:t xml:space="preserve">&lt; </w:t>
      </w:r>
      <w:r w:rsidRPr="003970BD">
        <w:rPr>
          <w:color w:val="C77DBB"/>
          <w:lang w:val="es-AR"/>
        </w:rPr>
        <w:t>doubleTapThreshold</w:t>
      </w:r>
      <w:r w:rsidRPr="003970BD">
        <w:rPr>
          <w:color w:val="C77DBB"/>
          <w:lang w:val="es-AR"/>
        </w:rPr>
        <w:br/>
        <w:t xml:space="preserve">        lastTapTime </w:t>
      </w:r>
      <w:r w:rsidRPr="003970BD">
        <w:rPr>
          <w:color w:val="BCBEC4"/>
          <w:lang w:val="es-AR"/>
        </w:rPr>
        <w:t>= currentTime</w:t>
      </w:r>
      <w:r w:rsidRPr="003970BD">
        <w:rPr>
          <w:color w:val="BCBEC4"/>
          <w:lang w:val="es-AR"/>
        </w:rPr>
        <w:br/>
        <w:t xml:space="preserve">        </w:t>
      </w:r>
      <w:r w:rsidRPr="003970BD">
        <w:rPr>
          <w:color w:val="CF8E6D"/>
          <w:lang w:val="es-AR"/>
        </w:rPr>
        <w:t xml:space="preserve">return </w:t>
      </w:r>
      <w:r w:rsidRPr="003970BD">
        <w:rPr>
          <w:color w:val="BCBEC4"/>
          <w:lang w:val="es-AR"/>
        </w:rPr>
        <w:t>isDoubleTap</w:t>
      </w:r>
      <w:r w:rsidRPr="003970BD">
        <w:rPr>
          <w:color w:val="BCBEC4"/>
          <w:lang w:val="es-AR"/>
        </w:rPr>
        <w:br/>
        <w:t xml:space="preserve">    }</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Reproduce un sonido asociado al modelo seleccionado.</w:t>
      </w:r>
      <w:r w:rsidRPr="003970BD">
        <w:rPr>
          <w:i/>
          <w:iCs/>
          <w:color w:val="5F826B"/>
          <w:lang w:val="es-AR"/>
        </w:rPr>
        <w:br/>
        <w:t xml:space="preserve">     * El sonido se selecciona dinámicamente según el nombre del modelo.</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private</w:t>
      </w:r>
      <w:proofErr w:type="gramEnd"/>
      <w:r w:rsidRPr="003970BD">
        <w:rPr>
          <w:color w:val="CF8E6D"/>
          <w:lang w:val="es-AR"/>
        </w:rPr>
        <w:t xml:space="preserve"> fun </w:t>
      </w:r>
      <w:r w:rsidRPr="003970BD">
        <w:rPr>
          <w:color w:val="56A8F5"/>
          <w:lang w:val="es-AR"/>
        </w:rPr>
        <w:t>playSelectionSound</w:t>
      </w:r>
      <w:r w:rsidRPr="003970BD">
        <w:rPr>
          <w:color w:val="BCBEC4"/>
          <w:lang w:val="es-AR"/>
        </w:rPr>
        <w:t>() {</w:t>
      </w:r>
      <w:r w:rsidRPr="003970BD">
        <w:rPr>
          <w:color w:val="BCBEC4"/>
          <w:lang w:val="es-AR"/>
        </w:rPr>
        <w:br/>
        <w:t xml:space="preserve">        </w:t>
      </w:r>
      <w:r w:rsidRPr="003970BD">
        <w:rPr>
          <w:color w:val="CF8E6D"/>
          <w:lang w:val="es-AR"/>
        </w:rPr>
        <w:t xml:space="preserve">try </w:t>
      </w:r>
      <w:r w:rsidRPr="003970BD">
        <w:rPr>
          <w:color w:val="BCBEC4"/>
          <w:lang w:val="es-AR"/>
        </w:rPr>
        <w:t>{</w:t>
      </w:r>
      <w:r w:rsidRPr="003970BD">
        <w:rPr>
          <w:color w:val="BCBEC4"/>
          <w:lang w:val="es-AR"/>
        </w:rPr>
        <w:br/>
        <w:t xml:space="preserve">            </w:t>
      </w:r>
      <w:r w:rsidRPr="003970BD">
        <w:rPr>
          <w:color w:val="7A7E85"/>
          <w:lang w:val="es-AR"/>
        </w:rPr>
        <w:t>// Se crea un nuevo reproductor de medios con el sonido correspondiente al modelo</w:t>
      </w:r>
      <w:r w:rsidRPr="003970BD">
        <w:rPr>
          <w:color w:val="7A7E85"/>
          <w:lang w:val="es-AR"/>
        </w:rPr>
        <w:br/>
        <w:t xml:space="preserve">            </w:t>
      </w:r>
      <w:r w:rsidRPr="003970BD">
        <w:rPr>
          <w:color w:val="C77DBB"/>
          <w:lang w:val="es-AR"/>
        </w:rPr>
        <w:t xml:space="preserve">mediaPlayer </w:t>
      </w:r>
      <w:r w:rsidRPr="003970BD">
        <w:rPr>
          <w:color w:val="BCBEC4"/>
          <w:lang w:val="es-AR"/>
        </w:rPr>
        <w:t>= MediaPlayer.create(</w:t>
      </w:r>
      <w:r w:rsidRPr="003970BD">
        <w:rPr>
          <w:color w:val="BCBEC4"/>
          <w:lang w:val="es-AR"/>
        </w:rPr>
        <w:br/>
        <w:t xml:space="preserve">                </w:t>
      </w:r>
      <w:r w:rsidRPr="003970BD">
        <w:rPr>
          <w:color w:val="CF8E6D"/>
          <w:lang w:val="es-AR"/>
        </w:rPr>
        <w:t>this</w:t>
      </w:r>
      <w:r w:rsidRPr="003970BD">
        <w:rPr>
          <w:color w:val="BCBEC4"/>
          <w:lang w:val="es-AR"/>
        </w:rPr>
        <w:t>,</w:t>
      </w:r>
      <w:r w:rsidRPr="003970BD">
        <w:rPr>
          <w:color w:val="BCBEC4"/>
          <w:lang w:val="es-AR"/>
        </w:rPr>
        <w:br/>
        <w:t xml:space="preserve">                </w:t>
      </w:r>
      <w:r w:rsidRPr="003970BD">
        <w:rPr>
          <w:i/>
          <w:iCs/>
          <w:color w:val="BCBEC4"/>
          <w:lang w:val="es-AR"/>
        </w:rPr>
        <w:t>getLocalizedAudioResId</w:t>
      </w:r>
      <w:r w:rsidRPr="003970BD">
        <w:rPr>
          <w:color w:val="BCBEC4"/>
          <w:lang w:val="es-AR"/>
        </w:rPr>
        <w:t>(</w:t>
      </w:r>
      <w:r w:rsidRPr="003970BD">
        <w:rPr>
          <w:color w:val="BCBEC4"/>
          <w:lang w:val="es-AR"/>
        </w:rPr>
        <w:br/>
        <w:t xml:space="preserve">                    </w:t>
      </w:r>
      <w:r w:rsidRPr="003970BD">
        <w:rPr>
          <w:color w:val="CF8E6D"/>
          <w:lang w:val="es-AR"/>
        </w:rPr>
        <w:t>this</w:t>
      </w:r>
      <w:r w:rsidRPr="003970BD">
        <w:rPr>
          <w:color w:val="BCBEC4"/>
          <w:lang w:val="es-AR"/>
        </w:rPr>
        <w:t>,</w:t>
      </w:r>
      <w:r w:rsidRPr="003970BD">
        <w:rPr>
          <w:color w:val="BCBEC4"/>
          <w:lang w:val="es-AR"/>
        </w:rPr>
        <w:br/>
        <w:t xml:space="preserve">                    </w:t>
      </w:r>
      <w:r w:rsidRPr="003970BD">
        <w:rPr>
          <w:color w:val="6AAB73"/>
          <w:lang w:val="es-AR"/>
        </w:rPr>
        <w:t>"configuracion_</w:t>
      </w:r>
      <w:r w:rsidRPr="003970BD">
        <w:rPr>
          <w:color w:val="CF8E6D"/>
          <w:lang w:val="es-AR"/>
        </w:rPr>
        <w:t>${</w:t>
      </w:r>
      <w:r w:rsidRPr="003970BD">
        <w:rPr>
          <w:color w:val="C77DBB"/>
          <w:lang w:val="es-AR"/>
        </w:rPr>
        <w:t>modelNames</w:t>
      </w:r>
      <w:r w:rsidRPr="003970BD">
        <w:rPr>
          <w:color w:val="BCBEC4"/>
          <w:lang w:val="es-AR"/>
        </w:rPr>
        <w:t>[</w:t>
      </w:r>
      <w:r w:rsidRPr="003970BD">
        <w:rPr>
          <w:color w:val="C77DBB"/>
          <w:lang w:val="es-AR"/>
        </w:rPr>
        <w:t>selectedModelIndex</w:t>
      </w:r>
      <w:r w:rsidRPr="003970BD">
        <w:rPr>
          <w:color w:val="BCBEC4"/>
          <w:lang w:val="es-AR"/>
        </w:rPr>
        <w:t>!!].</w:t>
      </w:r>
      <w:proofErr w:type="gramStart"/>
      <w:r w:rsidRPr="003970BD">
        <w:rPr>
          <w:i/>
          <w:iCs/>
          <w:color w:val="57AAF7"/>
          <w:lang w:val="es-AR"/>
        </w:rPr>
        <w:t>split</w:t>
      </w:r>
      <w:proofErr w:type="gramEnd"/>
      <w:r w:rsidRPr="003970BD">
        <w:rPr>
          <w:color w:val="BCBEC4"/>
          <w:lang w:val="es-AR"/>
        </w:rPr>
        <w:t>(</w:t>
      </w:r>
      <w:r w:rsidRPr="003970BD">
        <w:rPr>
          <w:color w:val="6AAB73"/>
          <w:lang w:val="es-AR"/>
        </w:rPr>
        <w:t>" "</w:t>
      </w:r>
      <w:r w:rsidRPr="003970BD">
        <w:rPr>
          <w:color w:val="BCBEC4"/>
          <w:lang w:val="es-AR"/>
        </w:rPr>
        <w:t>)[</w:t>
      </w:r>
      <w:r w:rsidRPr="003970BD">
        <w:rPr>
          <w:color w:val="2AACB8"/>
          <w:lang w:val="es-AR"/>
        </w:rPr>
        <w:t>0</w:t>
      </w:r>
      <w:r w:rsidRPr="003970BD">
        <w:rPr>
          <w:color w:val="BCBEC4"/>
          <w:lang w:val="es-AR"/>
        </w:rPr>
        <w:t>].</w:t>
      </w:r>
      <w:r w:rsidRPr="003970BD">
        <w:rPr>
          <w:i/>
          <w:iCs/>
          <w:color w:val="57AAF7"/>
          <w:lang w:val="es-AR"/>
        </w:rPr>
        <w:t>lowercase</w:t>
      </w:r>
      <w:r w:rsidRPr="003970BD">
        <w:rPr>
          <w:color w:val="BCBEC4"/>
          <w:lang w:val="es-AR"/>
        </w:rPr>
        <w:t>()</w:t>
      </w:r>
      <w:r w:rsidRPr="003970BD">
        <w:rPr>
          <w:color w:val="CF8E6D"/>
          <w:lang w:val="es-AR"/>
        </w:rPr>
        <w:t>}</w:t>
      </w:r>
      <w:r w:rsidRPr="003970BD">
        <w:rPr>
          <w:color w:val="6AAB73"/>
          <w:lang w:val="es-AR"/>
        </w:rPr>
        <w:t>"</w:t>
      </w:r>
      <w:r w:rsidRPr="003970BD">
        <w:rPr>
          <w:color w:val="6AAB73"/>
          <w:lang w:val="es-AR"/>
        </w:rPr>
        <w:br/>
        <w:t xml:space="preserve">                </w:t>
      </w:r>
      <w:r w:rsidRPr="003970BD">
        <w:rPr>
          <w:color w:val="BCBEC4"/>
          <w:lang w:val="es-AR"/>
        </w:rPr>
        <w:t>)</w:t>
      </w:r>
      <w:r w:rsidRPr="003970BD">
        <w:rPr>
          <w:color w:val="BCBEC4"/>
          <w:lang w:val="es-AR"/>
        </w:rPr>
        <w:br/>
        <w:t xml:space="preserve">            )</w:t>
      </w:r>
      <w:r w:rsidRPr="003970BD">
        <w:rPr>
          <w:color w:val="BCBEC4"/>
          <w:lang w:val="es-AR"/>
        </w:rPr>
        <w:br/>
        <w:t xml:space="preserve">            </w:t>
      </w:r>
      <w:r w:rsidRPr="003970BD">
        <w:rPr>
          <w:color w:val="C77DBB"/>
          <w:lang w:val="es-AR"/>
        </w:rPr>
        <w:t>mediaPlayer</w:t>
      </w:r>
      <w:r w:rsidRPr="003970BD">
        <w:rPr>
          <w:color w:val="BCBEC4"/>
          <w:lang w:val="es-AR"/>
        </w:rPr>
        <w:t>.start()</w:t>
      </w:r>
      <w:r w:rsidRPr="003970BD">
        <w:rPr>
          <w:color w:val="BCBEC4"/>
          <w:lang w:val="es-AR"/>
        </w:rPr>
        <w:br/>
        <w:t xml:space="preserve">        } </w:t>
      </w:r>
      <w:r w:rsidRPr="003970BD">
        <w:rPr>
          <w:color w:val="CF8E6D"/>
          <w:lang w:val="es-AR"/>
        </w:rPr>
        <w:t xml:space="preserve">catch </w:t>
      </w:r>
      <w:r w:rsidRPr="003970BD">
        <w:rPr>
          <w:color w:val="BCBEC4"/>
          <w:lang w:val="es-AR"/>
        </w:rPr>
        <w:t>(e: Exception) {</w:t>
      </w:r>
      <w:r w:rsidRPr="003970BD">
        <w:rPr>
          <w:color w:val="BCBEC4"/>
          <w:lang w:val="es-AR"/>
        </w:rPr>
        <w:br/>
        <w:t xml:space="preserve">            e.printStackTrace()</w:t>
      </w:r>
      <w:r w:rsidRPr="003970BD">
        <w:rPr>
          <w:color w:val="BCBEC4"/>
          <w:lang w:val="es-AR"/>
        </w:rPr>
        <w:br/>
        <w:t xml:space="preserve">        }</w:t>
      </w:r>
      <w:r w:rsidRPr="003970BD">
        <w:rPr>
          <w:color w:val="BCBEC4"/>
          <w:lang w:val="es-AR"/>
        </w:rPr>
        <w:br/>
        <w:t xml:space="preserve">    }</w:t>
      </w:r>
      <w:r w:rsidRPr="003970BD">
        <w:rPr>
          <w:color w:val="BCBEC4"/>
          <w:lang w:val="es-AR"/>
        </w:rPr>
        <w:br/>
        <w:t>}</w:t>
      </w:r>
    </w:p>
    <w:p w14:paraId="4B3A83E2" w14:textId="77777777" w:rsidR="00E106D8" w:rsidRDefault="00E106D8" w:rsidP="00006EDE"/>
    <w:p w14:paraId="067DEC8D" w14:textId="77777777" w:rsidR="0088073D" w:rsidRPr="003970BD" w:rsidRDefault="0088073D" w:rsidP="00006EDE"/>
    <w:p w14:paraId="44FC8B0D" w14:textId="0A3AFECE" w:rsidR="00823F86" w:rsidRPr="003970BD" w:rsidRDefault="005640F5" w:rsidP="005640F5">
      <w:pPr>
        <w:pStyle w:val="Heading2"/>
      </w:pPr>
      <w:bookmarkStart w:id="33" w:name="_Toc185100506"/>
      <w:r>
        <w:t xml:space="preserve">8.8. </w:t>
      </w:r>
      <w:r w:rsidR="00C44FAD" w:rsidRPr="003970BD">
        <w:t>CountBillActivity.kt</w:t>
      </w:r>
      <w:bookmarkEnd w:id="33"/>
    </w:p>
    <w:p w14:paraId="6923490C" w14:textId="77777777" w:rsidR="00C44FAD" w:rsidRPr="003970BD" w:rsidRDefault="00C44FAD" w:rsidP="00823F86"/>
    <w:p w14:paraId="2DF2D6C1" w14:textId="7DA6E423" w:rsidR="00E106D8" w:rsidRPr="00EA25D2" w:rsidRDefault="00E106D8" w:rsidP="00E106D8">
      <w:pPr>
        <w:pStyle w:val="HTMLPreformatted"/>
        <w:shd w:val="clear" w:color="auto" w:fill="1E1F22"/>
        <w:rPr>
          <w:color w:val="BCBEC4"/>
        </w:rPr>
      </w:pPr>
      <w:r w:rsidRPr="003970BD">
        <w:rPr>
          <w:color w:val="CF8E6D"/>
          <w:lang w:val="es-AR"/>
        </w:rPr>
        <w:t xml:space="preserve">package </w:t>
      </w:r>
      <w:r w:rsidRPr="003970BD">
        <w:rPr>
          <w:color w:val="BCBEC4"/>
          <w:lang w:val="es-AR"/>
        </w:rPr>
        <w:t>com.example.reconocimiento_billetes</w:t>
      </w:r>
      <w:r w:rsidRPr="003970BD">
        <w:rPr>
          <w:color w:val="BCBEC4"/>
          <w:lang w:val="es-AR"/>
        </w:rPr>
        <w:br/>
      </w:r>
      <w:r w:rsidRPr="003970BD">
        <w:rPr>
          <w:color w:val="BCBEC4"/>
          <w:lang w:val="es-AR"/>
        </w:rPr>
        <w:br/>
      </w:r>
      <w:r w:rsidRPr="003970BD">
        <w:rPr>
          <w:color w:val="CF8E6D"/>
          <w:lang w:val="es-AR"/>
        </w:rPr>
        <w:t xml:space="preserve">import </w:t>
      </w:r>
      <w:r w:rsidRPr="003970BD">
        <w:rPr>
          <w:color w:val="BCBEC4"/>
          <w:lang w:val="es-AR"/>
        </w:rPr>
        <w:t>android.annotation.</w:t>
      </w:r>
      <w:r w:rsidRPr="003970BD">
        <w:rPr>
          <w:color w:val="B3AE60"/>
          <w:lang w:val="es-AR"/>
        </w:rPr>
        <w:t>SuppressLint</w:t>
      </w:r>
      <w:r w:rsidRPr="003970BD">
        <w:rPr>
          <w:color w:val="B3AE60"/>
          <w:lang w:val="es-AR"/>
        </w:rPr>
        <w:br/>
      </w:r>
      <w:r w:rsidRPr="003970BD">
        <w:rPr>
          <w:color w:val="CF8E6D"/>
          <w:lang w:val="es-AR"/>
        </w:rPr>
        <w:t xml:space="preserve">import </w:t>
      </w:r>
      <w:r w:rsidRPr="003970BD">
        <w:rPr>
          <w:color w:val="BCBEC4"/>
          <w:lang w:val="es-AR"/>
        </w:rPr>
        <w:t>android.content.Intent</w:t>
      </w:r>
      <w:r w:rsidRPr="003970BD">
        <w:rPr>
          <w:color w:val="BCBEC4"/>
          <w:lang w:val="es-AR"/>
        </w:rPr>
        <w:br/>
      </w:r>
      <w:r w:rsidRPr="003970BD">
        <w:rPr>
          <w:color w:val="CF8E6D"/>
          <w:lang w:val="es-AR"/>
        </w:rPr>
        <w:t xml:space="preserve">import </w:t>
      </w:r>
      <w:r w:rsidRPr="003970BD">
        <w:rPr>
          <w:color w:val="BCBEC4"/>
          <w:lang w:val="es-AR"/>
        </w:rPr>
        <w:t>android.media.MediaPlayer</w:t>
      </w:r>
      <w:r w:rsidRPr="003970BD">
        <w:rPr>
          <w:color w:val="BCBEC4"/>
          <w:lang w:val="es-AR"/>
        </w:rPr>
        <w:br/>
      </w:r>
      <w:r w:rsidRPr="003970BD">
        <w:rPr>
          <w:color w:val="CF8E6D"/>
          <w:lang w:val="es-AR"/>
        </w:rPr>
        <w:t xml:space="preserve">import </w:t>
      </w:r>
      <w:r w:rsidRPr="003970BD">
        <w:rPr>
          <w:color w:val="BCBEC4"/>
          <w:lang w:val="es-AR"/>
        </w:rPr>
        <w:t>android.net.Uri</w:t>
      </w:r>
      <w:r w:rsidRPr="003970BD">
        <w:rPr>
          <w:color w:val="BCBEC4"/>
          <w:lang w:val="es-AR"/>
        </w:rPr>
        <w:br/>
      </w:r>
      <w:r w:rsidRPr="003970BD">
        <w:rPr>
          <w:color w:val="CF8E6D"/>
          <w:lang w:val="es-AR"/>
        </w:rPr>
        <w:t xml:space="preserve">import </w:t>
      </w:r>
      <w:r w:rsidRPr="003970BD">
        <w:rPr>
          <w:color w:val="BCBEC4"/>
          <w:lang w:val="es-AR"/>
        </w:rPr>
        <w:t>android.os.Bundle</w:t>
      </w:r>
      <w:r w:rsidRPr="003970BD">
        <w:rPr>
          <w:color w:val="BCBEC4"/>
          <w:lang w:val="es-AR"/>
        </w:rPr>
        <w:br/>
      </w:r>
      <w:r w:rsidRPr="003970BD">
        <w:rPr>
          <w:color w:val="CF8E6D"/>
          <w:lang w:val="es-AR"/>
        </w:rPr>
        <w:t xml:space="preserve">import </w:t>
      </w:r>
      <w:r w:rsidRPr="003970BD">
        <w:rPr>
          <w:color w:val="BCBEC4"/>
          <w:lang w:val="es-AR"/>
        </w:rPr>
        <w:t>android.os.Handler</w:t>
      </w:r>
      <w:r w:rsidRPr="003970BD">
        <w:rPr>
          <w:color w:val="BCBEC4"/>
          <w:lang w:val="es-AR"/>
        </w:rPr>
        <w:br/>
      </w:r>
      <w:r w:rsidRPr="003970BD">
        <w:rPr>
          <w:color w:val="CF8E6D"/>
          <w:lang w:val="es-AR"/>
        </w:rPr>
        <w:t xml:space="preserve">import </w:t>
      </w:r>
      <w:r w:rsidRPr="003970BD">
        <w:rPr>
          <w:color w:val="BCBEC4"/>
          <w:lang w:val="es-AR"/>
        </w:rPr>
        <w:t>android.os.Looper</w:t>
      </w:r>
      <w:r w:rsidRPr="003970BD">
        <w:rPr>
          <w:color w:val="BCBEC4"/>
          <w:lang w:val="es-AR"/>
        </w:rPr>
        <w:br/>
      </w:r>
      <w:r w:rsidRPr="003970BD">
        <w:rPr>
          <w:color w:val="CF8E6D"/>
          <w:lang w:val="es-AR"/>
        </w:rPr>
        <w:t xml:space="preserve">import </w:t>
      </w:r>
      <w:r w:rsidRPr="003970BD">
        <w:rPr>
          <w:color w:val="BCBEC4"/>
          <w:lang w:val="es-AR"/>
        </w:rPr>
        <w:t>android.view.MotionEvent</w:t>
      </w:r>
      <w:r w:rsidRPr="003970BD">
        <w:rPr>
          <w:color w:val="BCBEC4"/>
          <w:lang w:val="es-AR"/>
        </w:rPr>
        <w:br/>
      </w:r>
      <w:r w:rsidRPr="003970BD">
        <w:rPr>
          <w:color w:val="CF8E6D"/>
          <w:lang w:val="es-AR"/>
        </w:rPr>
        <w:t xml:space="preserve">import </w:t>
      </w:r>
      <w:r w:rsidRPr="003970BD">
        <w:rPr>
          <w:color w:val="BCBEC4"/>
          <w:lang w:val="es-AR"/>
        </w:rPr>
        <w:t>android.view.View</w:t>
      </w:r>
      <w:r w:rsidRPr="003970BD">
        <w:rPr>
          <w:color w:val="BCBEC4"/>
          <w:lang w:val="es-AR"/>
        </w:rPr>
        <w:br/>
      </w:r>
      <w:r w:rsidRPr="003970BD">
        <w:rPr>
          <w:color w:val="CF8E6D"/>
          <w:lang w:val="es-AR"/>
        </w:rPr>
        <w:t xml:space="preserve">import </w:t>
      </w:r>
      <w:r w:rsidRPr="003970BD">
        <w:rPr>
          <w:color w:val="BCBEC4"/>
          <w:lang w:val="es-AR"/>
        </w:rPr>
        <w:t>android.widget.Button</w:t>
      </w:r>
      <w:r w:rsidRPr="003970BD">
        <w:rPr>
          <w:color w:val="BCBEC4"/>
          <w:lang w:val="es-AR"/>
        </w:rPr>
        <w:br/>
      </w:r>
      <w:r w:rsidRPr="003970BD">
        <w:rPr>
          <w:color w:val="CF8E6D"/>
          <w:lang w:val="es-AR"/>
        </w:rPr>
        <w:t xml:space="preserve">import </w:t>
      </w:r>
      <w:r w:rsidRPr="003970BD">
        <w:rPr>
          <w:color w:val="BCBEC4"/>
          <w:lang w:val="es-AR"/>
        </w:rPr>
        <w:t>android.widget.TextView</w:t>
      </w:r>
      <w:r w:rsidRPr="003970BD">
        <w:rPr>
          <w:color w:val="BCBEC4"/>
          <w:lang w:val="es-AR"/>
        </w:rPr>
        <w:br/>
      </w:r>
      <w:r w:rsidRPr="003970BD">
        <w:rPr>
          <w:color w:val="CF8E6D"/>
          <w:lang w:val="es-AR"/>
        </w:rPr>
        <w:t xml:space="preserve">import </w:t>
      </w:r>
      <w:r w:rsidRPr="003970BD">
        <w:rPr>
          <w:color w:val="BCBEC4"/>
          <w:lang w:val="es-AR"/>
        </w:rPr>
        <w:t>androidx.appcompat.app.AppCompatActivity</w:t>
      </w:r>
      <w:r w:rsidRPr="003970BD">
        <w:rPr>
          <w:color w:val="BCBEC4"/>
          <w:lang w:val="es-AR"/>
        </w:rPr>
        <w:br/>
      </w:r>
      <w:r w:rsidRPr="003970BD">
        <w:rPr>
          <w:color w:val="CF8E6D"/>
          <w:lang w:val="es-AR"/>
        </w:rPr>
        <w:t xml:space="preserve">import </w:t>
      </w:r>
      <w:r w:rsidRPr="003970BD">
        <w:rPr>
          <w:color w:val="BCBEC4"/>
          <w:lang w:val="es-AR"/>
        </w:rPr>
        <w:t>androidx.core.content.FileProvider</w:t>
      </w:r>
      <w:r w:rsidRPr="003970BD">
        <w:rPr>
          <w:color w:val="BCBEC4"/>
          <w:lang w:val="es-AR"/>
        </w:rPr>
        <w:br/>
      </w:r>
      <w:r w:rsidRPr="003970BD">
        <w:rPr>
          <w:color w:val="CF8E6D"/>
          <w:lang w:val="es-AR"/>
        </w:rPr>
        <w:t xml:space="preserve">import </w:t>
      </w:r>
      <w:r w:rsidRPr="003970BD">
        <w:rPr>
          <w:color w:val="BCBEC4"/>
          <w:lang w:val="es-AR"/>
        </w:rPr>
        <w:t>androidx.recyclerview.widget.LinearLayoutManager</w:t>
      </w:r>
      <w:r w:rsidRPr="003970BD">
        <w:rPr>
          <w:color w:val="BCBEC4"/>
          <w:lang w:val="es-AR"/>
        </w:rPr>
        <w:br/>
      </w:r>
      <w:r w:rsidRPr="003970BD">
        <w:rPr>
          <w:color w:val="CF8E6D"/>
          <w:lang w:val="es-AR"/>
        </w:rPr>
        <w:t xml:space="preserve">import </w:t>
      </w:r>
      <w:r w:rsidRPr="003970BD">
        <w:rPr>
          <w:color w:val="BCBEC4"/>
          <w:lang w:val="es-AR"/>
        </w:rPr>
        <w:t>androidx.recyclerview.widget.RecyclerView</w:t>
      </w:r>
      <w:r w:rsidRPr="003970BD">
        <w:rPr>
          <w:color w:val="BCBEC4"/>
          <w:lang w:val="es-AR"/>
        </w:rPr>
        <w:br/>
      </w:r>
      <w:r w:rsidRPr="003970BD">
        <w:rPr>
          <w:color w:val="CF8E6D"/>
          <w:lang w:val="es-AR"/>
        </w:rPr>
        <w:t xml:space="preserve">import </w:t>
      </w:r>
      <w:r w:rsidRPr="003970BD">
        <w:rPr>
          <w:color w:val="BCBEC4"/>
          <w:lang w:val="es-AR"/>
        </w:rPr>
        <w:t>com.example.reconocimiento_billetes.data.SQLiteHelper</w:t>
      </w:r>
      <w:r w:rsidRPr="003970BD">
        <w:rPr>
          <w:color w:val="BCBEC4"/>
          <w:lang w:val="es-AR"/>
        </w:rPr>
        <w:br/>
      </w:r>
      <w:r w:rsidRPr="003970BD">
        <w:rPr>
          <w:color w:val="CF8E6D"/>
          <w:lang w:val="es-AR"/>
        </w:rPr>
        <w:t xml:space="preserve">import </w:t>
      </w:r>
      <w:r w:rsidRPr="003970BD">
        <w:rPr>
          <w:color w:val="BCBEC4"/>
          <w:lang w:val="es-AR"/>
        </w:rPr>
        <w:t>com.example.reconocimiento_billetes.domain.BillData</w:t>
      </w:r>
      <w:r w:rsidRPr="003970BD">
        <w:rPr>
          <w:color w:val="BCBEC4"/>
          <w:lang w:val="es-AR"/>
        </w:rPr>
        <w:br/>
      </w:r>
      <w:r w:rsidRPr="003970BD">
        <w:rPr>
          <w:color w:val="CF8E6D"/>
          <w:lang w:val="es-AR"/>
        </w:rPr>
        <w:t xml:space="preserve">import </w:t>
      </w:r>
      <w:r w:rsidRPr="003970BD">
        <w:rPr>
          <w:color w:val="BCBEC4"/>
          <w:lang w:val="es-AR"/>
        </w:rPr>
        <w:t>com.example.reconocimiento_billetes.presentation.BillsAdapter</w:t>
      </w:r>
      <w:r w:rsidRPr="003970BD">
        <w:rPr>
          <w:color w:val="BCBEC4"/>
          <w:lang w:val="es-AR"/>
        </w:rPr>
        <w:br/>
      </w:r>
      <w:r w:rsidRPr="003970BD">
        <w:rPr>
          <w:color w:val="CF8E6D"/>
          <w:lang w:val="es-AR"/>
        </w:rPr>
        <w:lastRenderedPageBreak/>
        <w:t xml:space="preserve">import </w:t>
      </w:r>
      <w:r w:rsidRPr="003970BD">
        <w:rPr>
          <w:color w:val="BCBEC4"/>
          <w:lang w:val="es-AR"/>
        </w:rPr>
        <w:t>com.example.reconocimiento_billetes.presentation.getLocalizedAudioResId</w:t>
      </w:r>
      <w:r w:rsidRPr="003970BD">
        <w:rPr>
          <w:color w:val="BCBEC4"/>
          <w:lang w:val="es-AR"/>
        </w:rPr>
        <w:br/>
      </w:r>
      <w:r w:rsidRPr="003970BD">
        <w:rPr>
          <w:color w:val="CF8E6D"/>
          <w:lang w:val="es-AR"/>
        </w:rPr>
        <w:t xml:space="preserve">import </w:t>
      </w:r>
      <w:r w:rsidRPr="003970BD">
        <w:rPr>
          <w:color w:val="BCBEC4"/>
          <w:lang w:val="es-AR"/>
        </w:rPr>
        <w:t>java.io.File</w:t>
      </w:r>
      <w:r w:rsidRPr="003970BD">
        <w:rPr>
          <w:color w:val="BCBEC4"/>
          <w:lang w:val="es-AR"/>
        </w:rPr>
        <w:br/>
      </w:r>
      <w:r w:rsidRPr="003970BD">
        <w:rPr>
          <w:color w:val="CF8E6D"/>
          <w:lang w:val="es-AR"/>
        </w:rPr>
        <w:t xml:space="preserve">import </w:t>
      </w:r>
      <w:r w:rsidRPr="003970BD">
        <w:rPr>
          <w:color w:val="BCBEC4"/>
          <w:lang w:val="es-AR"/>
        </w:rPr>
        <w:t>java.io.FileOutputStream</w:t>
      </w:r>
      <w:r w:rsidRPr="003970BD">
        <w:rPr>
          <w:color w:val="BCBEC4"/>
          <w:lang w:val="es-AR"/>
        </w:rPr>
        <w:br/>
      </w:r>
      <w:r w:rsidRPr="003970BD">
        <w:rPr>
          <w:color w:val="CF8E6D"/>
          <w:lang w:val="es-AR"/>
        </w:rPr>
        <w:t xml:space="preserve">import </w:t>
      </w:r>
      <w:r w:rsidRPr="003970BD">
        <w:rPr>
          <w:color w:val="BCBEC4"/>
          <w:lang w:val="es-AR"/>
        </w:rPr>
        <w:t>kotlin.math.abs</w:t>
      </w:r>
      <w:r w:rsidRPr="003970BD">
        <w:rPr>
          <w:color w:val="BCBEC4"/>
          <w:lang w:val="es-AR"/>
        </w:rPr>
        <w:br/>
      </w:r>
      <w:r w:rsidRPr="003970BD">
        <w:rPr>
          <w:color w:val="BCBEC4"/>
          <w:lang w:val="es-AR"/>
        </w:rPr>
        <w:br/>
      </w:r>
      <w:r w:rsidRPr="003970BD">
        <w:rPr>
          <w:i/>
          <w:iCs/>
          <w:color w:val="5F826B"/>
          <w:lang w:val="es-AR"/>
        </w:rPr>
        <w:t>/**</w:t>
      </w:r>
      <w:r w:rsidRPr="003970BD">
        <w:rPr>
          <w:i/>
          <w:iCs/>
          <w:color w:val="5F826B"/>
          <w:lang w:val="es-AR"/>
        </w:rPr>
        <w:br/>
        <w:t xml:space="preserve"> * Actividad que permite gestionar el historial de billetes contados.</w:t>
      </w:r>
      <w:r w:rsidRPr="003970BD">
        <w:rPr>
          <w:i/>
          <w:iCs/>
          <w:color w:val="5F826B"/>
          <w:lang w:val="es-AR"/>
        </w:rPr>
        <w:br/>
        <w:t xml:space="preserve"> * Muestra la lista de billetes contados, permite eliminar el historial,</w:t>
      </w:r>
      <w:r w:rsidRPr="003970BD">
        <w:rPr>
          <w:i/>
          <w:iCs/>
          <w:color w:val="5F826B"/>
          <w:lang w:val="es-AR"/>
        </w:rPr>
        <w:br/>
        <w:t xml:space="preserve"> * compartir el historial y manejar interacciones como los toques rápidos para borrar el historial.</w:t>
      </w:r>
      <w:r w:rsidRPr="003970BD">
        <w:rPr>
          <w:i/>
          <w:iCs/>
          <w:color w:val="5F826B"/>
          <w:lang w:val="es-AR"/>
        </w:rPr>
        <w:br/>
        <w:t xml:space="preserve"> */</w:t>
      </w:r>
      <w:r w:rsidRPr="003970BD">
        <w:rPr>
          <w:i/>
          <w:iCs/>
          <w:color w:val="5F826B"/>
          <w:lang w:val="es-AR"/>
        </w:rPr>
        <w:br/>
      </w:r>
      <w:r w:rsidRPr="003970BD">
        <w:rPr>
          <w:color w:val="CF8E6D"/>
          <w:lang w:val="es-AR"/>
        </w:rPr>
        <w:t xml:space="preserve">class </w:t>
      </w:r>
      <w:r w:rsidRPr="003970BD">
        <w:rPr>
          <w:color w:val="BCBEC4"/>
          <w:lang w:val="es-AR"/>
        </w:rPr>
        <w:t>CountBillActivity : AppCompatActivity() {</w:t>
      </w:r>
      <w:r w:rsidRPr="003970BD">
        <w:rPr>
          <w:color w:val="BCBEC4"/>
          <w:lang w:val="es-AR"/>
        </w:rPr>
        <w:br/>
      </w:r>
      <w:r w:rsidRPr="003970BD">
        <w:rPr>
          <w:color w:val="BCBEC4"/>
          <w:lang w:val="es-AR"/>
        </w:rPr>
        <w:br/>
        <w:t xml:space="preserve">    </w:t>
      </w:r>
      <w:r w:rsidRPr="003970BD">
        <w:rPr>
          <w:color w:val="CF8E6D"/>
          <w:lang w:val="es-AR"/>
        </w:rPr>
        <w:t xml:space="preserve">private lateinit var </w:t>
      </w:r>
      <w:r w:rsidRPr="003970BD">
        <w:rPr>
          <w:color w:val="C77DBB"/>
          <w:lang w:val="es-AR"/>
        </w:rPr>
        <w:t>mediaPlayer</w:t>
      </w:r>
      <w:r w:rsidRPr="003970BD">
        <w:rPr>
          <w:color w:val="BCBEC4"/>
          <w:lang w:val="es-AR"/>
        </w:rPr>
        <w:t>: MediaPlayer</w:t>
      </w:r>
      <w:r w:rsidRPr="003970BD">
        <w:rPr>
          <w:color w:val="BCBEC4"/>
          <w:lang w:val="es-AR"/>
        </w:rPr>
        <w:br/>
        <w:t xml:space="preserve">    </w:t>
      </w:r>
      <w:r w:rsidRPr="003970BD">
        <w:rPr>
          <w:color w:val="CF8E6D"/>
          <w:lang w:val="es-AR"/>
        </w:rPr>
        <w:t xml:space="preserve">private lateinit var </w:t>
      </w:r>
      <w:r w:rsidRPr="003970BD">
        <w:rPr>
          <w:color w:val="C77DBB"/>
          <w:lang w:val="es-AR"/>
        </w:rPr>
        <w:t>deleteSoundPlayer</w:t>
      </w:r>
      <w:r w:rsidRPr="003970BD">
        <w:rPr>
          <w:color w:val="BCBEC4"/>
          <w:lang w:val="es-AR"/>
        </w:rPr>
        <w:t>: MediaPlayer</w:t>
      </w:r>
      <w:r w:rsidRPr="003970BD">
        <w:rPr>
          <w:color w:val="BCBEC4"/>
          <w:lang w:val="es-AR"/>
        </w:rPr>
        <w:br/>
        <w:t xml:space="preserve">    </w:t>
      </w:r>
      <w:r w:rsidRPr="003970BD">
        <w:rPr>
          <w:color w:val="CF8E6D"/>
          <w:lang w:val="es-AR"/>
        </w:rPr>
        <w:t xml:space="preserve">private lateinit var </w:t>
      </w:r>
      <w:r w:rsidRPr="003970BD">
        <w:rPr>
          <w:color w:val="C77DBB"/>
          <w:lang w:val="es-AR"/>
        </w:rPr>
        <w:t>billsAdapter</w:t>
      </w:r>
      <w:r w:rsidRPr="003970BD">
        <w:rPr>
          <w:color w:val="BCBEC4"/>
          <w:lang w:val="es-AR"/>
        </w:rPr>
        <w:t>: BillsAdapter</w:t>
      </w:r>
      <w:r w:rsidRPr="003970BD">
        <w:rPr>
          <w:color w:val="BCBEC4"/>
          <w:lang w:val="es-AR"/>
        </w:rPr>
        <w:br/>
        <w:t xml:space="preserve">    </w:t>
      </w:r>
      <w:r w:rsidRPr="003970BD">
        <w:rPr>
          <w:color w:val="CF8E6D"/>
          <w:lang w:val="es-AR"/>
        </w:rPr>
        <w:t xml:space="preserve">private lateinit var </w:t>
      </w:r>
      <w:r w:rsidRPr="003970BD">
        <w:rPr>
          <w:color w:val="C77DBB"/>
          <w:lang w:val="es-AR"/>
        </w:rPr>
        <w:t>db</w:t>
      </w:r>
      <w:r w:rsidRPr="003970BD">
        <w:rPr>
          <w:color w:val="BCBEC4"/>
          <w:lang w:val="es-AR"/>
        </w:rPr>
        <w:t>: SQLiteHelper</w:t>
      </w:r>
      <w:r w:rsidRPr="003970BD">
        <w:rPr>
          <w:color w:val="BCBEC4"/>
          <w:lang w:val="es-AR"/>
        </w:rPr>
        <w:br/>
      </w:r>
      <w:r w:rsidRPr="003970BD">
        <w:rPr>
          <w:color w:val="BCBEC4"/>
          <w:lang w:val="es-AR"/>
        </w:rPr>
        <w:br/>
        <w:t xml:space="preserve">    </w:t>
      </w:r>
      <w:r w:rsidRPr="003970BD">
        <w:rPr>
          <w:color w:val="CF8E6D"/>
          <w:lang w:val="es-AR"/>
        </w:rPr>
        <w:t xml:space="preserve">private var </w:t>
      </w:r>
      <w:r w:rsidRPr="003970BD">
        <w:rPr>
          <w:color w:val="C77DBB"/>
          <w:lang w:val="es-AR"/>
        </w:rPr>
        <w:t xml:space="preserve">tapCount </w:t>
      </w:r>
      <w:r w:rsidRPr="003970BD">
        <w:rPr>
          <w:color w:val="BCBEC4"/>
          <w:lang w:val="es-AR"/>
        </w:rPr>
        <w:t xml:space="preserve">= </w:t>
      </w:r>
      <w:r w:rsidRPr="003970BD">
        <w:rPr>
          <w:color w:val="2AACB8"/>
          <w:lang w:val="es-AR"/>
        </w:rPr>
        <w:t>0</w:t>
      </w:r>
      <w:r w:rsidRPr="003970BD">
        <w:rPr>
          <w:color w:val="2AACB8"/>
          <w:lang w:val="es-AR"/>
        </w:rPr>
        <w:br/>
        <w:t xml:space="preserve">    </w:t>
      </w:r>
      <w:r w:rsidRPr="003970BD">
        <w:rPr>
          <w:color w:val="CF8E6D"/>
          <w:lang w:val="es-AR"/>
        </w:rPr>
        <w:t xml:space="preserve">private val </w:t>
      </w:r>
      <w:r w:rsidRPr="003970BD">
        <w:rPr>
          <w:color w:val="C77DBB"/>
          <w:lang w:val="es-AR"/>
        </w:rPr>
        <w:t xml:space="preserve">tapTimeout </w:t>
      </w:r>
      <w:r w:rsidRPr="003970BD">
        <w:rPr>
          <w:color w:val="BCBEC4"/>
          <w:lang w:val="es-AR"/>
        </w:rPr>
        <w:t xml:space="preserve">= </w:t>
      </w:r>
      <w:r w:rsidRPr="003970BD">
        <w:rPr>
          <w:color w:val="2AACB8"/>
          <w:lang w:val="es-AR"/>
        </w:rPr>
        <w:t>500L</w:t>
      </w:r>
      <w:r w:rsidRPr="003970BD">
        <w:rPr>
          <w:color w:val="2AACB8"/>
          <w:lang w:val="es-AR"/>
        </w:rPr>
        <w:br/>
        <w:t xml:space="preserve">    </w:t>
      </w:r>
      <w:r w:rsidRPr="003970BD">
        <w:rPr>
          <w:color w:val="CF8E6D"/>
          <w:lang w:val="es-AR"/>
        </w:rPr>
        <w:t xml:space="preserve">private val </w:t>
      </w:r>
      <w:r w:rsidRPr="003970BD">
        <w:rPr>
          <w:color w:val="C77DBB"/>
          <w:lang w:val="es-AR"/>
        </w:rPr>
        <w:t xml:space="preserve">handler </w:t>
      </w:r>
      <w:r w:rsidRPr="003970BD">
        <w:rPr>
          <w:color w:val="BCBEC4"/>
          <w:lang w:val="es-AR"/>
        </w:rPr>
        <w:t>= Handler(Looper.getMainLooper())</w:t>
      </w:r>
      <w:r w:rsidRPr="003970BD">
        <w:rPr>
          <w:color w:val="BCBEC4"/>
          <w:lang w:val="es-AR"/>
        </w:rPr>
        <w:br/>
      </w:r>
      <w:r w:rsidRPr="003970BD">
        <w:rPr>
          <w:color w:val="BCBEC4"/>
          <w:lang w:val="es-AR"/>
        </w:rPr>
        <w:br/>
        <w:t xml:space="preserve">    </w:t>
      </w:r>
      <w:r w:rsidRPr="003970BD">
        <w:rPr>
          <w:color w:val="CF8E6D"/>
          <w:lang w:val="es-AR"/>
        </w:rPr>
        <w:t xml:space="preserve">private var </w:t>
      </w:r>
      <w:r w:rsidRPr="003970BD">
        <w:rPr>
          <w:color w:val="C77DBB"/>
          <w:lang w:val="es-AR"/>
        </w:rPr>
        <w:t>x1</w:t>
      </w:r>
      <w:r w:rsidRPr="003970BD">
        <w:rPr>
          <w:color w:val="BCBEC4"/>
          <w:lang w:val="es-AR"/>
        </w:rPr>
        <w:t xml:space="preserve">: Float = </w:t>
      </w:r>
      <w:r w:rsidRPr="003970BD">
        <w:rPr>
          <w:color w:val="2AACB8"/>
          <w:lang w:val="es-AR"/>
        </w:rPr>
        <w:t>0f</w:t>
      </w:r>
      <w:r w:rsidRPr="003970BD">
        <w:rPr>
          <w:color w:val="2AACB8"/>
          <w:lang w:val="es-AR"/>
        </w:rPr>
        <w:br/>
        <w:t xml:space="preserve">    </w:t>
      </w:r>
      <w:r w:rsidRPr="003970BD">
        <w:rPr>
          <w:color w:val="CF8E6D"/>
          <w:lang w:val="es-AR"/>
        </w:rPr>
        <w:t xml:space="preserve">private val </w:t>
      </w:r>
      <w:r w:rsidRPr="003970BD">
        <w:rPr>
          <w:color w:val="C77DBB"/>
          <w:lang w:val="es-AR"/>
        </w:rPr>
        <w:t xml:space="preserve">swipeThreshold </w:t>
      </w:r>
      <w:r w:rsidRPr="003970BD">
        <w:rPr>
          <w:color w:val="BCBEC4"/>
          <w:lang w:val="es-AR"/>
        </w:rPr>
        <w:t xml:space="preserve">= </w:t>
      </w:r>
      <w:r w:rsidRPr="003970BD">
        <w:rPr>
          <w:color w:val="2AACB8"/>
          <w:lang w:val="es-AR"/>
        </w:rPr>
        <w:t>300</w:t>
      </w:r>
      <w:r w:rsidRPr="003970BD">
        <w:rPr>
          <w:color w:val="2AACB8"/>
          <w:lang w:val="es-AR"/>
        </w:rPr>
        <w:br/>
      </w:r>
      <w:r w:rsidRPr="003970BD">
        <w:rPr>
          <w:color w:val="2AACB8"/>
          <w:lang w:val="es-AR"/>
        </w:rPr>
        <w:br/>
        <w:t xml:space="preserve">    </w:t>
      </w:r>
      <w:r w:rsidRPr="003970BD">
        <w:rPr>
          <w:i/>
          <w:iCs/>
          <w:color w:val="5F826B"/>
          <w:lang w:val="es-AR"/>
        </w:rPr>
        <w:t>/**</w:t>
      </w:r>
      <w:r w:rsidRPr="003970BD">
        <w:rPr>
          <w:i/>
          <w:iCs/>
          <w:color w:val="5F826B"/>
          <w:lang w:val="es-AR"/>
        </w:rPr>
        <w:br/>
        <w:t xml:space="preserve">     * Mé</w:t>
      </w:r>
      <w:r w:rsidRPr="003970BD">
        <w:rPr>
          <w:i/>
          <w:iCs/>
          <w:color w:val="8BB33D"/>
          <w:lang w:val="es-AR"/>
        </w:rPr>
        <w:t>todo que se ejecuta al crear la actividad. Inicializa los componentes,</w:t>
      </w:r>
      <w:r w:rsidRPr="003970BD">
        <w:rPr>
          <w:i/>
          <w:iCs/>
          <w:color w:val="8BB33D"/>
          <w:lang w:val="es-AR"/>
        </w:rPr>
        <w:br/>
        <w:t xml:space="preserve">     </w:t>
      </w:r>
      <w:r w:rsidRPr="003970BD">
        <w:rPr>
          <w:i/>
          <w:iCs/>
          <w:color w:val="5F826B"/>
          <w:lang w:val="es-AR"/>
        </w:rPr>
        <w:t>* configura el RecyclerView, los botones y los eventos de toque.</w:t>
      </w:r>
      <w:r w:rsidRPr="003970BD">
        <w:rPr>
          <w:i/>
          <w:iCs/>
          <w:color w:val="5F826B"/>
          <w:lang w:val="es-AR"/>
        </w:rPr>
        <w:br/>
        <w:t xml:space="preserve">     </w:t>
      </w:r>
      <w:r w:rsidRPr="00EA25D2">
        <w:rPr>
          <w:i/>
          <w:iCs/>
          <w:color w:val="5F826B"/>
        </w:rPr>
        <w:t>*/</w:t>
      </w:r>
      <w:r w:rsidRPr="00EA25D2">
        <w:rPr>
          <w:i/>
          <w:iCs/>
          <w:color w:val="5F826B"/>
        </w:rPr>
        <w:br/>
        <w:t xml:space="preserve">    </w:t>
      </w:r>
      <w:proofErr w:type="gramStart"/>
      <w:r w:rsidRPr="00EA25D2">
        <w:rPr>
          <w:color w:val="B3AE60"/>
        </w:rPr>
        <w:t>@SuppressLint</w:t>
      </w:r>
      <w:r w:rsidRPr="00EA25D2">
        <w:rPr>
          <w:color w:val="BCBEC4"/>
        </w:rPr>
        <w:t>(</w:t>
      </w:r>
      <w:proofErr w:type="gramEnd"/>
      <w:r w:rsidRPr="00EA25D2">
        <w:rPr>
          <w:color w:val="6AAB73"/>
        </w:rPr>
        <w:t>"ClickableViewAccessibility"</w:t>
      </w:r>
      <w:r w:rsidRPr="00EA25D2">
        <w:rPr>
          <w:color w:val="BCBEC4"/>
        </w:rPr>
        <w:t xml:space="preserve">, </w:t>
      </w:r>
      <w:r w:rsidRPr="00EA25D2">
        <w:rPr>
          <w:color w:val="6AAB73"/>
        </w:rPr>
        <w:t>"SetTextI18n"</w:t>
      </w:r>
      <w:r w:rsidRPr="00EA25D2">
        <w:rPr>
          <w:color w:val="BCBEC4"/>
        </w:rPr>
        <w:t>)</w:t>
      </w:r>
      <w:r w:rsidRPr="00EA25D2">
        <w:rPr>
          <w:color w:val="BCBEC4"/>
        </w:rPr>
        <w:br/>
        <w:t xml:space="preserve">    </w:t>
      </w:r>
      <w:r w:rsidRPr="00EA25D2">
        <w:rPr>
          <w:color w:val="CF8E6D"/>
        </w:rPr>
        <w:t xml:space="preserve">override fun </w:t>
      </w:r>
      <w:r w:rsidRPr="00EA25D2">
        <w:rPr>
          <w:color w:val="56A8F5"/>
        </w:rPr>
        <w:t>onCreate</w:t>
      </w:r>
      <w:r w:rsidRPr="00EA25D2">
        <w:rPr>
          <w:color w:val="BCBEC4"/>
        </w:rPr>
        <w:t>(savedInstanceState: Bundle?) {</w:t>
      </w:r>
      <w:r w:rsidRPr="00EA25D2">
        <w:rPr>
          <w:color w:val="BCBEC4"/>
        </w:rPr>
        <w:br/>
        <w:t xml:space="preserve">        </w:t>
      </w:r>
      <w:r w:rsidRPr="00EA25D2">
        <w:rPr>
          <w:color w:val="CF8E6D"/>
        </w:rPr>
        <w:t>super</w:t>
      </w:r>
      <w:r w:rsidRPr="00EA25D2">
        <w:rPr>
          <w:color w:val="BCBEC4"/>
        </w:rPr>
        <w:t>.onCreate(savedInstanceState)</w:t>
      </w:r>
      <w:r w:rsidRPr="00EA25D2">
        <w:rPr>
          <w:color w:val="BCBEC4"/>
        </w:rPr>
        <w:br/>
        <w:t xml:space="preserve">        setContentView(R.layout.</w:t>
      </w:r>
      <w:r w:rsidRPr="00EA25D2">
        <w:rPr>
          <w:i/>
          <w:iCs/>
          <w:color w:val="C77DBB"/>
        </w:rPr>
        <w:t>activity_count_bill</w:t>
      </w:r>
      <w:r w:rsidRPr="00EA25D2">
        <w:rPr>
          <w:color w:val="BCBEC4"/>
        </w:rPr>
        <w:t>)</w:t>
      </w:r>
      <w:r w:rsidRPr="00EA25D2">
        <w:rPr>
          <w:color w:val="BCBEC4"/>
        </w:rPr>
        <w:br/>
      </w:r>
      <w:r w:rsidRPr="00EA25D2">
        <w:rPr>
          <w:color w:val="BCBEC4"/>
        </w:rPr>
        <w:br/>
        <w:t xml:space="preserve">        initializeComponents()</w:t>
      </w:r>
      <w:r w:rsidRPr="00EA25D2">
        <w:rPr>
          <w:color w:val="BCBEC4"/>
        </w:rPr>
        <w:br/>
      </w:r>
      <w:r w:rsidRPr="00EA25D2">
        <w:rPr>
          <w:color w:val="BCBEC4"/>
        </w:rPr>
        <w:br/>
        <w:t xml:space="preserve">        </w:t>
      </w:r>
      <w:r w:rsidRPr="00EA25D2">
        <w:rPr>
          <w:color w:val="CF8E6D"/>
        </w:rPr>
        <w:t xml:space="preserve">val </w:t>
      </w:r>
      <w:r w:rsidRPr="00EA25D2">
        <w:rPr>
          <w:color w:val="BCBEC4"/>
        </w:rPr>
        <w:t>recyclerView = findViewById&lt;RecyclerView&gt;(R.id.</w:t>
      </w:r>
      <w:r w:rsidRPr="00EA25D2">
        <w:rPr>
          <w:i/>
          <w:iCs/>
          <w:color w:val="C77DBB"/>
        </w:rPr>
        <w:t>billsRecyclerView</w:t>
      </w:r>
      <w:r w:rsidRPr="00EA25D2">
        <w:rPr>
          <w:color w:val="BCBEC4"/>
        </w:rPr>
        <w:t>)</w:t>
      </w:r>
      <w:r w:rsidRPr="00EA25D2">
        <w:rPr>
          <w:color w:val="BCBEC4"/>
        </w:rPr>
        <w:br/>
        <w:t xml:space="preserve">        </w:t>
      </w:r>
      <w:r w:rsidRPr="00EA25D2">
        <w:rPr>
          <w:color w:val="C77DBB"/>
        </w:rPr>
        <w:t xml:space="preserve">billsAdapter </w:t>
      </w:r>
      <w:r w:rsidRPr="00EA25D2">
        <w:rPr>
          <w:color w:val="BCBEC4"/>
        </w:rPr>
        <w:t>= BillsAdapter(</w:t>
      </w:r>
      <w:r w:rsidRPr="00EA25D2">
        <w:rPr>
          <w:i/>
          <w:iCs/>
          <w:color w:val="BCBEC4"/>
        </w:rPr>
        <w:t>emptyList</w:t>
      </w:r>
      <w:r w:rsidRPr="00EA25D2">
        <w:rPr>
          <w:color w:val="BCBEC4"/>
        </w:rPr>
        <w:t>())</w:t>
      </w:r>
      <w:r w:rsidRPr="00EA25D2">
        <w:rPr>
          <w:color w:val="BCBEC4"/>
        </w:rPr>
        <w:br/>
        <w:t xml:space="preserve">        recyclerView.</w:t>
      </w:r>
      <w:r w:rsidRPr="00EA25D2">
        <w:rPr>
          <w:i/>
          <w:iCs/>
          <w:color w:val="57AAF7"/>
        </w:rPr>
        <w:t xml:space="preserve">apply </w:t>
      </w:r>
      <w:r w:rsidRPr="00EA25D2">
        <w:rPr>
          <w:b/>
          <w:bCs/>
          <w:color w:val="BCBEC4"/>
        </w:rPr>
        <w:t>{</w:t>
      </w:r>
      <w:r w:rsidRPr="00EA25D2">
        <w:rPr>
          <w:b/>
          <w:bCs/>
          <w:color w:val="BCBEC4"/>
        </w:rPr>
        <w:br/>
        <w:t xml:space="preserve">            </w:t>
      </w:r>
      <w:r w:rsidRPr="00EA25D2">
        <w:rPr>
          <w:i/>
          <w:iCs/>
          <w:color w:val="C77DBB"/>
        </w:rPr>
        <w:t xml:space="preserve">adapter </w:t>
      </w:r>
      <w:r w:rsidRPr="00EA25D2">
        <w:rPr>
          <w:color w:val="BCBEC4"/>
        </w:rPr>
        <w:t xml:space="preserve">= </w:t>
      </w:r>
      <w:r w:rsidRPr="00EA25D2">
        <w:rPr>
          <w:color w:val="C77DBB"/>
        </w:rPr>
        <w:t>billsAdapter</w:t>
      </w:r>
      <w:r w:rsidRPr="00EA25D2">
        <w:rPr>
          <w:color w:val="C77DBB"/>
        </w:rPr>
        <w:br/>
        <w:t xml:space="preserve">            </w:t>
      </w:r>
      <w:r w:rsidRPr="00EA25D2">
        <w:rPr>
          <w:i/>
          <w:iCs/>
          <w:color w:val="C77DBB"/>
        </w:rPr>
        <w:t xml:space="preserve">layoutManager </w:t>
      </w:r>
      <w:r w:rsidRPr="00EA25D2">
        <w:rPr>
          <w:color w:val="BCBEC4"/>
        </w:rPr>
        <w:t>= LinearLayoutManager(</w:t>
      </w:r>
      <w:r w:rsidRPr="00EA25D2">
        <w:rPr>
          <w:color w:val="CF8E6D"/>
        </w:rPr>
        <w:t>this</w:t>
      </w:r>
      <w:r w:rsidRPr="00EA25D2">
        <w:rPr>
          <w:color w:val="32B8AF"/>
        </w:rPr>
        <w:t>@CountBillActivity</w:t>
      </w:r>
      <w:r w:rsidRPr="00EA25D2">
        <w:rPr>
          <w:color w:val="BCBEC4"/>
        </w:rPr>
        <w:t>)</w:t>
      </w:r>
      <w:r w:rsidRPr="00EA25D2">
        <w:rPr>
          <w:color w:val="BCBEC4"/>
        </w:rPr>
        <w:br/>
        <w:t xml:space="preserve">        </w:t>
      </w:r>
      <w:r w:rsidRPr="00EA25D2">
        <w:rPr>
          <w:b/>
          <w:bCs/>
          <w:color w:val="BCBEC4"/>
        </w:rPr>
        <w:t>}</w:t>
      </w:r>
      <w:r w:rsidRPr="00EA25D2">
        <w:rPr>
          <w:b/>
          <w:bCs/>
          <w:color w:val="BCBEC4"/>
        </w:rPr>
        <w:br/>
      </w:r>
      <w:r w:rsidRPr="00EA25D2">
        <w:rPr>
          <w:b/>
          <w:bCs/>
          <w:color w:val="BCBEC4"/>
        </w:rPr>
        <w:br/>
        <w:t xml:space="preserve">        </w:t>
      </w:r>
      <w:r w:rsidRPr="00EA25D2">
        <w:rPr>
          <w:color w:val="BCBEC4"/>
        </w:rPr>
        <w:t>findViewById&lt;Button&gt;(R.id.</w:t>
      </w:r>
      <w:r w:rsidRPr="00EA25D2">
        <w:rPr>
          <w:i/>
          <w:iCs/>
          <w:color w:val="C77DBB"/>
        </w:rPr>
        <w:t>deleteButton</w:t>
      </w:r>
      <w:r w:rsidRPr="00EA25D2">
        <w:rPr>
          <w:color w:val="BCBEC4"/>
        </w:rPr>
        <w:t xml:space="preserve">).setOnClickListener </w:t>
      </w:r>
      <w:r w:rsidRPr="00EA25D2">
        <w:rPr>
          <w:b/>
          <w:bCs/>
          <w:color w:val="BCBEC4"/>
        </w:rPr>
        <w:t>{</w:t>
      </w:r>
      <w:r w:rsidRPr="00EA25D2">
        <w:rPr>
          <w:b/>
          <w:bCs/>
          <w:color w:val="BCBEC4"/>
        </w:rPr>
        <w:br/>
        <w:t xml:space="preserve">            </w:t>
      </w:r>
      <w:r w:rsidRPr="00EA25D2">
        <w:rPr>
          <w:color w:val="BCBEC4"/>
        </w:rPr>
        <w:t>deleteHistory()</w:t>
      </w:r>
      <w:r w:rsidRPr="00EA25D2">
        <w:rPr>
          <w:color w:val="BCBEC4"/>
        </w:rPr>
        <w:br/>
        <w:t xml:space="preserve">        </w:t>
      </w:r>
      <w:r w:rsidRPr="00EA25D2">
        <w:rPr>
          <w:b/>
          <w:bCs/>
          <w:color w:val="BCBEC4"/>
        </w:rPr>
        <w:t>}</w:t>
      </w:r>
      <w:r w:rsidRPr="00EA25D2">
        <w:rPr>
          <w:b/>
          <w:bCs/>
          <w:color w:val="BCBEC4"/>
        </w:rPr>
        <w:br/>
      </w:r>
      <w:r w:rsidRPr="00EA25D2">
        <w:rPr>
          <w:b/>
          <w:bCs/>
          <w:color w:val="BCBEC4"/>
        </w:rPr>
        <w:br/>
        <w:t xml:space="preserve">        </w:t>
      </w:r>
      <w:r w:rsidRPr="00EA25D2">
        <w:rPr>
          <w:color w:val="BCBEC4"/>
        </w:rPr>
        <w:t>findViewById&lt;Button&gt;(R.id.</w:t>
      </w:r>
      <w:r w:rsidRPr="00EA25D2">
        <w:rPr>
          <w:i/>
          <w:iCs/>
          <w:color w:val="C77DBB"/>
        </w:rPr>
        <w:t>shareButton</w:t>
      </w:r>
      <w:r w:rsidRPr="00EA25D2">
        <w:rPr>
          <w:color w:val="BCBEC4"/>
        </w:rPr>
        <w:t xml:space="preserve">).setOnClickListener </w:t>
      </w:r>
      <w:r w:rsidRPr="00EA25D2">
        <w:rPr>
          <w:b/>
          <w:bCs/>
          <w:color w:val="BCBEC4"/>
        </w:rPr>
        <w:t>{</w:t>
      </w:r>
      <w:r w:rsidRPr="00EA25D2">
        <w:rPr>
          <w:b/>
          <w:bCs/>
          <w:color w:val="BCBEC4"/>
        </w:rPr>
        <w:br/>
        <w:t xml:space="preserve">            </w:t>
      </w:r>
      <w:r w:rsidRPr="00EA25D2">
        <w:rPr>
          <w:color w:val="BCBEC4"/>
        </w:rPr>
        <w:t>shareHistory()</w:t>
      </w:r>
      <w:r w:rsidRPr="00EA25D2">
        <w:rPr>
          <w:color w:val="BCBEC4"/>
        </w:rPr>
        <w:br/>
        <w:t xml:space="preserve">        </w:t>
      </w:r>
      <w:r w:rsidRPr="00EA25D2">
        <w:rPr>
          <w:b/>
          <w:bCs/>
          <w:color w:val="BCBEC4"/>
        </w:rPr>
        <w:t>}</w:t>
      </w:r>
      <w:r w:rsidRPr="00EA25D2">
        <w:rPr>
          <w:b/>
          <w:bCs/>
          <w:color w:val="BCBEC4"/>
        </w:rPr>
        <w:br/>
      </w:r>
      <w:r w:rsidRPr="00EA25D2">
        <w:rPr>
          <w:b/>
          <w:bCs/>
          <w:color w:val="BCBEC4"/>
        </w:rPr>
        <w:br/>
        <w:t xml:space="preserve">        </w:t>
      </w:r>
      <w:r w:rsidRPr="00EA25D2">
        <w:rPr>
          <w:color w:val="CF8E6D"/>
        </w:rPr>
        <w:t xml:space="preserve">val </w:t>
      </w:r>
      <w:r w:rsidRPr="00EA25D2">
        <w:rPr>
          <w:color w:val="BCBEC4"/>
        </w:rPr>
        <w:t xml:space="preserve">touchListener = View.OnTouchListener </w:t>
      </w:r>
      <w:r w:rsidRPr="00EA25D2">
        <w:rPr>
          <w:b/>
          <w:bCs/>
          <w:color w:val="BCBEC4"/>
        </w:rPr>
        <w:t xml:space="preserve">{ </w:t>
      </w:r>
      <w:r w:rsidRPr="00EA25D2">
        <w:rPr>
          <w:color w:val="BCBEC4"/>
        </w:rPr>
        <w:t xml:space="preserve">v, event </w:t>
      </w:r>
      <w:r w:rsidRPr="00EA25D2">
        <w:rPr>
          <w:b/>
          <w:bCs/>
          <w:color w:val="BCBEC4"/>
        </w:rPr>
        <w:t>-&gt;</w:t>
      </w:r>
      <w:r w:rsidRPr="00EA25D2">
        <w:rPr>
          <w:b/>
          <w:bCs/>
          <w:color w:val="BCBEC4"/>
        </w:rPr>
        <w:br/>
        <w:t xml:space="preserve">            </w:t>
      </w:r>
      <w:r w:rsidRPr="00EA25D2">
        <w:rPr>
          <w:color w:val="BCBEC4"/>
        </w:rPr>
        <w:t>v.performClick()</w:t>
      </w:r>
      <w:r w:rsidRPr="00EA25D2">
        <w:rPr>
          <w:color w:val="BCBEC4"/>
        </w:rPr>
        <w:br/>
        <w:t xml:space="preserve">            </w:t>
      </w:r>
      <w:r w:rsidRPr="00EA25D2">
        <w:rPr>
          <w:color w:val="CF8E6D"/>
        </w:rPr>
        <w:t xml:space="preserve">when </w:t>
      </w:r>
      <w:r w:rsidRPr="00EA25D2">
        <w:rPr>
          <w:color w:val="BCBEC4"/>
        </w:rPr>
        <w:t>(event.</w:t>
      </w:r>
      <w:r w:rsidRPr="00EA25D2">
        <w:rPr>
          <w:i/>
          <w:iCs/>
          <w:color w:val="C77DBB"/>
        </w:rPr>
        <w:t>action</w:t>
      </w:r>
      <w:r w:rsidRPr="00EA25D2">
        <w:rPr>
          <w:color w:val="BCBEC4"/>
        </w:rPr>
        <w:t>) {</w:t>
      </w:r>
      <w:r w:rsidRPr="00EA25D2">
        <w:rPr>
          <w:color w:val="BCBEC4"/>
        </w:rPr>
        <w:br/>
        <w:t xml:space="preserve">                MotionEvent.</w:t>
      </w:r>
      <w:r w:rsidRPr="00EA25D2">
        <w:rPr>
          <w:i/>
          <w:iCs/>
          <w:color w:val="C77DBB"/>
        </w:rPr>
        <w:t xml:space="preserve">ACTION_DOWN </w:t>
      </w:r>
      <w:r w:rsidRPr="00EA25D2">
        <w:rPr>
          <w:color w:val="BCBEC4"/>
        </w:rPr>
        <w:t>-&gt; {</w:t>
      </w:r>
      <w:r w:rsidRPr="00EA25D2">
        <w:rPr>
          <w:color w:val="BCBEC4"/>
        </w:rPr>
        <w:br/>
        <w:t xml:space="preserve">                    </w:t>
      </w:r>
      <w:r w:rsidRPr="00EA25D2">
        <w:rPr>
          <w:color w:val="C77DBB"/>
        </w:rPr>
        <w:t xml:space="preserve">x1 </w:t>
      </w:r>
      <w:r w:rsidRPr="00EA25D2">
        <w:rPr>
          <w:color w:val="BCBEC4"/>
        </w:rPr>
        <w:t>= event.</w:t>
      </w:r>
      <w:r w:rsidRPr="00EA25D2">
        <w:rPr>
          <w:i/>
          <w:iCs/>
          <w:color w:val="C77DBB"/>
        </w:rPr>
        <w:t>x</w:t>
      </w:r>
      <w:r w:rsidRPr="00EA25D2">
        <w:rPr>
          <w:i/>
          <w:iCs/>
          <w:color w:val="C77DBB"/>
        </w:rPr>
        <w:br/>
      </w:r>
      <w:r w:rsidRPr="00EA25D2">
        <w:rPr>
          <w:i/>
          <w:iCs/>
          <w:color w:val="C77DBB"/>
        </w:rPr>
        <w:lastRenderedPageBreak/>
        <w:t xml:space="preserve">                    </w:t>
      </w:r>
      <w:r w:rsidRPr="00EA25D2">
        <w:rPr>
          <w:color w:val="BCBEC4"/>
        </w:rPr>
        <w:t>handleTap()</w:t>
      </w:r>
      <w:r w:rsidRPr="00EA25D2">
        <w:rPr>
          <w:color w:val="BCBEC4"/>
        </w:rPr>
        <w:br/>
        <w:t xml:space="preserve">                    </w:t>
      </w:r>
      <w:r w:rsidRPr="00EA25D2">
        <w:rPr>
          <w:color w:val="CF8E6D"/>
        </w:rPr>
        <w:t>true</w:t>
      </w:r>
      <w:r w:rsidRPr="00EA25D2">
        <w:rPr>
          <w:color w:val="CF8E6D"/>
        </w:rPr>
        <w:br/>
        <w:t xml:space="preserve">                </w:t>
      </w:r>
      <w:r w:rsidRPr="00EA25D2">
        <w:rPr>
          <w:color w:val="BCBEC4"/>
        </w:rPr>
        <w:t>}</w:t>
      </w:r>
      <w:r w:rsidRPr="00EA25D2">
        <w:rPr>
          <w:color w:val="BCBEC4"/>
        </w:rPr>
        <w:br/>
      </w:r>
      <w:r w:rsidRPr="00EA25D2">
        <w:rPr>
          <w:color w:val="BCBEC4"/>
        </w:rPr>
        <w:br/>
        <w:t xml:space="preserve">                MotionEvent.</w:t>
      </w:r>
      <w:r w:rsidRPr="00EA25D2">
        <w:rPr>
          <w:i/>
          <w:iCs/>
          <w:color w:val="C77DBB"/>
        </w:rPr>
        <w:t xml:space="preserve">ACTION_UP </w:t>
      </w:r>
      <w:r w:rsidRPr="00EA25D2">
        <w:rPr>
          <w:color w:val="BCBEC4"/>
        </w:rPr>
        <w:t>-&gt; {</w:t>
      </w:r>
      <w:r w:rsidRPr="00EA25D2">
        <w:rPr>
          <w:color w:val="BCBEC4"/>
        </w:rPr>
        <w:br/>
        <w:t xml:space="preserve">                    </w:t>
      </w:r>
      <w:r w:rsidRPr="00EA25D2">
        <w:rPr>
          <w:color w:val="CF8E6D"/>
        </w:rPr>
        <w:t xml:space="preserve">val </w:t>
      </w:r>
      <w:r w:rsidRPr="00EA25D2">
        <w:rPr>
          <w:color w:val="BCBEC4"/>
        </w:rPr>
        <w:t>x2 = event.</w:t>
      </w:r>
      <w:r w:rsidRPr="00EA25D2">
        <w:rPr>
          <w:i/>
          <w:iCs/>
          <w:color w:val="C77DBB"/>
        </w:rPr>
        <w:t>x</w:t>
      </w:r>
      <w:r w:rsidRPr="00EA25D2">
        <w:rPr>
          <w:i/>
          <w:iCs/>
          <w:color w:val="C77DBB"/>
        </w:rPr>
        <w:br/>
        <w:t xml:space="preserve">                    </w:t>
      </w:r>
      <w:r w:rsidRPr="00EA25D2">
        <w:rPr>
          <w:color w:val="CF8E6D"/>
        </w:rPr>
        <w:t xml:space="preserve">val </w:t>
      </w:r>
      <w:r w:rsidRPr="00EA25D2">
        <w:rPr>
          <w:color w:val="BCBEC4"/>
        </w:rPr>
        <w:t xml:space="preserve">xDiff = x2 - </w:t>
      </w:r>
      <w:r w:rsidRPr="00EA25D2">
        <w:rPr>
          <w:color w:val="C77DBB"/>
        </w:rPr>
        <w:t>x1</w:t>
      </w:r>
      <w:r w:rsidRPr="00EA25D2">
        <w:rPr>
          <w:color w:val="C77DBB"/>
        </w:rPr>
        <w:br/>
      </w:r>
      <w:r w:rsidRPr="00EA25D2">
        <w:rPr>
          <w:color w:val="C77DBB"/>
        </w:rPr>
        <w:br/>
        <w:t xml:space="preserve">                    </w:t>
      </w:r>
      <w:r w:rsidRPr="00EA25D2">
        <w:rPr>
          <w:color w:val="CF8E6D"/>
        </w:rPr>
        <w:t xml:space="preserve">if </w:t>
      </w:r>
      <w:r w:rsidRPr="00EA25D2">
        <w:rPr>
          <w:color w:val="BCBEC4"/>
        </w:rPr>
        <w:t>(</w:t>
      </w:r>
      <w:r w:rsidRPr="00EA25D2">
        <w:rPr>
          <w:i/>
          <w:iCs/>
          <w:color w:val="BCBEC4"/>
        </w:rPr>
        <w:t>abs</w:t>
      </w:r>
      <w:r w:rsidRPr="00EA25D2">
        <w:rPr>
          <w:color w:val="BCBEC4"/>
        </w:rPr>
        <w:t xml:space="preserve">(xDiff) &gt; </w:t>
      </w:r>
      <w:r w:rsidRPr="00EA25D2">
        <w:rPr>
          <w:color w:val="C77DBB"/>
        </w:rPr>
        <w:t>swipeThreshold</w:t>
      </w:r>
      <w:r w:rsidRPr="00EA25D2">
        <w:rPr>
          <w:color w:val="BCBEC4"/>
        </w:rPr>
        <w:t>) {</w:t>
      </w:r>
      <w:r w:rsidRPr="00EA25D2">
        <w:rPr>
          <w:color w:val="BCBEC4"/>
        </w:rPr>
        <w:br/>
        <w:t xml:space="preserve">                        </w:t>
      </w:r>
      <w:r w:rsidRPr="00EA25D2">
        <w:rPr>
          <w:color w:val="CF8E6D"/>
        </w:rPr>
        <w:t xml:space="preserve">if </w:t>
      </w:r>
      <w:r w:rsidRPr="00EA25D2">
        <w:rPr>
          <w:color w:val="BCBEC4"/>
        </w:rPr>
        <w:t xml:space="preserve">(xDiff &gt; </w:t>
      </w:r>
      <w:r w:rsidRPr="00EA25D2">
        <w:rPr>
          <w:color w:val="2AACB8"/>
        </w:rPr>
        <w:t>0</w:t>
      </w:r>
      <w:r w:rsidRPr="00EA25D2">
        <w:rPr>
          <w:color w:val="BCBEC4"/>
        </w:rPr>
        <w:t>)</w:t>
      </w:r>
      <w:r w:rsidRPr="00EA25D2">
        <w:rPr>
          <w:color w:val="BCBEC4"/>
        </w:rPr>
        <w:br/>
        <w:t xml:space="preserve">                            shareHistory()</w:t>
      </w:r>
      <w:r w:rsidRPr="00EA25D2">
        <w:rPr>
          <w:color w:val="BCBEC4"/>
        </w:rPr>
        <w:br/>
        <w:t xml:space="preserve">                        </w:t>
      </w:r>
      <w:r w:rsidRPr="00EA25D2">
        <w:rPr>
          <w:color w:val="CF8E6D"/>
        </w:rPr>
        <w:t xml:space="preserve">else </w:t>
      </w:r>
      <w:r w:rsidRPr="00EA25D2">
        <w:rPr>
          <w:color w:val="BCBEC4"/>
        </w:rPr>
        <w:t>finish()</w:t>
      </w:r>
      <w:r w:rsidRPr="00EA25D2">
        <w:rPr>
          <w:color w:val="BCBEC4"/>
        </w:rPr>
        <w:br/>
        <w:t xml:space="preserve">                    }</w:t>
      </w:r>
      <w:r w:rsidRPr="00EA25D2">
        <w:rPr>
          <w:color w:val="BCBEC4"/>
        </w:rPr>
        <w:br/>
        <w:t xml:space="preserve">                    </w:t>
      </w:r>
      <w:r w:rsidRPr="00EA25D2">
        <w:rPr>
          <w:color w:val="CF8E6D"/>
        </w:rPr>
        <w:t>true</w:t>
      </w:r>
      <w:r w:rsidRPr="00EA25D2">
        <w:rPr>
          <w:color w:val="CF8E6D"/>
        </w:rPr>
        <w:br/>
        <w:t xml:space="preserve">                </w:t>
      </w:r>
      <w:r w:rsidRPr="00EA25D2">
        <w:rPr>
          <w:color w:val="BCBEC4"/>
        </w:rPr>
        <w:t>}</w:t>
      </w:r>
      <w:r w:rsidRPr="00EA25D2">
        <w:rPr>
          <w:color w:val="BCBEC4"/>
        </w:rPr>
        <w:br/>
      </w:r>
      <w:r w:rsidRPr="00EA25D2">
        <w:rPr>
          <w:color w:val="BCBEC4"/>
        </w:rPr>
        <w:br/>
        <w:t xml:space="preserve">                </w:t>
      </w:r>
      <w:r w:rsidRPr="00EA25D2">
        <w:rPr>
          <w:color w:val="CF8E6D"/>
        </w:rPr>
        <w:t xml:space="preserve">else </w:t>
      </w:r>
      <w:r w:rsidRPr="00EA25D2">
        <w:rPr>
          <w:color w:val="BCBEC4"/>
        </w:rPr>
        <w:t xml:space="preserve">-&gt; </w:t>
      </w:r>
      <w:r w:rsidRPr="00EA25D2">
        <w:rPr>
          <w:color w:val="CF8E6D"/>
        </w:rPr>
        <w:t>false</w:t>
      </w:r>
      <w:r w:rsidRPr="00EA25D2">
        <w:rPr>
          <w:color w:val="CF8E6D"/>
        </w:rPr>
        <w:br/>
        <w:t xml:space="preserve">            </w:t>
      </w:r>
      <w:r w:rsidRPr="00EA25D2">
        <w:rPr>
          <w:color w:val="BCBEC4"/>
        </w:rPr>
        <w:t>}</w:t>
      </w:r>
      <w:r w:rsidRPr="00EA25D2">
        <w:rPr>
          <w:color w:val="BCBEC4"/>
        </w:rPr>
        <w:br/>
        <w:t xml:space="preserve">        </w:t>
      </w:r>
      <w:r w:rsidRPr="00EA25D2">
        <w:rPr>
          <w:b/>
          <w:bCs/>
          <w:color w:val="BCBEC4"/>
        </w:rPr>
        <w:t>}</w:t>
      </w:r>
      <w:r w:rsidRPr="00EA25D2">
        <w:rPr>
          <w:b/>
          <w:bCs/>
          <w:color w:val="BCBEC4"/>
        </w:rPr>
        <w:br/>
      </w:r>
      <w:r w:rsidRPr="00EA25D2">
        <w:rPr>
          <w:b/>
          <w:bCs/>
          <w:color w:val="BCBEC4"/>
        </w:rPr>
        <w:br/>
        <w:t xml:space="preserve">        </w:t>
      </w:r>
      <w:r w:rsidRPr="00EA25D2">
        <w:rPr>
          <w:color w:val="BCBEC4"/>
        </w:rPr>
        <w:t>findViewById&lt;RecyclerView&gt;(R.id.</w:t>
      </w:r>
      <w:r w:rsidRPr="00EA25D2">
        <w:rPr>
          <w:i/>
          <w:iCs/>
          <w:color w:val="C77DBB"/>
        </w:rPr>
        <w:t>billsRecyclerView</w:t>
      </w:r>
      <w:r w:rsidRPr="00EA25D2">
        <w:rPr>
          <w:color w:val="BCBEC4"/>
        </w:rPr>
        <w:t>).setOnTouchListener(touchListener)</w:t>
      </w:r>
      <w:r w:rsidRPr="00EA25D2">
        <w:rPr>
          <w:color w:val="BCBEC4"/>
        </w:rPr>
        <w:br/>
      </w:r>
      <w:r w:rsidRPr="00EA25D2">
        <w:rPr>
          <w:color w:val="BCBEC4"/>
        </w:rPr>
        <w:br/>
        <w:t xml:space="preserve">        </w:t>
      </w:r>
      <w:r w:rsidRPr="00EA25D2">
        <w:rPr>
          <w:color w:val="CF8E6D"/>
        </w:rPr>
        <w:t xml:space="preserve">val </w:t>
      </w:r>
      <w:r w:rsidRPr="00EA25D2">
        <w:rPr>
          <w:color w:val="BCBEC4"/>
        </w:rPr>
        <w:t xml:space="preserve">bills = </w:t>
      </w:r>
      <w:r w:rsidRPr="00EA25D2">
        <w:rPr>
          <w:color w:val="C77DBB"/>
        </w:rPr>
        <w:t>db</w:t>
      </w:r>
      <w:r w:rsidRPr="00EA25D2">
        <w:rPr>
          <w:color w:val="BCBEC4"/>
        </w:rPr>
        <w:t>.getAllBills().</w:t>
      </w:r>
      <w:r w:rsidRPr="00EA25D2">
        <w:rPr>
          <w:i/>
          <w:iCs/>
          <w:color w:val="57AAF7"/>
        </w:rPr>
        <w:t>reversed</w:t>
      </w:r>
      <w:r w:rsidRPr="00EA25D2">
        <w:rPr>
          <w:color w:val="BCBEC4"/>
        </w:rPr>
        <w:t>()</w:t>
      </w:r>
      <w:r w:rsidRPr="00EA25D2">
        <w:rPr>
          <w:color w:val="BCBEC4"/>
        </w:rPr>
        <w:br/>
        <w:t xml:space="preserve">        </w:t>
      </w:r>
      <w:r w:rsidRPr="00EA25D2">
        <w:rPr>
          <w:color w:val="C77DBB"/>
        </w:rPr>
        <w:t>billsAdapter</w:t>
      </w:r>
      <w:r w:rsidRPr="00EA25D2">
        <w:rPr>
          <w:color w:val="BCBEC4"/>
        </w:rPr>
        <w:t>.updateBills(bills)</w:t>
      </w:r>
      <w:r w:rsidRPr="00EA25D2">
        <w:rPr>
          <w:color w:val="BCBEC4"/>
        </w:rPr>
        <w:br/>
        <w:t xml:space="preserve">        findViewById&lt;TextView&gt;(R.id.</w:t>
      </w:r>
      <w:r w:rsidRPr="00EA25D2">
        <w:rPr>
          <w:i/>
          <w:iCs/>
          <w:color w:val="C77DBB"/>
        </w:rPr>
        <w:t>totalTextView</w:t>
      </w:r>
      <w:r w:rsidRPr="00EA25D2">
        <w:rPr>
          <w:color w:val="BCBEC4"/>
        </w:rPr>
        <w:t>).</w:t>
      </w:r>
      <w:r w:rsidRPr="00EA25D2">
        <w:rPr>
          <w:i/>
          <w:iCs/>
          <w:color w:val="C77DBB"/>
        </w:rPr>
        <w:t xml:space="preserve">text </w:t>
      </w:r>
      <w:r w:rsidRPr="00EA25D2">
        <w:rPr>
          <w:color w:val="BCBEC4"/>
        </w:rPr>
        <w:t>=</w:t>
      </w:r>
      <w:r w:rsidRPr="00EA25D2">
        <w:rPr>
          <w:color w:val="BCBEC4"/>
        </w:rPr>
        <w:br/>
        <w:t xml:space="preserve">            </w:t>
      </w:r>
      <w:r w:rsidRPr="00EA25D2">
        <w:rPr>
          <w:color w:val="6AAB73"/>
        </w:rPr>
        <w:t>"</w:t>
      </w:r>
      <w:r w:rsidRPr="00EA25D2">
        <w:rPr>
          <w:color w:val="CF8E6D"/>
        </w:rPr>
        <w:t>${</w:t>
      </w:r>
      <w:r w:rsidRPr="00EA25D2">
        <w:rPr>
          <w:color w:val="BCBEC4"/>
        </w:rPr>
        <w:t>getString(R.string.</w:t>
      </w:r>
      <w:r w:rsidRPr="00EA25D2">
        <w:rPr>
          <w:i/>
          <w:iCs/>
          <w:color w:val="C77DBB"/>
        </w:rPr>
        <w:t>totalBilletes</w:t>
      </w:r>
      <w:r w:rsidRPr="00EA25D2">
        <w:rPr>
          <w:color w:val="BCBEC4"/>
        </w:rPr>
        <w:t>)</w:t>
      </w:r>
      <w:r w:rsidRPr="00EA25D2">
        <w:rPr>
          <w:color w:val="CF8E6D"/>
        </w:rPr>
        <w:t>}${</w:t>
      </w:r>
      <w:r w:rsidRPr="00EA25D2">
        <w:rPr>
          <w:color w:val="C77DBB"/>
        </w:rPr>
        <w:t>db</w:t>
      </w:r>
      <w:r w:rsidRPr="00EA25D2">
        <w:rPr>
          <w:color w:val="BCBEC4"/>
        </w:rPr>
        <w:t>.getTotalAmount()</w:t>
      </w:r>
      <w:r w:rsidRPr="00EA25D2">
        <w:rPr>
          <w:color w:val="CF8E6D"/>
        </w:rPr>
        <w:t>}</w:t>
      </w:r>
      <w:r w:rsidRPr="00EA25D2">
        <w:rPr>
          <w:color w:val="6AAB73"/>
        </w:rPr>
        <w:t>"</w:t>
      </w:r>
      <w:r w:rsidRPr="00EA25D2">
        <w:rPr>
          <w:color w:val="6AAB73"/>
        </w:rPr>
        <w:br/>
        <w:t xml:space="preserve">    </w:t>
      </w:r>
      <w:r w:rsidRPr="00EA25D2">
        <w:rPr>
          <w:color w:val="BCBEC4"/>
        </w:rPr>
        <w:t>}</w:t>
      </w:r>
      <w:r w:rsidRPr="00EA25D2">
        <w:rPr>
          <w:color w:val="BCBEC4"/>
        </w:rPr>
        <w:br/>
      </w:r>
      <w:r w:rsidRPr="00EA25D2">
        <w:rPr>
          <w:color w:val="BCBEC4"/>
        </w:rPr>
        <w:br/>
        <w:t xml:space="preserve">    </w:t>
      </w:r>
      <w:r w:rsidRPr="00EA25D2">
        <w:rPr>
          <w:i/>
          <w:iCs/>
          <w:color w:val="5F826B"/>
        </w:rPr>
        <w:t>/**</w:t>
      </w:r>
      <w:r w:rsidRPr="00EA25D2">
        <w:rPr>
          <w:i/>
          <w:iCs/>
          <w:color w:val="5F826B"/>
        </w:rPr>
        <w:br/>
        <w:t xml:space="preserve">     * Inicializa los componentes </w:t>
      </w:r>
      <w:proofErr w:type="gramStart"/>
      <w:r w:rsidRPr="00EA25D2">
        <w:rPr>
          <w:i/>
          <w:iCs/>
          <w:color w:val="5F826B"/>
        </w:rPr>
        <w:t>como</w:t>
      </w:r>
      <w:proofErr w:type="gramEnd"/>
      <w:r w:rsidRPr="00EA25D2">
        <w:rPr>
          <w:i/>
          <w:iCs/>
          <w:color w:val="5F826B"/>
        </w:rPr>
        <w:t xml:space="preserve"> los reproductores de audio y la base de datos.</w:t>
      </w:r>
      <w:r w:rsidRPr="00EA25D2">
        <w:rPr>
          <w:i/>
          <w:iCs/>
          <w:color w:val="5F826B"/>
        </w:rPr>
        <w:br/>
        <w:t xml:space="preserve">     */</w:t>
      </w:r>
      <w:r w:rsidRPr="00EA25D2">
        <w:rPr>
          <w:i/>
          <w:iCs/>
          <w:color w:val="5F826B"/>
        </w:rPr>
        <w:br/>
        <w:t xml:space="preserve">    </w:t>
      </w:r>
      <w:r w:rsidRPr="00EA25D2">
        <w:rPr>
          <w:color w:val="CF8E6D"/>
        </w:rPr>
        <w:t xml:space="preserve">private fun </w:t>
      </w:r>
      <w:proofErr w:type="gramStart"/>
      <w:r w:rsidRPr="00EA25D2">
        <w:rPr>
          <w:color w:val="56A8F5"/>
        </w:rPr>
        <w:t>initializeComponents</w:t>
      </w:r>
      <w:r w:rsidRPr="00EA25D2">
        <w:rPr>
          <w:color w:val="BCBEC4"/>
        </w:rPr>
        <w:t>(</w:t>
      </w:r>
      <w:proofErr w:type="gramEnd"/>
      <w:r w:rsidRPr="00EA25D2">
        <w:rPr>
          <w:color w:val="BCBEC4"/>
        </w:rPr>
        <w:t>) {</w:t>
      </w:r>
      <w:r w:rsidRPr="00EA25D2">
        <w:rPr>
          <w:color w:val="BCBEC4"/>
        </w:rPr>
        <w:br/>
        <w:t xml:space="preserve">        </w:t>
      </w:r>
      <w:r w:rsidRPr="00EA25D2">
        <w:rPr>
          <w:color w:val="C77DBB"/>
        </w:rPr>
        <w:t xml:space="preserve">mediaPlayer </w:t>
      </w:r>
      <w:r w:rsidRPr="00EA25D2">
        <w:rPr>
          <w:color w:val="BCBEC4"/>
        </w:rPr>
        <w:t>= MediaPlayer.create(</w:t>
      </w:r>
      <w:r w:rsidRPr="00EA25D2">
        <w:rPr>
          <w:color w:val="CF8E6D"/>
        </w:rPr>
        <w:t>this</w:t>
      </w:r>
      <w:r w:rsidRPr="00EA25D2">
        <w:rPr>
          <w:color w:val="BCBEC4"/>
        </w:rPr>
        <w:t xml:space="preserve">, </w:t>
      </w:r>
      <w:r w:rsidRPr="00EA25D2">
        <w:rPr>
          <w:i/>
          <w:iCs/>
          <w:color w:val="BCBEC4"/>
        </w:rPr>
        <w:t>getLocalizedAudioResId</w:t>
      </w:r>
      <w:r w:rsidRPr="00EA25D2">
        <w:rPr>
          <w:color w:val="BCBEC4"/>
        </w:rPr>
        <w:t>(</w:t>
      </w:r>
      <w:r w:rsidRPr="00EA25D2">
        <w:rPr>
          <w:color w:val="CF8E6D"/>
        </w:rPr>
        <w:t>this</w:t>
      </w:r>
      <w:r w:rsidRPr="00EA25D2">
        <w:rPr>
          <w:color w:val="BCBEC4"/>
        </w:rPr>
        <w:t xml:space="preserve">, </w:t>
      </w:r>
      <w:r w:rsidRPr="00EA25D2">
        <w:rPr>
          <w:color w:val="6AAB73"/>
        </w:rPr>
        <w:t>"historial_billetes"</w:t>
      </w:r>
      <w:r w:rsidRPr="00EA25D2">
        <w:rPr>
          <w:color w:val="BCBEC4"/>
        </w:rPr>
        <w:t>))</w:t>
      </w:r>
      <w:r w:rsidRPr="00EA25D2">
        <w:rPr>
          <w:color w:val="BCBEC4"/>
        </w:rPr>
        <w:br/>
        <w:t xml:space="preserve">        </w:t>
      </w:r>
      <w:r w:rsidRPr="00EA25D2">
        <w:rPr>
          <w:color w:val="C77DBB"/>
        </w:rPr>
        <w:t xml:space="preserve">deleteSoundPlayer </w:t>
      </w:r>
      <w:r w:rsidRPr="00EA25D2">
        <w:rPr>
          <w:color w:val="BCBEC4"/>
        </w:rPr>
        <w:t>=</w:t>
      </w:r>
      <w:r w:rsidRPr="00EA25D2">
        <w:rPr>
          <w:color w:val="BCBEC4"/>
        </w:rPr>
        <w:br/>
        <w:t xml:space="preserve">            MediaPlayer.create(</w:t>
      </w:r>
      <w:r w:rsidRPr="00EA25D2">
        <w:rPr>
          <w:color w:val="CF8E6D"/>
        </w:rPr>
        <w:t>this</w:t>
      </w:r>
      <w:r w:rsidRPr="00EA25D2">
        <w:rPr>
          <w:color w:val="BCBEC4"/>
        </w:rPr>
        <w:t xml:space="preserve">, </w:t>
      </w:r>
      <w:r w:rsidRPr="00EA25D2">
        <w:rPr>
          <w:i/>
          <w:iCs/>
          <w:color w:val="BCBEC4"/>
        </w:rPr>
        <w:t>getLocalizedAudioResId</w:t>
      </w:r>
      <w:r w:rsidRPr="00EA25D2">
        <w:rPr>
          <w:color w:val="BCBEC4"/>
        </w:rPr>
        <w:t>(</w:t>
      </w:r>
      <w:r w:rsidRPr="00EA25D2">
        <w:rPr>
          <w:color w:val="CF8E6D"/>
        </w:rPr>
        <w:t>this</w:t>
      </w:r>
      <w:r w:rsidRPr="00EA25D2">
        <w:rPr>
          <w:color w:val="BCBEC4"/>
        </w:rPr>
        <w:t xml:space="preserve">, </w:t>
      </w:r>
      <w:r w:rsidRPr="00EA25D2">
        <w:rPr>
          <w:color w:val="6AAB73"/>
        </w:rPr>
        <w:t>"borrar_historial"</w:t>
      </w:r>
      <w:r w:rsidRPr="00EA25D2">
        <w:rPr>
          <w:color w:val="BCBEC4"/>
        </w:rPr>
        <w:t>))</w:t>
      </w:r>
      <w:r w:rsidRPr="00EA25D2">
        <w:rPr>
          <w:color w:val="BCBEC4"/>
        </w:rPr>
        <w:br/>
        <w:t xml:space="preserve">        </w:t>
      </w:r>
      <w:r w:rsidRPr="00EA25D2">
        <w:rPr>
          <w:color w:val="C77DBB"/>
        </w:rPr>
        <w:t>mediaPlayer</w:t>
      </w:r>
      <w:r w:rsidRPr="00EA25D2">
        <w:rPr>
          <w:color w:val="BCBEC4"/>
        </w:rPr>
        <w:t>.start()</w:t>
      </w:r>
      <w:r w:rsidRPr="00EA25D2">
        <w:rPr>
          <w:color w:val="BCBEC4"/>
        </w:rPr>
        <w:br/>
      </w:r>
      <w:r w:rsidRPr="00EA25D2">
        <w:rPr>
          <w:color w:val="BCBEC4"/>
        </w:rPr>
        <w:br/>
        <w:t xml:space="preserve">        </w:t>
      </w:r>
      <w:r w:rsidRPr="00EA25D2">
        <w:rPr>
          <w:color w:val="C77DBB"/>
        </w:rPr>
        <w:t xml:space="preserve">db </w:t>
      </w:r>
      <w:r w:rsidRPr="00EA25D2">
        <w:rPr>
          <w:color w:val="BCBEC4"/>
        </w:rPr>
        <w:t>= SQLiteHelper(</w:t>
      </w:r>
      <w:r w:rsidRPr="00EA25D2">
        <w:rPr>
          <w:color w:val="CF8E6D"/>
        </w:rPr>
        <w:t>this</w:t>
      </w:r>
      <w:r w:rsidRPr="00EA25D2">
        <w:rPr>
          <w:color w:val="BCBEC4"/>
        </w:rPr>
        <w:t>)</w:t>
      </w:r>
      <w:r w:rsidRPr="00EA25D2">
        <w:rPr>
          <w:color w:val="BCBEC4"/>
        </w:rPr>
        <w:br/>
        <w:t xml:space="preserve">    }</w:t>
      </w:r>
      <w:r w:rsidRPr="00EA25D2">
        <w:rPr>
          <w:color w:val="BCBEC4"/>
        </w:rPr>
        <w:br/>
      </w:r>
      <w:r w:rsidRPr="00EA25D2">
        <w:rPr>
          <w:color w:val="BCBEC4"/>
        </w:rPr>
        <w:br/>
        <w:t xml:space="preserve">    </w:t>
      </w:r>
      <w:r w:rsidRPr="00EA25D2">
        <w:rPr>
          <w:i/>
          <w:iCs/>
          <w:color w:val="5F826B"/>
        </w:rPr>
        <w:t>/**</w:t>
      </w:r>
      <w:r w:rsidRPr="00EA25D2">
        <w:rPr>
          <w:i/>
          <w:iCs/>
          <w:color w:val="5F826B"/>
        </w:rPr>
        <w:br/>
        <w:t xml:space="preserve">     * Elimina todos los billetes del historial de la base de datos</w:t>
      </w:r>
      <w:r w:rsidRPr="00EA25D2">
        <w:rPr>
          <w:i/>
          <w:iCs/>
          <w:color w:val="5F826B"/>
        </w:rPr>
        <w:br/>
        <w:t xml:space="preserve">     * y actualiza la interfaz de usuario.</w:t>
      </w:r>
      <w:r w:rsidRPr="00EA25D2">
        <w:rPr>
          <w:i/>
          <w:iCs/>
          <w:color w:val="5F826B"/>
        </w:rPr>
        <w:br/>
        <w:t xml:space="preserve">     </w:t>
      </w:r>
      <w:r w:rsidRPr="003970BD">
        <w:rPr>
          <w:i/>
          <w:iCs/>
          <w:color w:val="5F826B"/>
          <w:lang w:val="es-AR"/>
        </w:rPr>
        <w:t>*/</w:t>
      </w:r>
      <w:r w:rsidRPr="003970BD">
        <w:rPr>
          <w:i/>
          <w:iCs/>
          <w:color w:val="5F826B"/>
          <w:lang w:val="es-AR"/>
        </w:rPr>
        <w:br/>
        <w:t xml:space="preserve">    </w:t>
      </w:r>
      <w:proofErr w:type="gramStart"/>
      <w:r w:rsidRPr="003970BD">
        <w:rPr>
          <w:color w:val="CF8E6D"/>
          <w:lang w:val="es-AR"/>
        </w:rPr>
        <w:t>private</w:t>
      </w:r>
      <w:proofErr w:type="gramEnd"/>
      <w:r w:rsidRPr="003970BD">
        <w:rPr>
          <w:color w:val="CF8E6D"/>
          <w:lang w:val="es-AR"/>
        </w:rPr>
        <w:t xml:space="preserve"> fun </w:t>
      </w:r>
      <w:r w:rsidRPr="003970BD">
        <w:rPr>
          <w:color w:val="56A8F5"/>
          <w:lang w:val="es-AR"/>
        </w:rPr>
        <w:t>deleteHistory</w:t>
      </w:r>
      <w:r w:rsidRPr="003970BD">
        <w:rPr>
          <w:color w:val="BCBEC4"/>
          <w:lang w:val="es-AR"/>
        </w:rPr>
        <w:t>() {</w:t>
      </w:r>
      <w:r w:rsidRPr="003970BD">
        <w:rPr>
          <w:color w:val="BCBEC4"/>
          <w:lang w:val="es-AR"/>
        </w:rPr>
        <w:br/>
        <w:t xml:space="preserve">        </w:t>
      </w:r>
      <w:r w:rsidRPr="003970BD">
        <w:rPr>
          <w:color w:val="C77DBB"/>
          <w:lang w:val="es-AR"/>
        </w:rPr>
        <w:t>db</w:t>
      </w:r>
      <w:r w:rsidRPr="003970BD">
        <w:rPr>
          <w:color w:val="BCBEC4"/>
          <w:lang w:val="es-AR"/>
        </w:rPr>
        <w:t>.deleteAllBills()</w:t>
      </w:r>
      <w:r w:rsidRPr="003970BD">
        <w:rPr>
          <w:color w:val="BCBEC4"/>
          <w:lang w:val="es-AR"/>
        </w:rPr>
        <w:br/>
        <w:t xml:space="preserve">        updateUI()</w:t>
      </w:r>
      <w:r w:rsidRPr="003970BD">
        <w:rPr>
          <w:color w:val="BCBEC4"/>
          <w:lang w:val="es-AR"/>
        </w:rPr>
        <w:br/>
        <w:t xml:space="preserve">        </w:t>
      </w:r>
      <w:r w:rsidRPr="003970BD">
        <w:rPr>
          <w:color w:val="C77DBB"/>
          <w:lang w:val="es-AR"/>
        </w:rPr>
        <w:t>deleteSoundPlayer</w:t>
      </w:r>
      <w:r w:rsidRPr="003970BD">
        <w:rPr>
          <w:color w:val="BCBEC4"/>
          <w:lang w:val="es-AR"/>
        </w:rPr>
        <w:t>.start()</w:t>
      </w:r>
      <w:r w:rsidRPr="003970BD">
        <w:rPr>
          <w:color w:val="BCBEC4"/>
          <w:lang w:val="es-AR"/>
        </w:rPr>
        <w:br/>
        <w:t xml:space="preserve">    }</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r>
      <w:r w:rsidRPr="003970BD">
        <w:rPr>
          <w:i/>
          <w:iCs/>
          <w:color w:val="5F826B"/>
          <w:lang w:val="es-AR"/>
        </w:rPr>
        <w:lastRenderedPageBreak/>
        <w:t xml:space="preserve">     * Actualiza la interfaz de usuario con los billetes más recientes</w:t>
      </w:r>
      <w:r w:rsidRPr="003970BD">
        <w:rPr>
          <w:i/>
          <w:iCs/>
          <w:color w:val="5F826B"/>
          <w:lang w:val="es-AR"/>
        </w:rPr>
        <w:br/>
        <w:t xml:space="preserve">     * y muestra el total de dinero.</w:t>
      </w:r>
      <w:r w:rsidRPr="003970BD">
        <w:rPr>
          <w:i/>
          <w:iCs/>
          <w:color w:val="5F826B"/>
          <w:lang w:val="es-AR"/>
        </w:rPr>
        <w:br/>
        <w:t xml:space="preserve">     */</w:t>
      </w:r>
      <w:r w:rsidRPr="003970BD">
        <w:rPr>
          <w:i/>
          <w:iCs/>
          <w:color w:val="5F826B"/>
          <w:lang w:val="es-AR"/>
        </w:rPr>
        <w:br/>
        <w:t xml:space="preserve">    </w:t>
      </w:r>
      <w:proofErr w:type="gramStart"/>
      <w:r w:rsidRPr="003970BD">
        <w:rPr>
          <w:color w:val="B3AE60"/>
          <w:lang w:val="es-AR"/>
        </w:rPr>
        <w:t>@SuppressLint</w:t>
      </w:r>
      <w:r w:rsidRPr="003970BD">
        <w:rPr>
          <w:color w:val="BCBEC4"/>
          <w:lang w:val="es-AR"/>
        </w:rPr>
        <w:t>(</w:t>
      </w:r>
      <w:proofErr w:type="gramEnd"/>
      <w:r w:rsidRPr="003970BD">
        <w:rPr>
          <w:color w:val="6AAB73"/>
          <w:lang w:val="es-AR"/>
        </w:rPr>
        <w:t>"SetTextI18n"</w:t>
      </w:r>
      <w:r w:rsidRPr="003970BD">
        <w:rPr>
          <w:color w:val="BCBEC4"/>
          <w:lang w:val="es-AR"/>
        </w:rPr>
        <w:t>)</w:t>
      </w:r>
      <w:r w:rsidRPr="003970BD">
        <w:rPr>
          <w:color w:val="BCBEC4"/>
          <w:lang w:val="es-AR"/>
        </w:rPr>
        <w:br/>
        <w:t xml:space="preserve">    </w:t>
      </w:r>
      <w:r w:rsidRPr="003970BD">
        <w:rPr>
          <w:color w:val="CF8E6D"/>
          <w:lang w:val="es-AR"/>
        </w:rPr>
        <w:t xml:space="preserve">private fun </w:t>
      </w:r>
      <w:r w:rsidRPr="003970BD">
        <w:rPr>
          <w:color w:val="56A8F5"/>
          <w:lang w:val="es-AR"/>
        </w:rPr>
        <w:t>updateUI</w:t>
      </w:r>
      <w:r w:rsidRPr="003970BD">
        <w:rPr>
          <w:color w:val="BCBEC4"/>
          <w:lang w:val="es-AR"/>
        </w:rPr>
        <w:t>() {</w:t>
      </w:r>
      <w:r w:rsidRPr="003970BD">
        <w:rPr>
          <w:color w:val="BCBEC4"/>
          <w:lang w:val="es-AR"/>
        </w:rPr>
        <w:br/>
        <w:t xml:space="preserve">        </w:t>
      </w:r>
      <w:r w:rsidRPr="003970BD">
        <w:rPr>
          <w:color w:val="CF8E6D"/>
          <w:lang w:val="es-AR"/>
        </w:rPr>
        <w:t xml:space="preserve">val </w:t>
      </w:r>
      <w:r w:rsidRPr="003970BD">
        <w:rPr>
          <w:color w:val="BCBEC4"/>
          <w:lang w:val="es-AR"/>
        </w:rPr>
        <w:t xml:space="preserve">bills = </w:t>
      </w:r>
      <w:r w:rsidRPr="003970BD">
        <w:rPr>
          <w:color w:val="C77DBB"/>
          <w:lang w:val="es-AR"/>
        </w:rPr>
        <w:t>db</w:t>
      </w:r>
      <w:r w:rsidRPr="003970BD">
        <w:rPr>
          <w:color w:val="BCBEC4"/>
          <w:lang w:val="es-AR"/>
        </w:rPr>
        <w:t>.getAllBills().</w:t>
      </w:r>
      <w:r w:rsidRPr="003970BD">
        <w:rPr>
          <w:i/>
          <w:iCs/>
          <w:color w:val="57AAF7"/>
          <w:lang w:val="es-AR"/>
        </w:rPr>
        <w:t>reversed</w:t>
      </w:r>
      <w:r w:rsidRPr="003970BD">
        <w:rPr>
          <w:color w:val="BCBEC4"/>
          <w:lang w:val="es-AR"/>
        </w:rPr>
        <w:t>()</w:t>
      </w:r>
      <w:r w:rsidRPr="003970BD">
        <w:rPr>
          <w:color w:val="BCBEC4"/>
          <w:lang w:val="es-AR"/>
        </w:rPr>
        <w:br/>
        <w:t xml:space="preserve">        </w:t>
      </w:r>
      <w:r w:rsidRPr="003970BD">
        <w:rPr>
          <w:color w:val="C77DBB"/>
          <w:lang w:val="es-AR"/>
        </w:rPr>
        <w:t>billsAdapter</w:t>
      </w:r>
      <w:r w:rsidRPr="003970BD">
        <w:rPr>
          <w:color w:val="BCBEC4"/>
          <w:lang w:val="es-AR"/>
        </w:rPr>
        <w:t>.updateBills(bills)</w:t>
      </w:r>
      <w:r w:rsidRPr="003970BD">
        <w:rPr>
          <w:color w:val="BCBEC4"/>
          <w:lang w:val="es-AR"/>
        </w:rPr>
        <w:br/>
        <w:t xml:space="preserve">        findViewById&lt;TextView&gt;(R.id.</w:t>
      </w:r>
      <w:r w:rsidRPr="003970BD">
        <w:rPr>
          <w:i/>
          <w:iCs/>
          <w:color w:val="C77DBB"/>
          <w:lang w:val="es-AR"/>
        </w:rPr>
        <w:t>totalTextView</w:t>
      </w:r>
      <w:r w:rsidRPr="003970BD">
        <w:rPr>
          <w:color w:val="BCBEC4"/>
          <w:lang w:val="es-AR"/>
        </w:rPr>
        <w:t>).</w:t>
      </w:r>
      <w:r w:rsidRPr="003970BD">
        <w:rPr>
          <w:i/>
          <w:iCs/>
          <w:color w:val="C77DBB"/>
          <w:lang w:val="es-AR"/>
        </w:rPr>
        <w:t xml:space="preserve">text </w:t>
      </w:r>
      <w:r w:rsidRPr="003970BD">
        <w:rPr>
          <w:color w:val="BCBEC4"/>
          <w:lang w:val="es-AR"/>
        </w:rPr>
        <w:t>=</w:t>
      </w:r>
      <w:r w:rsidRPr="003970BD">
        <w:rPr>
          <w:color w:val="BCBEC4"/>
          <w:lang w:val="es-AR"/>
        </w:rPr>
        <w:br/>
        <w:t xml:space="preserve">            </w:t>
      </w:r>
      <w:r w:rsidRPr="003970BD">
        <w:rPr>
          <w:color w:val="6AAB73"/>
          <w:lang w:val="es-AR"/>
        </w:rPr>
        <w:t>"</w:t>
      </w:r>
      <w:r w:rsidRPr="003970BD">
        <w:rPr>
          <w:color w:val="CF8E6D"/>
          <w:lang w:val="es-AR"/>
        </w:rPr>
        <w:t>${</w:t>
      </w:r>
      <w:r w:rsidRPr="003970BD">
        <w:rPr>
          <w:color w:val="BCBEC4"/>
          <w:lang w:val="es-AR"/>
        </w:rPr>
        <w:t>getString(R.string.</w:t>
      </w:r>
      <w:r w:rsidRPr="003970BD">
        <w:rPr>
          <w:i/>
          <w:iCs/>
          <w:color w:val="C77DBB"/>
          <w:lang w:val="es-AR"/>
        </w:rPr>
        <w:t>totalBilletes</w:t>
      </w:r>
      <w:r w:rsidRPr="003970BD">
        <w:rPr>
          <w:color w:val="BCBEC4"/>
          <w:lang w:val="es-AR"/>
        </w:rPr>
        <w:t>)</w:t>
      </w:r>
      <w:r w:rsidRPr="003970BD">
        <w:rPr>
          <w:color w:val="CF8E6D"/>
          <w:lang w:val="es-AR"/>
        </w:rPr>
        <w:t>}${</w:t>
      </w:r>
      <w:r w:rsidRPr="003970BD">
        <w:rPr>
          <w:color w:val="C77DBB"/>
          <w:lang w:val="es-AR"/>
        </w:rPr>
        <w:t>db</w:t>
      </w:r>
      <w:r w:rsidRPr="003970BD">
        <w:rPr>
          <w:color w:val="BCBEC4"/>
          <w:lang w:val="es-AR"/>
        </w:rPr>
        <w:t>.getTotalAmount()</w:t>
      </w:r>
      <w:r w:rsidRPr="003970BD">
        <w:rPr>
          <w:color w:val="CF8E6D"/>
          <w:lang w:val="es-AR"/>
        </w:rPr>
        <w:t>}</w:t>
      </w:r>
      <w:r w:rsidRPr="003970BD">
        <w:rPr>
          <w:color w:val="6AAB73"/>
          <w:lang w:val="es-AR"/>
        </w:rPr>
        <w:t>"</w:t>
      </w:r>
      <w:r w:rsidRPr="003970BD">
        <w:rPr>
          <w:color w:val="6AAB73"/>
          <w:lang w:val="es-AR"/>
        </w:rPr>
        <w:br/>
        <w:t xml:space="preserve">    </w:t>
      </w:r>
      <w:r w:rsidRPr="003970BD">
        <w:rPr>
          <w:color w:val="BCBEC4"/>
          <w:lang w:val="es-AR"/>
        </w:rPr>
        <w:t>}</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Maneja el conteo de toques rápidos. Si se tocan más de 4 veces en un corto periodo,</w:t>
      </w:r>
      <w:r w:rsidRPr="003970BD">
        <w:rPr>
          <w:i/>
          <w:iCs/>
          <w:color w:val="5F826B"/>
          <w:lang w:val="es-AR"/>
        </w:rPr>
        <w:br/>
        <w:t xml:space="preserve">     * elimina el historial.</w:t>
      </w:r>
      <w:r w:rsidRPr="003970BD">
        <w:rPr>
          <w:i/>
          <w:iCs/>
          <w:color w:val="5F826B"/>
          <w:lang w:val="es-AR"/>
        </w:rPr>
        <w:br/>
        <w:t xml:space="preserve">     </w:t>
      </w:r>
      <w:r w:rsidRPr="00EA25D2">
        <w:rPr>
          <w:i/>
          <w:iCs/>
          <w:color w:val="5F826B"/>
        </w:rPr>
        <w:t>*/</w:t>
      </w:r>
      <w:r w:rsidRPr="00EA25D2">
        <w:rPr>
          <w:i/>
          <w:iCs/>
          <w:color w:val="5F826B"/>
        </w:rPr>
        <w:br/>
        <w:t xml:space="preserve">    </w:t>
      </w:r>
      <w:r w:rsidRPr="00EA25D2">
        <w:rPr>
          <w:color w:val="CF8E6D"/>
        </w:rPr>
        <w:t xml:space="preserve">private fun </w:t>
      </w:r>
      <w:proofErr w:type="gramStart"/>
      <w:r w:rsidRPr="00EA25D2">
        <w:rPr>
          <w:color w:val="56A8F5"/>
        </w:rPr>
        <w:t>handleTap</w:t>
      </w:r>
      <w:r w:rsidRPr="00EA25D2">
        <w:rPr>
          <w:color w:val="BCBEC4"/>
        </w:rPr>
        <w:t>(</w:t>
      </w:r>
      <w:proofErr w:type="gramEnd"/>
      <w:r w:rsidRPr="00EA25D2">
        <w:rPr>
          <w:color w:val="BCBEC4"/>
        </w:rPr>
        <w:t>) {</w:t>
      </w:r>
      <w:r w:rsidRPr="00EA25D2">
        <w:rPr>
          <w:color w:val="BCBEC4"/>
        </w:rPr>
        <w:br/>
        <w:t xml:space="preserve">        </w:t>
      </w:r>
      <w:r w:rsidRPr="00EA25D2">
        <w:rPr>
          <w:color w:val="C77DBB"/>
        </w:rPr>
        <w:t>tapCount</w:t>
      </w:r>
      <w:r w:rsidRPr="00EA25D2">
        <w:rPr>
          <w:color w:val="BCBEC4"/>
        </w:rPr>
        <w:t>++</w:t>
      </w:r>
      <w:r w:rsidRPr="00EA25D2">
        <w:rPr>
          <w:color w:val="BCBEC4"/>
        </w:rPr>
        <w:br/>
        <w:t xml:space="preserve">        </w:t>
      </w:r>
      <w:r w:rsidRPr="00EA25D2">
        <w:rPr>
          <w:color w:val="C77DBB"/>
        </w:rPr>
        <w:t>handler</w:t>
      </w:r>
      <w:r w:rsidRPr="00EA25D2">
        <w:rPr>
          <w:color w:val="BCBEC4"/>
        </w:rPr>
        <w:t>.removeCallbacksAndMessages(</w:t>
      </w:r>
      <w:r w:rsidRPr="00EA25D2">
        <w:rPr>
          <w:color w:val="CF8E6D"/>
        </w:rPr>
        <w:t>null</w:t>
      </w:r>
      <w:r w:rsidRPr="00EA25D2">
        <w:rPr>
          <w:color w:val="BCBEC4"/>
        </w:rPr>
        <w:t>)</w:t>
      </w:r>
      <w:r w:rsidRPr="00EA25D2">
        <w:rPr>
          <w:color w:val="BCBEC4"/>
        </w:rPr>
        <w:br/>
      </w:r>
      <w:r w:rsidRPr="00EA25D2">
        <w:rPr>
          <w:color w:val="BCBEC4"/>
        </w:rPr>
        <w:br/>
        <w:t xml:space="preserve">        </w:t>
      </w:r>
      <w:r w:rsidRPr="00EA25D2">
        <w:rPr>
          <w:color w:val="CF8E6D"/>
        </w:rPr>
        <w:t xml:space="preserve">if </w:t>
      </w:r>
      <w:r w:rsidRPr="00EA25D2">
        <w:rPr>
          <w:color w:val="BCBEC4"/>
        </w:rPr>
        <w:t>(</w:t>
      </w:r>
      <w:r w:rsidRPr="00EA25D2">
        <w:rPr>
          <w:color w:val="C77DBB"/>
        </w:rPr>
        <w:t xml:space="preserve">tapCount </w:t>
      </w:r>
      <w:r w:rsidRPr="00EA25D2">
        <w:rPr>
          <w:color w:val="BCBEC4"/>
        </w:rPr>
        <w:t xml:space="preserve">&gt;= </w:t>
      </w:r>
      <w:r w:rsidRPr="00EA25D2">
        <w:rPr>
          <w:color w:val="2AACB8"/>
        </w:rPr>
        <w:t>5</w:t>
      </w:r>
      <w:r w:rsidRPr="00EA25D2">
        <w:rPr>
          <w:color w:val="BCBEC4"/>
        </w:rPr>
        <w:t>) {</w:t>
      </w:r>
      <w:r w:rsidRPr="00EA25D2">
        <w:rPr>
          <w:color w:val="BCBEC4"/>
        </w:rPr>
        <w:br/>
        <w:t xml:space="preserve">            deleteHistory()</w:t>
      </w:r>
      <w:r w:rsidRPr="00EA25D2">
        <w:rPr>
          <w:color w:val="BCBEC4"/>
        </w:rPr>
        <w:br/>
        <w:t xml:space="preserve">            </w:t>
      </w:r>
      <w:r w:rsidRPr="00EA25D2">
        <w:rPr>
          <w:color w:val="C77DBB"/>
        </w:rPr>
        <w:t xml:space="preserve">tapCount </w:t>
      </w:r>
      <w:r w:rsidRPr="00EA25D2">
        <w:rPr>
          <w:color w:val="BCBEC4"/>
        </w:rPr>
        <w:t xml:space="preserve">= </w:t>
      </w:r>
      <w:r w:rsidRPr="00EA25D2">
        <w:rPr>
          <w:color w:val="2AACB8"/>
        </w:rPr>
        <w:t>0</w:t>
      </w:r>
      <w:r w:rsidRPr="00EA25D2">
        <w:rPr>
          <w:color w:val="2AACB8"/>
        </w:rPr>
        <w:br/>
        <w:t xml:space="preserve">        </w:t>
      </w:r>
      <w:r w:rsidRPr="00EA25D2">
        <w:rPr>
          <w:color w:val="BCBEC4"/>
        </w:rPr>
        <w:t xml:space="preserve">} </w:t>
      </w:r>
      <w:r w:rsidRPr="00EA25D2">
        <w:rPr>
          <w:color w:val="CF8E6D"/>
        </w:rPr>
        <w:t xml:space="preserve">else </w:t>
      </w:r>
      <w:r w:rsidRPr="00EA25D2">
        <w:rPr>
          <w:color w:val="C77DBB"/>
        </w:rPr>
        <w:t>handler</w:t>
      </w:r>
      <w:r w:rsidRPr="00EA25D2">
        <w:rPr>
          <w:color w:val="BCBEC4"/>
        </w:rPr>
        <w:t>.postDelayed(</w:t>
      </w:r>
      <w:r w:rsidRPr="00EA25D2">
        <w:rPr>
          <w:b/>
          <w:bCs/>
          <w:color w:val="BCBEC4"/>
        </w:rPr>
        <w:t xml:space="preserve">{ </w:t>
      </w:r>
      <w:r w:rsidRPr="00EA25D2">
        <w:rPr>
          <w:color w:val="C77DBB"/>
        </w:rPr>
        <w:t xml:space="preserve">tapCount </w:t>
      </w:r>
      <w:r w:rsidRPr="00EA25D2">
        <w:rPr>
          <w:color w:val="BCBEC4"/>
        </w:rPr>
        <w:t xml:space="preserve">= </w:t>
      </w:r>
      <w:r w:rsidRPr="00EA25D2">
        <w:rPr>
          <w:color w:val="2AACB8"/>
        </w:rPr>
        <w:t xml:space="preserve">0 </w:t>
      </w:r>
      <w:r w:rsidRPr="00EA25D2">
        <w:rPr>
          <w:b/>
          <w:bCs/>
          <w:color w:val="BCBEC4"/>
        </w:rPr>
        <w:t>}</w:t>
      </w:r>
      <w:r w:rsidRPr="00EA25D2">
        <w:rPr>
          <w:color w:val="BCBEC4"/>
        </w:rPr>
        <w:t xml:space="preserve">, </w:t>
      </w:r>
      <w:r w:rsidRPr="00EA25D2">
        <w:rPr>
          <w:color w:val="C77DBB"/>
        </w:rPr>
        <w:t>tapTimeout</w:t>
      </w:r>
      <w:r w:rsidRPr="00EA25D2">
        <w:rPr>
          <w:color w:val="BCBEC4"/>
        </w:rPr>
        <w:t>)</w:t>
      </w:r>
      <w:r w:rsidRPr="00EA25D2">
        <w:rPr>
          <w:color w:val="BCBEC4"/>
        </w:rPr>
        <w:br/>
        <w:t xml:space="preserve">    }</w:t>
      </w:r>
      <w:r w:rsidRPr="00EA25D2">
        <w:rPr>
          <w:color w:val="BCBEC4"/>
        </w:rPr>
        <w:br/>
      </w:r>
      <w:r w:rsidRPr="00EA25D2">
        <w:rPr>
          <w:color w:val="BCBEC4"/>
        </w:rPr>
        <w:br/>
        <w:t xml:space="preserve">    </w:t>
      </w:r>
      <w:r w:rsidRPr="00EA25D2">
        <w:rPr>
          <w:i/>
          <w:iCs/>
          <w:color w:val="5F826B"/>
        </w:rPr>
        <w:t>/**</w:t>
      </w:r>
      <w:r w:rsidRPr="00EA25D2">
        <w:rPr>
          <w:i/>
          <w:iCs/>
          <w:color w:val="5F826B"/>
        </w:rPr>
        <w:br/>
        <w:t xml:space="preserve">     * Comparte el historial de billetes mediante un archivo.</w:t>
      </w:r>
      <w:r w:rsidRPr="00EA25D2">
        <w:rPr>
          <w:i/>
          <w:iCs/>
          <w:color w:val="5F826B"/>
        </w:rPr>
        <w:br/>
        <w:t xml:space="preserve">     </w:t>
      </w:r>
      <w:r w:rsidRPr="003970BD">
        <w:rPr>
          <w:i/>
          <w:iCs/>
          <w:color w:val="5F826B"/>
          <w:lang w:val="es-AR"/>
        </w:rPr>
        <w:t>* Guarda el historial en un archivo y lo comparte mediante una intención.</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private</w:t>
      </w:r>
      <w:proofErr w:type="gramEnd"/>
      <w:r w:rsidRPr="003970BD">
        <w:rPr>
          <w:color w:val="CF8E6D"/>
          <w:lang w:val="es-AR"/>
        </w:rPr>
        <w:t xml:space="preserve"> fun </w:t>
      </w:r>
      <w:r w:rsidRPr="003970BD">
        <w:rPr>
          <w:color w:val="56A8F5"/>
          <w:lang w:val="es-AR"/>
        </w:rPr>
        <w:t>shareHistory</w:t>
      </w:r>
      <w:r w:rsidRPr="003970BD">
        <w:rPr>
          <w:color w:val="BCBEC4"/>
          <w:lang w:val="es-AR"/>
        </w:rPr>
        <w:t>() {</w:t>
      </w:r>
      <w:r w:rsidRPr="003970BD">
        <w:rPr>
          <w:color w:val="BCBEC4"/>
          <w:lang w:val="es-AR"/>
        </w:rPr>
        <w:br/>
        <w:t xml:space="preserve">        </w:t>
      </w:r>
      <w:r w:rsidRPr="003970BD">
        <w:rPr>
          <w:color w:val="CF8E6D"/>
          <w:lang w:val="es-AR"/>
        </w:rPr>
        <w:t xml:space="preserve">val </w:t>
      </w:r>
      <w:r w:rsidRPr="003970BD">
        <w:rPr>
          <w:color w:val="BCBEC4"/>
          <w:lang w:val="es-AR"/>
        </w:rPr>
        <w:t xml:space="preserve">bills = </w:t>
      </w:r>
      <w:r w:rsidRPr="003970BD">
        <w:rPr>
          <w:color w:val="C77DBB"/>
          <w:lang w:val="es-AR"/>
        </w:rPr>
        <w:t>db</w:t>
      </w:r>
      <w:r w:rsidRPr="003970BD">
        <w:rPr>
          <w:color w:val="BCBEC4"/>
          <w:lang w:val="es-AR"/>
        </w:rPr>
        <w:t>.getAllBills().</w:t>
      </w:r>
      <w:r w:rsidRPr="003970BD">
        <w:rPr>
          <w:i/>
          <w:iCs/>
          <w:color w:val="57AAF7"/>
          <w:lang w:val="es-AR"/>
        </w:rPr>
        <w:t>reversed</w:t>
      </w:r>
      <w:r w:rsidRPr="003970BD">
        <w:rPr>
          <w:color w:val="BCBEC4"/>
          <w:lang w:val="es-AR"/>
        </w:rPr>
        <w:t>()</w:t>
      </w:r>
      <w:r w:rsidRPr="003970BD">
        <w:rPr>
          <w:color w:val="BCBEC4"/>
          <w:lang w:val="es-AR"/>
        </w:rPr>
        <w:br/>
        <w:t xml:space="preserve">        </w:t>
      </w:r>
      <w:r w:rsidRPr="003970BD">
        <w:rPr>
          <w:color w:val="CF8E6D"/>
          <w:lang w:val="es-AR"/>
        </w:rPr>
        <w:t xml:space="preserve">val </w:t>
      </w:r>
      <w:r w:rsidRPr="003970BD">
        <w:rPr>
          <w:color w:val="BCBEC4"/>
          <w:lang w:val="es-AR"/>
        </w:rPr>
        <w:t xml:space="preserve">totalAmount = </w:t>
      </w:r>
      <w:r w:rsidRPr="003970BD">
        <w:rPr>
          <w:color w:val="C77DBB"/>
          <w:lang w:val="es-AR"/>
        </w:rPr>
        <w:t>db</w:t>
      </w:r>
      <w:r w:rsidRPr="003970BD">
        <w:rPr>
          <w:color w:val="BCBEC4"/>
          <w:lang w:val="es-AR"/>
        </w:rPr>
        <w:t>.getTotalAmount()</w:t>
      </w:r>
      <w:r w:rsidRPr="003970BD">
        <w:rPr>
          <w:color w:val="BCBEC4"/>
          <w:lang w:val="es-AR"/>
        </w:rPr>
        <w:br/>
        <w:t xml:space="preserve">        </w:t>
      </w:r>
      <w:r w:rsidRPr="003970BD">
        <w:rPr>
          <w:color w:val="CF8E6D"/>
          <w:lang w:val="es-AR"/>
        </w:rPr>
        <w:t xml:space="preserve">val </w:t>
      </w:r>
      <w:r w:rsidRPr="003970BD">
        <w:rPr>
          <w:color w:val="BCBEC4"/>
          <w:lang w:val="es-AR"/>
        </w:rPr>
        <w:t>file = saveHistoryToFile(bills, totalAmount)</w:t>
      </w:r>
      <w:r w:rsidRPr="003970BD">
        <w:rPr>
          <w:color w:val="BCBEC4"/>
          <w:lang w:val="es-AR"/>
        </w:rPr>
        <w:br/>
        <w:t xml:space="preserve">        </w:t>
      </w:r>
      <w:r w:rsidRPr="003970BD">
        <w:rPr>
          <w:color w:val="CF8E6D"/>
          <w:lang w:val="es-AR"/>
        </w:rPr>
        <w:t xml:space="preserve">if </w:t>
      </w:r>
      <w:r w:rsidRPr="003970BD">
        <w:rPr>
          <w:color w:val="BCBEC4"/>
          <w:lang w:val="es-AR"/>
        </w:rPr>
        <w:t xml:space="preserve">(file != </w:t>
      </w:r>
      <w:r w:rsidRPr="003970BD">
        <w:rPr>
          <w:color w:val="CF8E6D"/>
          <w:lang w:val="es-AR"/>
        </w:rPr>
        <w:t>null</w:t>
      </w:r>
      <w:r w:rsidRPr="003970BD">
        <w:rPr>
          <w:color w:val="BCBEC4"/>
          <w:lang w:val="es-AR"/>
        </w:rPr>
        <w:t>) shareHistoryFile(</w:t>
      </w:r>
      <w:r w:rsidRPr="003970BD">
        <w:rPr>
          <w:color w:val="BCBEC4"/>
          <w:shd w:val="clear" w:color="auto" w:fill="1A3B2D"/>
          <w:lang w:val="es-AR"/>
        </w:rPr>
        <w:t>file</w:t>
      </w:r>
      <w:r w:rsidRPr="003970BD">
        <w:rPr>
          <w:color w:val="BCBEC4"/>
          <w:lang w:val="es-AR"/>
        </w:rPr>
        <w:t>)</w:t>
      </w:r>
      <w:r w:rsidRPr="003970BD">
        <w:rPr>
          <w:color w:val="BCBEC4"/>
          <w:lang w:val="es-AR"/>
        </w:rPr>
        <w:br/>
        <w:t xml:space="preserve">    }</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Guarda el historial de billetes en un archivo de texto en el almacenamiento interno.</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private</w:t>
      </w:r>
      <w:proofErr w:type="gramEnd"/>
      <w:r w:rsidRPr="003970BD">
        <w:rPr>
          <w:color w:val="CF8E6D"/>
          <w:lang w:val="es-AR"/>
        </w:rPr>
        <w:t xml:space="preserve"> fun </w:t>
      </w:r>
      <w:r w:rsidRPr="003970BD">
        <w:rPr>
          <w:color w:val="56A8F5"/>
          <w:lang w:val="es-AR"/>
        </w:rPr>
        <w:t>saveHistoryToFile</w:t>
      </w:r>
      <w:r w:rsidRPr="003970BD">
        <w:rPr>
          <w:color w:val="BCBEC4"/>
          <w:lang w:val="es-AR"/>
        </w:rPr>
        <w:t>(</w:t>
      </w:r>
      <w:r w:rsidRPr="003970BD">
        <w:rPr>
          <w:color w:val="BCBEC4"/>
          <w:lang w:val="es-AR"/>
        </w:rPr>
        <w:br/>
        <w:t xml:space="preserve">        bills: List&lt;BillData&gt;,</w:t>
      </w:r>
      <w:r w:rsidRPr="003970BD">
        <w:rPr>
          <w:color w:val="BCBEC4"/>
          <w:lang w:val="es-AR"/>
        </w:rPr>
        <w:br/>
        <w:t xml:space="preserve">        totalAmount: Int</w:t>
      </w:r>
      <w:r w:rsidRPr="003970BD">
        <w:rPr>
          <w:color w:val="BCBEC4"/>
          <w:lang w:val="es-AR"/>
        </w:rPr>
        <w:br/>
        <w:t xml:space="preserve">    ): File? {</w:t>
      </w:r>
      <w:r w:rsidRPr="003970BD">
        <w:rPr>
          <w:color w:val="BCBEC4"/>
          <w:lang w:val="es-AR"/>
        </w:rPr>
        <w:br/>
        <w:t xml:space="preserve">        </w:t>
      </w:r>
      <w:r w:rsidRPr="003970BD">
        <w:rPr>
          <w:color w:val="CF8E6D"/>
          <w:lang w:val="es-AR"/>
        </w:rPr>
        <w:t xml:space="preserve">val </w:t>
      </w:r>
      <w:r w:rsidRPr="003970BD">
        <w:rPr>
          <w:color w:val="BCBEC4"/>
          <w:lang w:val="es-AR"/>
        </w:rPr>
        <w:t xml:space="preserve">fileName = </w:t>
      </w:r>
      <w:r w:rsidRPr="003970BD">
        <w:rPr>
          <w:color w:val="6AAB73"/>
          <w:lang w:val="es-AR"/>
        </w:rPr>
        <w:t>"cashScan.txt"</w:t>
      </w:r>
      <w:r w:rsidRPr="003970BD">
        <w:rPr>
          <w:color w:val="6AAB73"/>
          <w:lang w:val="es-AR"/>
        </w:rPr>
        <w:br/>
        <w:t xml:space="preserve">        </w:t>
      </w:r>
      <w:r w:rsidRPr="003970BD">
        <w:rPr>
          <w:color w:val="CF8E6D"/>
          <w:lang w:val="es-AR"/>
        </w:rPr>
        <w:t xml:space="preserve">val </w:t>
      </w:r>
      <w:r w:rsidRPr="003970BD">
        <w:rPr>
          <w:color w:val="BCBEC4"/>
          <w:lang w:val="es-AR"/>
        </w:rPr>
        <w:t>file = File(</w:t>
      </w:r>
      <w:r w:rsidRPr="003970BD">
        <w:rPr>
          <w:color w:val="CF8E6D"/>
          <w:lang w:val="es-AR"/>
        </w:rPr>
        <w:t>this</w:t>
      </w:r>
      <w:r w:rsidRPr="003970BD">
        <w:rPr>
          <w:color w:val="BCBEC4"/>
          <w:lang w:val="es-AR"/>
        </w:rPr>
        <w:t>.</w:t>
      </w:r>
      <w:r w:rsidRPr="003970BD">
        <w:rPr>
          <w:i/>
          <w:iCs/>
          <w:color w:val="C77DBB"/>
          <w:lang w:val="es-AR"/>
        </w:rPr>
        <w:t>filesDir</w:t>
      </w:r>
      <w:r w:rsidRPr="003970BD">
        <w:rPr>
          <w:color w:val="BCBEC4"/>
          <w:lang w:val="es-AR"/>
        </w:rPr>
        <w:t>, fileName)</w:t>
      </w:r>
      <w:r w:rsidRPr="003970BD">
        <w:rPr>
          <w:color w:val="BCBEC4"/>
          <w:lang w:val="es-AR"/>
        </w:rPr>
        <w:br/>
      </w:r>
      <w:r w:rsidRPr="003970BD">
        <w:rPr>
          <w:color w:val="BCBEC4"/>
          <w:lang w:val="es-AR"/>
        </w:rPr>
        <w:br/>
        <w:t xml:space="preserve">        </w:t>
      </w:r>
      <w:r w:rsidRPr="003970BD">
        <w:rPr>
          <w:color w:val="CF8E6D"/>
          <w:lang w:val="es-AR"/>
        </w:rPr>
        <w:t xml:space="preserve">try </w:t>
      </w:r>
      <w:r w:rsidRPr="003970BD">
        <w:rPr>
          <w:color w:val="BCBEC4"/>
          <w:lang w:val="es-AR"/>
        </w:rPr>
        <w:t>{</w:t>
      </w:r>
      <w:r w:rsidRPr="003970BD">
        <w:rPr>
          <w:color w:val="BCBEC4"/>
          <w:lang w:val="es-AR"/>
        </w:rPr>
        <w:br/>
        <w:t xml:space="preserve">            FileOutputStream(file).</w:t>
      </w:r>
      <w:r w:rsidRPr="003970BD">
        <w:rPr>
          <w:i/>
          <w:iCs/>
          <w:color w:val="57AAF7"/>
          <w:lang w:val="es-AR"/>
        </w:rPr>
        <w:t xml:space="preserve">use </w:t>
      </w:r>
      <w:r w:rsidRPr="003970BD">
        <w:rPr>
          <w:b/>
          <w:bCs/>
          <w:color w:val="BCBEC4"/>
          <w:lang w:val="es-AR"/>
        </w:rPr>
        <w:t xml:space="preserve">{ </w:t>
      </w:r>
      <w:r w:rsidRPr="003970BD">
        <w:rPr>
          <w:color w:val="BCBEC4"/>
          <w:lang w:val="es-AR"/>
        </w:rPr>
        <w:t xml:space="preserve">output </w:t>
      </w:r>
      <w:r w:rsidRPr="003970BD">
        <w:rPr>
          <w:b/>
          <w:bCs/>
          <w:color w:val="BCBEC4"/>
          <w:lang w:val="es-AR"/>
        </w:rPr>
        <w:t>-&gt;</w:t>
      </w:r>
      <w:r w:rsidRPr="003970BD">
        <w:rPr>
          <w:b/>
          <w:bCs/>
          <w:color w:val="BCBEC4"/>
          <w:lang w:val="es-AR"/>
        </w:rPr>
        <w:br/>
        <w:t xml:space="preserve">                </w:t>
      </w:r>
      <w:r w:rsidRPr="003970BD">
        <w:rPr>
          <w:color w:val="BCBEC4"/>
          <w:lang w:val="es-AR"/>
        </w:rPr>
        <w:t>output.write(</w:t>
      </w:r>
      <w:r w:rsidRPr="003970BD">
        <w:rPr>
          <w:color w:val="6AAB73"/>
          <w:lang w:val="es-AR"/>
        </w:rPr>
        <w:t>"</w:t>
      </w:r>
      <w:r w:rsidRPr="003970BD">
        <w:rPr>
          <w:color w:val="CF8E6D"/>
          <w:lang w:val="es-AR"/>
        </w:rPr>
        <w:t>${</w:t>
      </w:r>
      <w:r w:rsidRPr="003970BD">
        <w:rPr>
          <w:color w:val="BCBEC4"/>
          <w:lang w:val="es-AR"/>
        </w:rPr>
        <w:t>getString(R.string.</w:t>
      </w:r>
      <w:r w:rsidRPr="003970BD">
        <w:rPr>
          <w:i/>
          <w:iCs/>
          <w:color w:val="C77DBB"/>
          <w:lang w:val="es-AR"/>
        </w:rPr>
        <w:t>totalBilletesArchivo</w:t>
      </w:r>
      <w:r w:rsidRPr="003970BD">
        <w:rPr>
          <w:color w:val="BCBEC4"/>
          <w:lang w:val="es-AR"/>
        </w:rPr>
        <w:t>)</w:t>
      </w:r>
      <w:r w:rsidRPr="003970BD">
        <w:rPr>
          <w:color w:val="CF8E6D"/>
          <w:lang w:val="es-AR"/>
        </w:rPr>
        <w:t>}$</w:t>
      </w:r>
      <w:r w:rsidRPr="003970BD">
        <w:rPr>
          <w:color w:val="BCBEC4"/>
          <w:lang w:val="es-AR"/>
        </w:rPr>
        <w:t>totalAmount</w:t>
      </w:r>
      <w:r w:rsidRPr="003970BD">
        <w:rPr>
          <w:color w:val="CF8E6D"/>
          <w:lang w:val="es-AR"/>
        </w:rPr>
        <w:t>\n\n</w:t>
      </w:r>
      <w:r w:rsidRPr="003970BD">
        <w:rPr>
          <w:color w:val="6AAB73"/>
          <w:lang w:val="es-AR"/>
        </w:rPr>
        <w:t>"</w:t>
      </w:r>
      <w:r w:rsidRPr="003970BD">
        <w:rPr>
          <w:color w:val="BCBEC4"/>
          <w:lang w:val="es-AR"/>
        </w:rPr>
        <w:t>.</w:t>
      </w:r>
      <w:r w:rsidRPr="003970BD">
        <w:rPr>
          <w:i/>
          <w:iCs/>
          <w:color w:val="57AAF7"/>
          <w:lang w:val="es-AR"/>
        </w:rPr>
        <w:t>toByteArray</w:t>
      </w:r>
      <w:r w:rsidRPr="003970BD">
        <w:rPr>
          <w:color w:val="BCBEC4"/>
          <w:lang w:val="es-AR"/>
        </w:rPr>
        <w:t>())</w:t>
      </w:r>
      <w:r w:rsidRPr="003970BD">
        <w:rPr>
          <w:color w:val="BCBEC4"/>
          <w:lang w:val="es-AR"/>
        </w:rPr>
        <w:br/>
        <w:t xml:space="preserve">                output.write(</w:t>
      </w:r>
      <w:r w:rsidRPr="003970BD">
        <w:rPr>
          <w:color w:val="6AAB73"/>
          <w:lang w:val="es-AR"/>
        </w:rPr>
        <w:t>"</w:t>
      </w:r>
      <w:r w:rsidRPr="003970BD">
        <w:rPr>
          <w:color w:val="CF8E6D"/>
          <w:lang w:val="es-AR"/>
        </w:rPr>
        <w:t>${</w:t>
      </w:r>
      <w:r w:rsidRPr="003970BD">
        <w:rPr>
          <w:color w:val="BCBEC4"/>
          <w:lang w:val="es-AR"/>
        </w:rPr>
        <w:t>getString(R.string.</w:t>
      </w:r>
      <w:r w:rsidRPr="003970BD">
        <w:rPr>
          <w:i/>
          <w:iCs/>
          <w:color w:val="C77DBB"/>
          <w:lang w:val="es-AR"/>
        </w:rPr>
        <w:t>historialDeBilletes</w:t>
      </w:r>
      <w:r w:rsidRPr="003970BD">
        <w:rPr>
          <w:color w:val="BCBEC4"/>
          <w:lang w:val="es-AR"/>
        </w:rPr>
        <w:t>)</w:t>
      </w:r>
      <w:r w:rsidRPr="003970BD">
        <w:rPr>
          <w:color w:val="CF8E6D"/>
          <w:lang w:val="es-AR"/>
        </w:rPr>
        <w:t>}</w:t>
      </w:r>
      <w:r w:rsidRPr="003970BD">
        <w:rPr>
          <w:color w:val="6AAB73"/>
          <w:lang w:val="es-AR"/>
        </w:rPr>
        <w:t>:</w:t>
      </w:r>
      <w:r w:rsidRPr="003970BD">
        <w:rPr>
          <w:color w:val="CF8E6D"/>
          <w:lang w:val="es-AR"/>
        </w:rPr>
        <w:t>\n</w:t>
      </w:r>
      <w:r w:rsidRPr="003970BD">
        <w:rPr>
          <w:color w:val="6AAB73"/>
          <w:lang w:val="es-AR"/>
        </w:rPr>
        <w:t>"</w:t>
      </w:r>
      <w:r w:rsidRPr="003970BD">
        <w:rPr>
          <w:color w:val="BCBEC4"/>
          <w:lang w:val="es-AR"/>
        </w:rPr>
        <w:t>.</w:t>
      </w:r>
      <w:r w:rsidRPr="003970BD">
        <w:rPr>
          <w:i/>
          <w:iCs/>
          <w:color w:val="57AAF7"/>
          <w:lang w:val="es-AR"/>
        </w:rPr>
        <w:t>toByteArray</w:t>
      </w:r>
      <w:r w:rsidRPr="003970BD">
        <w:rPr>
          <w:color w:val="BCBEC4"/>
          <w:lang w:val="es-AR"/>
        </w:rPr>
        <w:t>())</w:t>
      </w:r>
      <w:r w:rsidRPr="003970BD">
        <w:rPr>
          <w:color w:val="BCBEC4"/>
          <w:lang w:val="es-AR"/>
        </w:rPr>
        <w:br/>
      </w:r>
      <w:r w:rsidRPr="003970BD">
        <w:rPr>
          <w:color w:val="BCBEC4"/>
          <w:lang w:val="es-AR"/>
        </w:rPr>
        <w:br/>
      </w:r>
      <w:r w:rsidRPr="003970BD">
        <w:rPr>
          <w:color w:val="BCBEC4"/>
          <w:lang w:val="es-AR"/>
        </w:rPr>
        <w:lastRenderedPageBreak/>
        <w:t xml:space="preserve">                </w:t>
      </w:r>
      <w:r w:rsidRPr="003970BD">
        <w:rPr>
          <w:color w:val="CF8E6D"/>
          <w:lang w:val="es-AR"/>
        </w:rPr>
        <w:t xml:space="preserve">for </w:t>
      </w:r>
      <w:r w:rsidRPr="003970BD">
        <w:rPr>
          <w:color w:val="BCBEC4"/>
          <w:lang w:val="es-AR"/>
        </w:rPr>
        <w:t xml:space="preserve">(bill </w:t>
      </w:r>
      <w:r w:rsidRPr="003970BD">
        <w:rPr>
          <w:color w:val="CF8E6D"/>
          <w:lang w:val="es-AR"/>
        </w:rPr>
        <w:t xml:space="preserve">in </w:t>
      </w:r>
      <w:r w:rsidRPr="003970BD">
        <w:rPr>
          <w:color w:val="BCBEC4"/>
          <w:lang w:val="es-AR"/>
        </w:rPr>
        <w:t>bills) {</w:t>
      </w:r>
      <w:r w:rsidRPr="003970BD">
        <w:rPr>
          <w:color w:val="BCBEC4"/>
          <w:lang w:val="es-AR"/>
        </w:rPr>
        <w:br/>
        <w:t xml:space="preserve">                    </w:t>
      </w:r>
      <w:r w:rsidRPr="003970BD">
        <w:rPr>
          <w:color w:val="CF8E6D"/>
          <w:lang w:val="es-AR"/>
        </w:rPr>
        <w:t xml:space="preserve">val </w:t>
      </w:r>
      <w:r w:rsidRPr="003970BD">
        <w:rPr>
          <w:color w:val="BCBEC4"/>
          <w:lang w:val="es-AR"/>
        </w:rPr>
        <w:t>line =</w:t>
      </w:r>
      <w:r w:rsidRPr="003970BD">
        <w:rPr>
          <w:color w:val="BCBEC4"/>
          <w:lang w:val="es-AR"/>
        </w:rPr>
        <w:br/>
        <w:t xml:space="preserve">                        </w:t>
      </w:r>
      <w:r w:rsidRPr="003970BD">
        <w:rPr>
          <w:color w:val="6AAB73"/>
          <w:lang w:val="es-AR"/>
        </w:rPr>
        <w:t>"</w:t>
      </w:r>
      <w:r w:rsidRPr="003970BD">
        <w:rPr>
          <w:color w:val="CF8E6D"/>
          <w:lang w:val="es-AR"/>
        </w:rPr>
        <w:t>${</w:t>
      </w:r>
      <w:r w:rsidRPr="003970BD">
        <w:rPr>
          <w:color w:val="BCBEC4"/>
          <w:lang w:val="es-AR"/>
        </w:rPr>
        <w:t>getString(R.string.</w:t>
      </w:r>
      <w:r w:rsidRPr="003970BD">
        <w:rPr>
          <w:i/>
          <w:iCs/>
          <w:color w:val="C77DBB"/>
          <w:lang w:val="es-AR"/>
        </w:rPr>
        <w:t>valorBillete</w:t>
      </w:r>
      <w:r w:rsidRPr="003970BD">
        <w:rPr>
          <w:color w:val="BCBEC4"/>
          <w:lang w:val="es-AR"/>
        </w:rPr>
        <w:t>)</w:t>
      </w:r>
      <w:r w:rsidRPr="003970BD">
        <w:rPr>
          <w:color w:val="CF8E6D"/>
          <w:lang w:val="es-AR"/>
        </w:rPr>
        <w:t>}${</w:t>
      </w:r>
      <w:r w:rsidRPr="003970BD">
        <w:rPr>
          <w:color w:val="BCBEC4"/>
          <w:lang w:val="es-AR"/>
        </w:rPr>
        <w:t>bill.</w:t>
      </w:r>
      <w:r w:rsidRPr="003970BD">
        <w:rPr>
          <w:color w:val="C77DBB"/>
          <w:lang w:val="es-AR"/>
        </w:rPr>
        <w:t>value</w:t>
      </w:r>
      <w:r w:rsidRPr="003970BD">
        <w:rPr>
          <w:color w:val="CF8E6D"/>
          <w:lang w:val="es-AR"/>
        </w:rPr>
        <w:t>}</w:t>
      </w:r>
      <w:r w:rsidRPr="003970BD">
        <w:rPr>
          <w:color w:val="6AAB73"/>
          <w:lang w:val="es-AR"/>
        </w:rPr>
        <w:t xml:space="preserve">, </w:t>
      </w:r>
      <w:r w:rsidRPr="003970BD">
        <w:rPr>
          <w:color w:val="CF8E6D"/>
          <w:lang w:val="es-AR"/>
        </w:rPr>
        <w:t>${</w:t>
      </w:r>
      <w:r w:rsidRPr="003970BD">
        <w:rPr>
          <w:color w:val="BCBEC4"/>
          <w:lang w:val="es-AR"/>
        </w:rPr>
        <w:t>getString(R.string.</w:t>
      </w:r>
      <w:r w:rsidRPr="003970BD">
        <w:rPr>
          <w:i/>
          <w:iCs/>
          <w:color w:val="C77DBB"/>
          <w:lang w:val="es-AR"/>
        </w:rPr>
        <w:t>fechaBillete</w:t>
      </w:r>
      <w:r w:rsidRPr="003970BD">
        <w:rPr>
          <w:color w:val="BCBEC4"/>
          <w:lang w:val="es-AR"/>
        </w:rPr>
        <w:t>)</w:t>
      </w:r>
      <w:r w:rsidRPr="003970BD">
        <w:rPr>
          <w:color w:val="CF8E6D"/>
          <w:lang w:val="es-AR"/>
        </w:rPr>
        <w:t>}${</w:t>
      </w:r>
      <w:r w:rsidRPr="003970BD">
        <w:rPr>
          <w:color w:val="BCBEC4"/>
          <w:lang w:val="es-AR"/>
        </w:rPr>
        <w:t>bill.</w:t>
      </w:r>
      <w:r w:rsidRPr="003970BD">
        <w:rPr>
          <w:color w:val="C77DBB"/>
          <w:lang w:val="es-AR"/>
        </w:rPr>
        <w:t>date</w:t>
      </w:r>
      <w:r w:rsidRPr="003970BD">
        <w:rPr>
          <w:color w:val="CF8E6D"/>
          <w:lang w:val="es-AR"/>
        </w:rPr>
        <w:t>}\n</w:t>
      </w:r>
      <w:r w:rsidRPr="003970BD">
        <w:rPr>
          <w:color w:val="6AAB73"/>
          <w:lang w:val="es-AR"/>
        </w:rPr>
        <w:t>"</w:t>
      </w:r>
      <w:r w:rsidRPr="003970BD">
        <w:rPr>
          <w:color w:val="6AAB73"/>
          <w:lang w:val="es-AR"/>
        </w:rPr>
        <w:br/>
        <w:t xml:space="preserve">                    </w:t>
      </w:r>
      <w:r w:rsidRPr="003970BD">
        <w:rPr>
          <w:color w:val="BCBEC4"/>
          <w:lang w:val="es-AR"/>
        </w:rPr>
        <w:t>output.write(line.</w:t>
      </w:r>
      <w:r w:rsidRPr="003970BD">
        <w:rPr>
          <w:i/>
          <w:iCs/>
          <w:color w:val="57AAF7"/>
          <w:lang w:val="es-AR"/>
        </w:rPr>
        <w:t>toByteArray</w:t>
      </w:r>
      <w:r w:rsidRPr="003970BD">
        <w:rPr>
          <w:color w:val="BCBEC4"/>
          <w:lang w:val="es-AR"/>
        </w:rPr>
        <w:t>())</w:t>
      </w:r>
      <w:r w:rsidRPr="003970BD">
        <w:rPr>
          <w:color w:val="BCBEC4"/>
          <w:lang w:val="es-AR"/>
        </w:rPr>
        <w:br/>
        <w:t xml:space="preserve">                }</w:t>
      </w:r>
      <w:r w:rsidRPr="003970BD">
        <w:rPr>
          <w:color w:val="BCBEC4"/>
          <w:lang w:val="es-AR"/>
        </w:rPr>
        <w:br/>
        <w:t xml:space="preserve">            </w:t>
      </w:r>
      <w:r w:rsidRPr="003970BD">
        <w:rPr>
          <w:b/>
          <w:bCs/>
          <w:color w:val="BCBEC4"/>
          <w:lang w:val="es-AR"/>
        </w:rPr>
        <w:t>}</w:t>
      </w:r>
      <w:r w:rsidRPr="003970BD">
        <w:rPr>
          <w:b/>
          <w:bCs/>
          <w:color w:val="BCBEC4"/>
          <w:lang w:val="es-AR"/>
        </w:rPr>
        <w:br/>
        <w:t xml:space="preserve">        </w:t>
      </w:r>
      <w:r w:rsidRPr="003970BD">
        <w:rPr>
          <w:color w:val="BCBEC4"/>
          <w:lang w:val="es-AR"/>
        </w:rPr>
        <w:t xml:space="preserve">} </w:t>
      </w:r>
      <w:r w:rsidRPr="003970BD">
        <w:rPr>
          <w:color w:val="CF8E6D"/>
          <w:lang w:val="es-AR"/>
        </w:rPr>
        <w:t xml:space="preserve">catch </w:t>
      </w:r>
      <w:r w:rsidRPr="003970BD">
        <w:rPr>
          <w:color w:val="BCBEC4"/>
          <w:lang w:val="es-AR"/>
        </w:rPr>
        <w:t>(e: Exception) {</w:t>
      </w:r>
      <w:r w:rsidRPr="003970BD">
        <w:rPr>
          <w:color w:val="BCBEC4"/>
          <w:lang w:val="es-AR"/>
        </w:rPr>
        <w:br/>
        <w:t xml:space="preserve">            e.printStackTrace()</w:t>
      </w:r>
      <w:r w:rsidRPr="003970BD">
        <w:rPr>
          <w:color w:val="BCBEC4"/>
          <w:lang w:val="es-AR"/>
        </w:rPr>
        <w:br/>
        <w:t xml:space="preserve">            </w:t>
      </w:r>
      <w:r w:rsidRPr="003970BD">
        <w:rPr>
          <w:color w:val="CF8E6D"/>
          <w:lang w:val="es-AR"/>
        </w:rPr>
        <w:t>return null</w:t>
      </w:r>
      <w:r w:rsidRPr="003970BD">
        <w:rPr>
          <w:color w:val="CF8E6D"/>
          <w:lang w:val="es-AR"/>
        </w:rPr>
        <w:br/>
        <w:t xml:space="preserve">        </w:t>
      </w:r>
      <w:r w:rsidRPr="003970BD">
        <w:rPr>
          <w:color w:val="BCBEC4"/>
          <w:lang w:val="es-AR"/>
        </w:rPr>
        <w:t>}</w:t>
      </w:r>
      <w:r w:rsidRPr="003970BD">
        <w:rPr>
          <w:color w:val="BCBEC4"/>
          <w:lang w:val="es-AR"/>
        </w:rPr>
        <w:br/>
      </w:r>
      <w:r w:rsidRPr="003970BD">
        <w:rPr>
          <w:color w:val="BCBEC4"/>
          <w:lang w:val="es-AR"/>
        </w:rPr>
        <w:br/>
        <w:t xml:space="preserve">        </w:t>
      </w:r>
      <w:r w:rsidRPr="003970BD">
        <w:rPr>
          <w:color w:val="CF8E6D"/>
          <w:lang w:val="es-AR"/>
        </w:rPr>
        <w:t xml:space="preserve">return </w:t>
      </w:r>
      <w:r w:rsidRPr="003970BD">
        <w:rPr>
          <w:color w:val="BCBEC4"/>
          <w:lang w:val="es-AR"/>
        </w:rPr>
        <w:t>file</w:t>
      </w:r>
      <w:r w:rsidRPr="003970BD">
        <w:rPr>
          <w:color w:val="BCBEC4"/>
          <w:lang w:val="es-AR"/>
        </w:rPr>
        <w:br/>
        <w:t xml:space="preserve">    }</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Comparte el archivo de historial utilizando un intent.</w:t>
      </w:r>
      <w:r w:rsidRPr="003970BD">
        <w:rPr>
          <w:i/>
          <w:iCs/>
          <w:color w:val="5F826B"/>
          <w:lang w:val="es-AR"/>
        </w:rPr>
        <w:br/>
        <w:t xml:space="preserve">     </w:t>
      </w:r>
      <w:r w:rsidRPr="00EA25D2">
        <w:rPr>
          <w:i/>
          <w:iCs/>
          <w:color w:val="5F826B"/>
        </w:rPr>
        <w:t>*/</w:t>
      </w:r>
      <w:r w:rsidRPr="00EA25D2">
        <w:rPr>
          <w:i/>
          <w:iCs/>
          <w:color w:val="5F826B"/>
        </w:rPr>
        <w:br/>
        <w:t xml:space="preserve">    </w:t>
      </w:r>
      <w:r w:rsidRPr="00EA25D2">
        <w:rPr>
          <w:color w:val="CF8E6D"/>
        </w:rPr>
        <w:t xml:space="preserve">private fun </w:t>
      </w:r>
      <w:r w:rsidRPr="00EA25D2">
        <w:rPr>
          <w:color w:val="56A8F5"/>
        </w:rPr>
        <w:t>shareHistoryFile</w:t>
      </w:r>
      <w:r w:rsidRPr="00EA25D2">
        <w:rPr>
          <w:color w:val="BCBEC4"/>
        </w:rPr>
        <w:t>(file: File) {</w:t>
      </w:r>
      <w:r w:rsidRPr="00EA25D2">
        <w:rPr>
          <w:color w:val="BCBEC4"/>
        </w:rPr>
        <w:br/>
        <w:t xml:space="preserve">        </w:t>
      </w:r>
      <w:r w:rsidRPr="00EA25D2">
        <w:rPr>
          <w:color w:val="CF8E6D"/>
        </w:rPr>
        <w:t xml:space="preserve">val </w:t>
      </w:r>
      <w:r w:rsidRPr="00EA25D2">
        <w:rPr>
          <w:color w:val="BCBEC4"/>
        </w:rPr>
        <w:t>uri: Uri = FileProvider.getUriForFile(</w:t>
      </w:r>
      <w:r w:rsidRPr="00EA25D2">
        <w:rPr>
          <w:color w:val="BCBEC4"/>
        </w:rPr>
        <w:br/>
        <w:t xml:space="preserve">            </w:t>
      </w:r>
      <w:r w:rsidRPr="00EA25D2">
        <w:rPr>
          <w:color w:val="CF8E6D"/>
        </w:rPr>
        <w:t>this</w:t>
      </w:r>
      <w:r w:rsidRPr="00EA25D2">
        <w:rPr>
          <w:color w:val="BCBEC4"/>
        </w:rPr>
        <w:t>,</w:t>
      </w:r>
      <w:r w:rsidRPr="00EA25D2">
        <w:rPr>
          <w:color w:val="BCBEC4"/>
        </w:rPr>
        <w:br/>
        <w:t xml:space="preserve">            </w:t>
      </w:r>
      <w:r w:rsidRPr="00EA25D2">
        <w:rPr>
          <w:color w:val="6AAB73"/>
        </w:rPr>
        <w:t>"</w:t>
      </w:r>
      <w:r w:rsidRPr="00EA25D2">
        <w:rPr>
          <w:color w:val="CF8E6D"/>
        </w:rPr>
        <w:t>${this</w:t>
      </w:r>
      <w:r w:rsidRPr="00EA25D2">
        <w:rPr>
          <w:color w:val="BCBEC4"/>
        </w:rPr>
        <w:t>.</w:t>
      </w:r>
      <w:r w:rsidRPr="00EA25D2">
        <w:rPr>
          <w:i/>
          <w:iCs/>
          <w:color w:val="C77DBB"/>
        </w:rPr>
        <w:t>packageName</w:t>
      </w:r>
      <w:r w:rsidRPr="00EA25D2">
        <w:rPr>
          <w:color w:val="CF8E6D"/>
        </w:rPr>
        <w:t>}</w:t>
      </w:r>
      <w:r w:rsidRPr="00EA25D2">
        <w:rPr>
          <w:color w:val="6AAB73"/>
        </w:rPr>
        <w:t>.fileprovider"</w:t>
      </w:r>
      <w:r w:rsidRPr="00EA25D2">
        <w:rPr>
          <w:color w:val="BCBEC4"/>
        </w:rPr>
        <w:t>,</w:t>
      </w:r>
      <w:r w:rsidRPr="00EA25D2">
        <w:rPr>
          <w:color w:val="BCBEC4"/>
        </w:rPr>
        <w:br/>
        <w:t xml:space="preserve">            file</w:t>
      </w:r>
      <w:r w:rsidRPr="00EA25D2">
        <w:rPr>
          <w:color w:val="BCBEC4"/>
        </w:rPr>
        <w:br/>
        <w:t xml:space="preserve">        )</w:t>
      </w:r>
      <w:r w:rsidRPr="00EA25D2">
        <w:rPr>
          <w:color w:val="BCBEC4"/>
        </w:rPr>
        <w:br/>
      </w:r>
      <w:r w:rsidRPr="00EA25D2">
        <w:rPr>
          <w:color w:val="BCBEC4"/>
        </w:rPr>
        <w:br/>
        <w:t xml:space="preserve">        </w:t>
      </w:r>
      <w:r w:rsidRPr="00EA25D2">
        <w:rPr>
          <w:color w:val="CF8E6D"/>
        </w:rPr>
        <w:t xml:space="preserve">val </w:t>
      </w:r>
      <w:r w:rsidRPr="00EA25D2">
        <w:rPr>
          <w:color w:val="BCBEC4"/>
        </w:rPr>
        <w:t>intent = Intent(Intent.</w:t>
      </w:r>
      <w:r w:rsidRPr="00EA25D2">
        <w:rPr>
          <w:i/>
          <w:iCs/>
          <w:color w:val="C77DBB"/>
        </w:rPr>
        <w:t>ACTION_SEND</w:t>
      </w:r>
      <w:r w:rsidRPr="00EA25D2">
        <w:rPr>
          <w:color w:val="BCBEC4"/>
        </w:rPr>
        <w:t>).</w:t>
      </w:r>
      <w:r w:rsidRPr="00EA25D2">
        <w:rPr>
          <w:i/>
          <w:iCs/>
          <w:color w:val="57AAF7"/>
        </w:rPr>
        <w:t xml:space="preserve">apply </w:t>
      </w:r>
      <w:r w:rsidRPr="00EA25D2">
        <w:rPr>
          <w:b/>
          <w:bCs/>
          <w:color w:val="BCBEC4"/>
        </w:rPr>
        <w:t>{</w:t>
      </w:r>
      <w:r w:rsidRPr="00EA25D2">
        <w:rPr>
          <w:b/>
          <w:bCs/>
          <w:color w:val="BCBEC4"/>
        </w:rPr>
        <w:br/>
        <w:t xml:space="preserve">            </w:t>
      </w:r>
      <w:r w:rsidRPr="00EA25D2">
        <w:rPr>
          <w:i/>
          <w:iCs/>
          <w:color w:val="C77DBB"/>
        </w:rPr>
        <w:t xml:space="preserve">type </w:t>
      </w:r>
      <w:r w:rsidRPr="00EA25D2">
        <w:rPr>
          <w:color w:val="BCBEC4"/>
        </w:rPr>
        <w:t xml:space="preserve">= </w:t>
      </w:r>
      <w:r w:rsidRPr="00EA25D2">
        <w:rPr>
          <w:color w:val="6AAB73"/>
        </w:rPr>
        <w:t>"text/plain"</w:t>
      </w:r>
      <w:r w:rsidRPr="00EA25D2">
        <w:rPr>
          <w:color w:val="6AAB73"/>
        </w:rPr>
        <w:br/>
        <w:t xml:space="preserve">            </w:t>
      </w:r>
      <w:r w:rsidRPr="00EA25D2">
        <w:rPr>
          <w:color w:val="BCBEC4"/>
        </w:rPr>
        <w:t>putExtra(Intent.</w:t>
      </w:r>
      <w:r w:rsidRPr="00EA25D2">
        <w:rPr>
          <w:i/>
          <w:iCs/>
          <w:color w:val="C77DBB"/>
        </w:rPr>
        <w:t>EXTRA_STREAM</w:t>
      </w:r>
      <w:r w:rsidRPr="00EA25D2">
        <w:rPr>
          <w:color w:val="BCBEC4"/>
        </w:rPr>
        <w:t>, uri)</w:t>
      </w:r>
      <w:r w:rsidRPr="00EA25D2">
        <w:rPr>
          <w:color w:val="BCBEC4"/>
        </w:rPr>
        <w:br/>
        <w:t xml:space="preserve">            addFlags(Intent.</w:t>
      </w:r>
      <w:r w:rsidRPr="00EA25D2">
        <w:rPr>
          <w:i/>
          <w:iCs/>
          <w:color w:val="C77DBB"/>
        </w:rPr>
        <w:t>FLAG_GRANT_READ_URI_PERMISSION</w:t>
      </w:r>
      <w:r w:rsidRPr="00EA25D2">
        <w:rPr>
          <w:color w:val="BCBEC4"/>
        </w:rPr>
        <w:t>)</w:t>
      </w:r>
      <w:r w:rsidRPr="00EA25D2">
        <w:rPr>
          <w:color w:val="BCBEC4"/>
        </w:rPr>
        <w:br/>
        <w:t xml:space="preserve">        </w:t>
      </w:r>
      <w:r w:rsidRPr="00EA25D2">
        <w:rPr>
          <w:b/>
          <w:bCs/>
          <w:color w:val="BCBEC4"/>
        </w:rPr>
        <w:t>}</w:t>
      </w:r>
      <w:r w:rsidRPr="00EA25D2">
        <w:rPr>
          <w:b/>
          <w:bCs/>
          <w:color w:val="BCBEC4"/>
        </w:rPr>
        <w:br/>
      </w:r>
      <w:r w:rsidRPr="00EA25D2">
        <w:rPr>
          <w:b/>
          <w:bCs/>
          <w:color w:val="BCBEC4"/>
        </w:rPr>
        <w:br/>
        <w:t xml:space="preserve">        </w:t>
      </w:r>
      <w:r w:rsidRPr="00EA25D2">
        <w:rPr>
          <w:color w:val="BCBEC4"/>
        </w:rPr>
        <w:t>startActivity(Intent.createChooser(intent, getString(R.string.</w:t>
      </w:r>
      <w:r w:rsidRPr="00EA25D2">
        <w:rPr>
          <w:i/>
          <w:iCs/>
          <w:color w:val="C77DBB"/>
        </w:rPr>
        <w:t>compartirHistorial</w:t>
      </w:r>
      <w:r w:rsidRPr="00EA25D2">
        <w:rPr>
          <w:color w:val="BCBEC4"/>
        </w:rPr>
        <w:t>)))</w:t>
      </w:r>
      <w:r w:rsidRPr="00EA25D2">
        <w:rPr>
          <w:color w:val="BCBEC4"/>
        </w:rPr>
        <w:br/>
        <w:t xml:space="preserve">    }</w:t>
      </w:r>
      <w:r w:rsidRPr="00EA25D2">
        <w:rPr>
          <w:color w:val="BCBEC4"/>
        </w:rPr>
        <w:br/>
      </w:r>
      <w:r w:rsidRPr="00EA25D2">
        <w:rPr>
          <w:color w:val="BCBEC4"/>
        </w:rPr>
        <w:br/>
        <w:t xml:space="preserve">    </w:t>
      </w:r>
      <w:r w:rsidRPr="00EA25D2">
        <w:rPr>
          <w:i/>
          <w:iCs/>
          <w:color w:val="5F826B"/>
        </w:rPr>
        <w:t>/**</w:t>
      </w:r>
      <w:r w:rsidRPr="00EA25D2">
        <w:rPr>
          <w:i/>
          <w:iCs/>
          <w:color w:val="5F826B"/>
        </w:rPr>
        <w:br/>
        <w:t xml:space="preserve">     * Libera los recursos utilizados por los reproductores de audio y el handler.</w:t>
      </w:r>
      <w:r w:rsidRPr="00EA25D2">
        <w:rPr>
          <w:i/>
          <w:iCs/>
          <w:color w:val="5F826B"/>
        </w:rPr>
        <w:br/>
        <w:t xml:space="preserve">     */</w:t>
      </w:r>
      <w:r w:rsidRPr="00EA25D2">
        <w:rPr>
          <w:i/>
          <w:iCs/>
          <w:color w:val="5F826B"/>
        </w:rPr>
        <w:br/>
        <w:t xml:space="preserve">    </w:t>
      </w:r>
      <w:r w:rsidRPr="00EA25D2">
        <w:rPr>
          <w:color w:val="CF8E6D"/>
        </w:rPr>
        <w:t xml:space="preserve">override fun </w:t>
      </w:r>
      <w:proofErr w:type="gramStart"/>
      <w:r w:rsidRPr="00EA25D2">
        <w:rPr>
          <w:color w:val="56A8F5"/>
        </w:rPr>
        <w:t>onDestroy</w:t>
      </w:r>
      <w:r w:rsidRPr="00EA25D2">
        <w:rPr>
          <w:color w:val="BCBEC4"/>
        </w:rPr>
        <w:t>(</w:t>
      </w:r>
      <w:proofErr w:type="gramEnd"/>
      <w:r w:rsidRPr="00EA25D2">
        <w:rPr>
          <w:color w:val="BCBEC4"/>
        </w:rPr>
        <w:t>) {</w:t>
      </w:r>
      <w:r w:rsidRPr="00EA25D2">
        <w:rPr>
          <w:color w:val="BCBEC4"/>
        </w:rPr>
        <w:br/>
        <w:t xml:space="preserve">        </w:t>
      </w:r>
      <w:r w:rsidRPr="00EA25D2">
        <w:rPr>
          <w:color w:val="CF8E6D"/>
        </w:rPr>
        <w:t>super</w:t>
      </w:r>
      <w:r w:rsidRPr="00EA25D2">
        <w:rPr>
          <w:color w:val="BCBEC4"/>
        </w:rPr>
        <w:t>.onDestroy()</w:t>
      </w:r>
      <w:r w:rsidRPr="00EA25D2">
        <w:rPr>
          <w:color w:val="BCBEC4"/>
        </w:rPr>
        <w:br/>
        <w:t xml:space="preserve">        </w:t>
      </w:r>
      <w:r w:rsidRPr="00EA25D2">
        <w:rPr>
          <w:color w:val="C77DBB"/>
        </w:rPr>
        <w:t>mediaPlayer</w:t>
      </w:r>
      <w:r w:rsidRPr="00EA25D2">
        <w:rPr>
          <w:color w:val="BCBEC4"/>
        </w:rPr>
        <w:t>.release()</w:t>
      </w:r>
      <w:r w:rsidRPr="00EA25D2">
        <w:rPr>
          <w:color w:val="BCBEC4"/>
        </w:rPr>
        <w:br/>
        <w:t xml:space="preserve">        </w:t>
      </w:r>
      <w:r w:rsidRPr="00EA25D2">
        <w:rPr>
          <w:color w:val="C77DBB"/>
        </w:rPr>
        <w:t>deleteSoundPlayer</w:t>
      </w:r>
      <w:r w:rsidRPr="00EA25D2">
        <w:rPr>
          <w:color w:val="BCBEC4"/>
        </w:rPr>
        <w:t>.release()</w:t>
      </w:r>
      <w:r w:rsidRPr="00EA25D2">
        <w:rPr>
          <w:color w:val="BCBEC4"/>
        </w:rPr>
        <w:br/>
        <w:t xml:space="preserve">        </w:t>
      </w:r>
      <w:r w:rsidRPr="00EA25D2">
        <w:rPr>
          <w:color w:val="C77DBB"/>
        </w:rPr>
        <w:t>handler</w:t>
      </w:r>
      <w:r w:rsidRPr="00EA25D2">
        <w:rPr>
          <w:color w:val="BCBEC4"/>
        </w:rPr>
        <w:t>.removeCallbacksAndMessages(</w:t>
      </w:r>
      <w:r w:rsidRPr="00EA25D2">
        <w:rPr>
          <w:color w:val="CF8E6D"/>
        </w:rPr>
        <w:t>null</w:t>
      </w:r>
      <w:r w:rsidRPr="00EA25D2">
        <w:rPr>
          <w:color w:val="BCBEC4"/>
        </w:rPr>
        <w:t>)</w:t>
      </w:r>
      <w:r w:rsidRPr="00EA25D2">
        <w:rPr>
          <w:color w:val="BCBEC4"/>
        </w:rPr>
        <w:br/>
        <w:t xml:space="preserve">    }</w:t>
      </w:r>
      <w:r w:rsidRPr="00EA25D2">
        <w:rPr>
          <w:color w:val="BCBEC4"/>
        </w:rPr>
        <w:br/>
        <w:t>}</w:t>
      </w:r>
    </w:p>
    <w:p w14:paraId="6BE8C3EA" w14:textId="77777777" w:rsidR="00E106D8" w:rsidRPr="00EA25D2" w:rsidRDefault="00E106D8" w:rsidP="00823F86">
      <w:pPr>
        <w:rPr>
          <w:lang w:val="en-US"/>
        </w:rPr>
      </w:pPr>
    </w:p>
    <w:p w14:paraId="74B8EFE4" w14:textId="77777777" w:rsidR="0088073D" w:rsidRPr="00EA25D2" w:rsidRDefault="0088073D" w:rsidP="00823F86">
      <w:pPr>
        <w:rPr>
          <w:lang w:val="en-US"/>
        </w:rPr>
      </w:pPr>
    </w:p>
    <w:p w14:paraId="779BB73A" w14:textId="07C6D9E1" w:rsidR="00E106D8" w:rsidRPr="003970BD" w:rsidRDefault="00C44FAD" w:rsidP="005640F5">
      <w:pPr>
        <w:pStyle w:val="Heading2"/>
        <w:numPr>
          <w:ilvl w:val="1"/>
          <w:numId w:val="52"/>
        </w:numPr>
      </w:pPr>
      <w:bookmarkStart w:id="34" w:name="_Toc185100507"/>
      <w:r w:rsidRPr="003970BD">
        <w:t>IntroActivity.kt</w:t>
      </w:r>
      <w:bookmarkEnd w:id="34"/>
    </w:p>
    <w:p w14:paraId="3245F638" w14:textId="77777777" w:rsidR="00C44FAD" w:rsidRPr="003970BD" w:rsidRDefault="00C44FAD" w:rsidP="00E106D8"/>
    <w:p w14:paraId="3AB5CF91" w14:textId="77777777" w:rsidR="00E106D8" w:rsidRPr="00EA25D2" w:rsidRDefault="00E106D8" w:rsidP="00E106D8">
      <w:pPr>
        <w:pStyle w:val="HTMLPreformatted"/>
        <w:shd w:val="clear" w:color="auto" w:fill="1E1F22"/>
        <w:rPr>
          <w:color w:val="BCBEC4"/>
        </w:rPr>
      </w:pPr>
      <w:proofErr w:type="gramStart"/>
      <w:r w:rsidRPr="003970BD">
        <w:rPr>
          <w:color w:val="CF8E6D"/>
          <w:lang w:val="es-AR"/>
        </w:rPr>
        <w:t>package</w:t>
      </w:r>
      <w:proofErr w:type="gramEnd"/>
      <w:r w:rsidRPr="003970BD">
        <w:rPr>
          <w:color w:val="CF8E6D"/>
          <w:lang w:val="es-AR"/>
        </w:rPr>
        <w:t xml:space="preserve"> </w:t>
      </w:r>
      <w:r w:rsidRPr="003970BD">
        <w:rPr>
          <w:color w:val="BCBEC4"/>
          <w:lang w:val="es-AR"/>
        </w:rPr>
        <w:t>com.example.reconocimiento_billetes</w:t>
      </w:r>
      <w:r w:rsidRPr="003970BD">
        <w:rPr>
          <w:color w:val="BCBEC4"/>
          <w:lang w:val="es-AR"/>
        </w:rPr>
        <w:br/>
      </w:r>
      <w:r w:rsidRPr="003970BD">
        <w:rPr>
          <w:color w:val="BCBEC4"/>
          <w:lang w:val="es-AR"/>
        </w:rPr>
        <w:br/>
      </w:r>
      <w:r w:rsidRPr="003970BD">
        <w:rPr>
          <w:color w:val="CF8E6D"/>
          <w:lang w:val="es-AR"/>
        </w:rPr>
        <w:t xml:space="preserve">import </w:t>
      </w:r>
      <w:r w:rsidRPr="003970BD">
        <w:rPr>
          <w:color w:val="BCBEC4"/>
          <w:lang w:val="es-AR"/>
        </w:rPr>
        <w:t>android.content.Intent</w:t>
      </w:r>
      <w:r w:rsidRPr="003970BD">
        <w:rPr>
          <w:color w:val="BCBEC4"/>
          <w:lang w:val="es-AR"/>
        </w:rPr>
        <w:br/>
      </w:r>
      <w:r w:rsidRPr="003970BD">
        <w:rPr>
          <w:color w:val="CF8E6D"/>
          <w:lang w:val="es-AR"/>
        </w:rPr>
        <w:t xml:space="preserve">import </w:t>
      </w:r>
      <w:r w:rsidRPr="003970BD">
        <w:rPr>
          <w:color w:val="BCBEC4"/>
          <w:lang w:val="es-AR"/>
        </w:rPr>
        <w:t>android.os.Bundle</w:t>
      </w:r>
      <w:r w:rsidRPr="003970BD">
        <w:rPr>
          <w:color w:val="BCBEC4"/>
          <w:lang w:val="es-AR"/>
        </w:rPr>
        <w:br/>
      </w:r>
      <w:r w:rsidRPr="003970BD">
        <w:rPr>
          <w:color w:val="CF8E6D"/>
          <w:lang w:val="es-AR"/>
        </w:rPr>
        <w:lastRenderedPageBreak/>
        <w:t xml:space="preserve">import </w:t>
      </w:r>
      <w:r w:rsidRPr="003970BD">
        <w:rPr>
          <w:color w:val="BCBEC4"/>
          <w:lang w:val="es-AR"/>
        </w:rPr>
        <w:t>androidx.appcompat.app.AppCompatActivity</w:t>
      </w:r>
      <w:r w:rsidRPr="003970BD">
        <w:rPr>
          <w:color w:val="BCBEC4"/>
          <w:lang w:val="es-AR"/>
        </w:rPr>
        <w:br/>
      </w:r>
      <w:r w:rsidRPr="003970BD">
        <w:rPr>
          <w:color w:val="CF8E6D"/>
          <w:lang w:val="es-AR"/>
        </w:rPr>
        <w:t xml:space="preserve">import </w:t>
      </w:r>
      <w:r w:rsidRPr="003970BD">
        <w:rPr>
          <w:color w:val="BCBEC4"/>
          <w:lang w:val="es-AR"/>
        </w:rPr>
        <w:t>androidx.core.splashscreen.SplashScreen.Companion.installSplashScreen</w:t>
      </w:r>
      <w:r w:rsidRPr="003970BD">
        <w:rPr>
          <w:color w:val="BCBEC4"/>
          <w:lang w:val="es-AR"/>
        </w:rPr>
        <w:br/>
      </w:r>
      <w:r w:rsidRPr="003970BD">
        <w:rPr>
          <w:color w:val="BCBEC4"/>
          <w:lang w:val="es-AR"/>
        </w:rPr>
        <w:br/>
      </w:r>
      <w:r w:rsidRPr="003970BD">
        <w:rPr>
          <w:i/>
          <w:iCs/>
          <w:color w:val="5F826B"/>
          <w:lang w:val="es-AR"/>
        </w:rPr>
        <w:t>/**</w:t>
      </w:r>
      <w:r w:rsidRPr="003970BD">
        <w:rPr>
          <w:i/>
          <w:iCs/>
          <w:color w:val="5F826B"/>
          <w:lang w:val="es-AR"/>
        </w:rPr>
        <w:br/>
        <w:t xml:space="preserve"> * Actividad inicial de la aplicación que maneja la pantalla de bienvenida (Splash Screen).</w:t>
      </w:r>
      <w:r w:rsidRPr="003970BD">
        <w:rPr>
          <w:i/>
          <w:iCs/>
          <w:color w:val="5F826B"/>
          <w:lang w:val="es-AR"/>
        </w:rPr>
        <w:br/>
        <w:t xml:space="preserve"> * Esta actividad verifica si es la primera vez que el usuario abre la aplicación.</w:t>
      </w:r>
      <w:r w:rsidRPr="003970BD">
        <w:rPr>
          <w:i/>
          <w:iCs/>
          <w:color w:val="5F826B"/>
          <w:lang w:val="es-AR"/>
        </w:rPr>
        <w:br/>
        <w:t xml:space="preserve"> * Si es la primera vez, muestra el tutorial, de lo contrario, redirige directamente</w:t>
      </w:r>
      <w:r w:rsidRPr="003970BD">
        <w:rPr>
          <w:i/>
          <w:iCs/>
          <w:color w:val="5F826B"/>
          <w:lang w:val="es-AR"/>
        </w:rPr>
        <w:br/>
        <w:t xml:space="preserve"> * a la actividad principal.</w:t>
      </w:r>
      <w:r w:rsidRPr="003970BD">
        <w:rPr>
          <w:i/>
          <w:iCs/>
          <w:color w:val="5F826B"/>
          <w:lang w:val="es-AR"/>
        </w:rPr>
        <w:br/>
        <w:t xml:space="preserve"> */</w:t>
      </w:r>
      <w:r w:rsidRPr="003970BD">
        <w:rPr>
          <w:i/>
          <w:iCs/>
          <w:color w:val="5F826B"/>
          <w:lang w:val="es-AR"/>
        </w:rPr>
        <w:br/>
      </w:r>
      <w:proofErr w:type="gramStart"/>
      <w:r w:rsidRPr="003970BD">
        <w:rPr>
          <w:color w:val="CF8E6D"/>
          <w:lang w:val="es-AR"/>
        </w:rPr>
        <w:t>class</w:t>
      </w:r>
      <w:proofErr w:type="gramEnd"/>
      <w:r w:rsidRPr="003970BD">
        <w:rPr>
          <w:color w:val="CF8E6D"/>
          <w:lang w:val="es-AR"/>
        </w:rPr>
        <w:t xml:space="preserve"> </w:t>
      </w:r>
      <w:r w:rsidRPr="003970BD">
        <w:rPr>
          <w:color w:val="BCBEC4"/>
          <w:lang w:val="es-AR"/>
        </w:rPr>
        <w:t>IntroActivity : AppCompatActivity() {</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Mé</w:t>
      </w:r>
      <w:r w:rsidRPr="003970BD">
        <w:rPr>
          <w:i/>
          <w:iCs/>
          <w:color w:val="8BB33D"/>
          <w:lang w:val="es-AR"/>
        </w:rPr>
        <w:t>todo que se ejecuta cuando la actividad es creada.</w:t>
      </w:r>
      <w:r w:rsidRPr="003970BD">
        <w:rPr>
          <w:i/>
          <w:iCs/>
          <w:color w:val="8BB33D"/>
          <w:lang w:val="es-AR"/>
        </w:rPr>
        <w:br/>
        <w:t xml:space="preserve">     </w:t>
      </w:r>
      <w:r w:rsidRPr="003970BD">
        <w:rPr>
          <w:i/>
          <w:iCs/>
          <w:color w:val="5F826B"/>
          <w:lang w:val="es-AR"/>
        </w:rPr>
        <w:t>* Muestra el Splash Screen, verifica si el tutorial ya fue mostrado,</w:t>
      </w:r>
      <w:r w:rsidRPr="003970BD">
        <w:rPr>
          <w:i/>
          <w:iCs/>
          <w:color w:val="5F826B"/>
          <w:lang w:val="es-AR"/>
        </w:rPr>
        <w:br/>
        <w:t xml:space="preserve">     * y redirige a la actividad correspondiente (Tutorial o Main).</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override</w:t>
      </w:r>
      <w:proofErr w:type="gramEnd"/>
      <w:r w:rsidRPr="003970BD">
        <w:rPr>
          <w:color w:val="CF8E6D"/>
          <w:lang w:val="es-AR"/>
        </w:rPr>
        <w:t xml:space="preserve"> fun </w:t>
      </w:r>
      <w:r w:rsidRPr="003970BD">
        <w:rPr>
          <w:color w:val="56A8F5"/>
          <w:lang w:val="es-AR"/>
        </w:rPr>
        <w:t>onCreate</w:t>
      </w:r>
      <w:r w:rsidRPr="003970BD">
        <w:rPr>
          <w:color w:val="BCBEC4"/>
          <w:lang w:val="es-AR"/>
        </w:rPr>
        <w:t>(savedInstanceState: Bundle?) {</w:t>
      </w:r>
      <w:r w:rsidRPr="003970BD">
        <w:rPr>
          <w:color w:val="BCBEC4"/>
          <w:lang w:val="es-AR"/>
        </w:rPr>
        <w:br/>
        <w:t xml:space="preserve">        </w:t>
      </w:r>
      <w:r w:rsidRPr="003970BD">
        <w:rPr>
          <w:color w:val="CF8E6D"/>
          <w:lang w:val="es-AR"/>
        </w:rPr>
        <w:t>super</w:t>
      </w:r>
      <w:r w:rsidRPr="003970BD">
        <w:rPr>
          <w:color w:val="BCBEC4"/>
          <w:lang w:val="es-AR"/>
        </w:rPr>
        <w:t>.onCreate(savedInstanceState)</w:t>
      </w:r>
      <w:r w:rsidRPr="003970BD">
        <w:rPr>
          <w:color w:val="BCBEC4"/>
          <w:lang w:val="es-AR"/>
        </w:rPr>
        <w:br/>
      </w:r>
      <w:r w:rsidRPr="003970BD">
        <w:rPr>
          <w:color w:val="BCBEC4"/>
          <w:lang w:val="es-AR"/>
        </w:rPr>
        <w:br/>
        <w:t xml:space="preserve">        </w:t>
      </w:r>
      <w:r w:rsidRPr="003970BD">
        <w:rPr>
          <w:color w:val="7A7E85"/>
          <w:lang w:val="es-AR"/>
        </w:rPr>
        <w:t>// Muestra el Splash Screen durante 1 segundo</w:t>
      </w:r>
      <w:r w:rsidRPr="003970BD">
        <w:rPr>
          <w:color w:val="7A7E85"/>
          <w:lang w:val="es-AR"/>
        </w:rPr>
        <w:br/>
        <w:t xml:space="preserve">        </w:t>
      </w:r>
      <w:r w:rsidRPr="003970BD">
        <w:rPr>
          <w:color w:val="BCBEC4"/>
          <w:lang w:val="es-AR"/>
        </w:rPr>
        <w:t>Thread.sleep(</w:t>
      </w:r>
      <w:r w:rsidRPr="003970BD">
        <w:rPr>
          <w:color w:val="2AACB8"/>
          <w:lang w:val="es-AR"/>
        </w:rPr>
        <w:t>1000</w:t>
      </w:r>
      <w:r w:rsidRPr="003970BD">
        <w:rPr>
          <w:color w:val="BCBEC4"/>
          <w:lang w:val="es-AR"/>
        </w:rPr>
        <w:t>)</w:t>
      </w:r>
      <w:r w:rsidRPr="003970BD">
        <w:rPr>
          <w:color w:val="BCBEC4"/>
          <w:lang w:val="es-AR"/>
        </w:rPr>
        <w:br/>
        <w:t xml:space="preserve">        </w:t>
      </w:r>
      <w:r w:rsidRPr="003970BD">
        <w:rPr>
          <w:i/>
          <w:iCs/>
          <w:color w:val="57AAF7"/>
          <w:lang w:val="es-AR"/>
        </w:rPr>
        <w:t>installSplashScreen</w:t>
      </w:r>
      <w:r w:rsidRPr="003970BD">
        <w:rPr>
          <w:color w:val="BCBEC4"/>
          <w:lang w:val="es-AR"/>
        </w:rPr>
        <w:t>()</w:t>
      </w:r>
      <w:r w:rsidRPr="003970BD">
        <w:rPr>
          <w:color w:val="BCBEC4"/>
          <w:lang w:val="es-AR"/>
        </w:rPr>
        <w:br/>
      </w:r>
      <w:r w:rsidRPr="003970BD">
        <w:rPr>
          <w:color w:val="BCBEC4"/>
          <w:lang w:val="es-AR"/>
        </w:rPr>
        <w:br/>
        <w:t xml:space="preserve">        </w:t>
      </w:r>
      <w:r w:rsidRPr="003970BD">
        <w:rPr>
          <w:color w:val="CF8E6D"/>
          <w:lang w:val="es-AR"/>
        </w:rPr>
        <w:t xml:space="preserve">if </w:t>
      </w:r>
      <w:r w:rsidRPr="003970BD">
        <w:rPr>
          <w:color w:val="BCBEC4"/>
          <w:lang w:val="es-AR"/>
        </w:rPr>
        <w:t>(isTutorialShown()) {</w:t>
      </w:r>
      <w:r w:rsidRPr="003970BD">
        <w:rPr>
          <w:color w:val="BCBEC4"/>
          <w:lang w:val="es-AR"/>
        </w:rPr>
        <w:br/>
        <w:t xml:space="preserve">            navigateToMainActivity()</w:t>
      </w:r>
      <w:r w:rsidRPr="003970BD">
        <w:rPr>
          <w:color w:val="BCBEC4"/>
          <w:lang w:val="es-AR"/>
        </w:rPr>
        <w:br/>
        <w:t xml:space="preserve">        } </w:t>
      </w:r>
      <w:r w:rsidRPr="003970BD">
        <w:rPr>
          <w:color w:val="CF8E6D"/>
          <w:lang w:val="es-AR"/>
        </w:rPr>
        <w:t xml:space="preserve">else </w:t>
      </w:r>
      <w:r w:rsidRPr="003970BD">
        <w:rPr>
          <w:color w:val="BCBEC4"/>
          <w:lang w:val="es-AR"/>
        </w:rPr>
        <w:t>{</w:t>
      </w:r>
      <w:r w:rsidRPr="003970BD">
        <w:rPr>
          <w:color w:val="BCBEC4"/>
          <w:lang w:val="es-AR"/>
        </w:rPr>
        <w:br/>
        <w:t xml:space="preserve">            markTutorialAsShown()</w:t>
      </w:r>
      <w:r w:rsidRPr="003970BD">
        <w:rPr>
          <w:color w:val="BCBEC4"/>
          <w:lang w:val="es-AR"/>
        </w:rPr>
        <w:br/>
        <w:t xml:space="preserve">            startActivity(Intent(</w:t>
      </w:r>
      <w:r w:rsidRPr="003970BD">
        <w:rPr>
          <w:color w:val="CF8E6D"/>
          <w:lang w:val="es-AR"/>
        </w:rPr>
        <w:t>this</w:t>
      </w:r>
      <w:r w:rsidRPr="003970BD">
        <w:rPr>
          <w:color w:val="BCBEC4"/>
          <w:lang w:val="es-AR"/>
        </w:rPr>
        <w:t>, TutorialActivity::</w:t>
      </w:r>
      <w:r w:rsidRPr="003970BD">
        <w:rPr>
          <w:color w:val="CF8E6D"/>
          <w:lang w:val="es-AR"/>
        </w:rPr>
        <w:t>class</w:t>
      </w:r>
      <w:r w:rsidRPr="003970BD">
        <w:rPr>
          <w:color w:val="BCBEC4"/>
          <w:lang w:val="es-AR"/>
        </w:rPr>
        <w:t>.</w:t>
      </w:r>
      <w:r w:rsidRPr="003970BD">
        <w:rPr>
          <w:i/>
          <w:iCs/>
          <w:color w:val="C77DBB"/>
          <w:lang w:val="es-AR"/>
        </w:rPr>
        <w:t>java</w:t>
      </w:r>
      <w:r w:rsidRPr="003970BD">
        <w:rPr>
          <w:color w:val="BCBEC4"/>
          <w:lang w:val="es-AR"/>
        </w:rPr>
        <w:t>))</w:t>
      </w:r>
      <w:r w:rsidRPr="003970BD">
        <w:rPr>
          <w:color w:val="BCBEC4"/>
          <w:lang w:val="es-AR"/>
        </w:rPr>
        <w:br/>
        <w:t xml:space="preserve">        }</w:t>
      </w:r>
      <w:r w:rsidRPr="003970BD">
        <w:rPr>
          <w:color w:val="BCBEC4"/>
          <w:lang w:val="es-AR"/>
        </w:rPr>
        <w:br/>
      </w:r>
      <w:r w:rsidRPr="003970BD">
        <w:rPr>
          <w:color w:val="BCBEC4"/>
          <w:lang w:val="es-AR"/>
        </w:rPr>
        <w:br/>
        <w:t xml:space="preserve">        finish()</w:t>
      </w:r>
      <w:r w:rsidRPr="003970BD">
        <w:rPr>
          <w:color w:val="BCBEC4"/>
          <w:lang w:val="es-AR"/>
        </w:rPr>
        <w:br/>
        <w:t xml:space="preserve">    }</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Verifica si el tutorial ya ha sido mostrado en sesiones anteriores.</w:t>
      </w:r>
      <w:r w:rsidRPr="003970BD">
        <w:rPr>
          <w:i/>
          <w:iCs/>
          <w:color w:val="5F826B"/>
          <w:lang w:val="es-AR"/>
        </w:rPr>
        <w:br/>
        <w:t xml:space="preserve">     * Utiliza SharedPreferences para almacenar el estado de esta preferencia.</w:t>
      </w:r>
      <w:r w:rsidRPr="003970BD">
        <w:rPr>
          <w:i/>
          <w:iCs/>
          <w:color w:val="5F826B"/>
          <w:lang w:val="es-AR"/>
        </w:rPr>
        <w:br/>
        <w:t xml:space="preserve">     *</w:t>
      </w:r>
      <w:r w:rsidRPr="003970BD">
        <w:rPr>
          <w:i/>
          <w:iCs/>
          <w:color w:val="5F826B"/>
          <w:lang w:val="es-AR"/>
        </w:rPr>
        <w:br/>
        <w:t xml:space="preserve">     * </w:t>
      </w:r>
      <w:r w:rsidRPr="003970BD">
        <w:rPr>
          <w:i/>
          <w:iCs/>
          <w:color w:val="67A37C"/>
          <w:lang w:val="es-AR"/>
        </w:rPr>
        <w:t>@</w:t>
      </w:r>
      <w:proofErr w:type="gramStart"/>
      <w:r w:rsidRPr="003970BD">
        <w:rPr>
          <w:i/>
          <w:iCs/>
          <w:color w:val="67A37C"/>
          <w:lang w:val="es-AR"/>
        </w:rPr>
        <w:t>return</w:t>
      </w:r>
      <w:proofErr w:type="gramEnd"/>
      <w:r w:rsidRPr="003970BD">
        <w:rPr>
          <w:i/>
          <w:iCs/>
          <w:color w:val="67A37C"/>
          <w:lang w:val="es-AR"/>
        </w:rPr>
        <w:t xml:space="preserve"> </w:t>
      </w:r>
      <w:r w:rsidRPr="003970BD">
        <w:rPr>
          <w:i/>
          <w:iCs/>
          <w:color w:val="5F826B"/>
          <w:lang w:val="es-AR"/>
        </w:rPr>
        <w:t>`true` si el tutorial ya fue mostrado, `false` si no lo ha sido.</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private</w:t>
      </w:r>
      <w:proofErr w:type="gramEnd"/>
      <w:r w:rsidRPr="003970BD">
        <w:rPr>
          <w:color w:val="CF8E6D"/>
          <w:lang w:val="es-AR"/>
        </w:rPr>
        <w:t xml:space="preserve"> fun </w:t>
      </w:r>
      <w:r w:rsidRPr="003970BD">
        <w:rPr>
          <w:color w:val="56A8F5"/>
          <w:lang w:val="es-AR"/>
        </w:rPr>
        <w:t>isTutorialShown</w:t>
      </w:r>
      <w:r w:rsidRPr="003970BD">
        <w:rPr>
          <w:color w:val="BCBEC4"/>
          <w:lang w:val="es-AR"/>
        </w:rPr>
        <w:t>(): Boolean {</w:t>
      </w:r>
      <w:r w:rsidRPr="003970BD">
        <w:rPr>
          <w:color w:val="BCBEC4"/>
          <w:lang w:val="es-AR"/>
        </w:rPr>
        <w:br/>
        <w:t xml:space="preserve">        </w:t>
      </w:r>
      <w:r w:rsidRPr="003970BD">
        <w:rPr>
          <w:color w:val="CF8E6D"/>
          <w:lang w:val="es-AR"/>
        </w:rPr>
        <w:t xml:space="preserve">val </w:t>
      </w:r>
      <w:r w:rsidRPr="003970BD">
        <w:rPr>
          <w:color w:val="BCBEC4"/>
          <w:lang w:val="es-AR"/>
        </w:rPr>
        <w:t>sharedPrefs = getSharedPreferences(</w:t>
      </w:r>
      <w:r w:rsidRPr="003970BD">
        <w:rPr>
          <w:color w:val="6AAB73"/>
          <w:lang w:val="es-AR"/>
        </w:rPr>
        <w:t>"myPrefs"</w:t>
      </w:r>
      <w:r w:rsidRPr="003970BD">
        <w:rPr>
          <w:color w:val="BCBEC4"/>
          <w:lang w:val="es-AR"/>
        </w:rPr>
        <w:t xml:space="preserve">, </w:t>
      </w:r>
      <w:r w:rsidRPr="003970BD">
        <w:rPr>
          <w:i/>
          <w:iCs/>
          <w:color w:val="C77DBB"/>
          <w:lang w:val="es-AR"/>
        </w:rPr>
        <w:t>MODE_PRIVATE</w:t>
      </w:r>
      <w:r w:rsidRPr="003970BD">
        <w:rPr>
          <w:color w:val="BCBEC4"/>
          <w:lang w:val="es-AR"/>
        </w:rPr>
        <w:t>)</w:t>
      </w:r>
      <w:r w:rsidRPr="003970BD">
        <w:rPr>
          <w:color w:val="BCBEC4"/>
          <w:lang w:val="es-AR"/>
        </w:rPr>
        <w:br/>
        <w:t xml:space="preserve">        </w:t>
      </w:r>
      <w:r w:rsidRPr="003970BD">
        <w:rPr>
          <w:color w:val="CF8E6D"/>
          <w:lang w:val="es-AR"/>
        </w:rPr>
        <w:t xml:space="preserve">return </w:t>
      </w:r>
      <w:r w:rsidRPr="003970BD">
        <w:rPr>
          <w:color w:val="BCBEC4"/>
          <w:lang w:val="es-AR"/>
        </w:rPr>
        <w:t>sharedPrefs.getBoolean(</w:t>
      </w:r>
      <w:r w:rsidRPr="003970BD">
        <w:rPr>
          <w:color w:val="6AAB73"/>
          <w:lang w:val="es-AR"/>
        </w:rPr>
        <w:t>"isIntroOpened"</w:t>
      </w:r>
      <w:r w:rsidRPr="003970BD">
        <w:rPr>
          <w:color w:val="BCBEC4"/>
          <w:lang w:val="es-AR"/>
        </w:rPr>
        <w:t xml:space="preserve">, </w:t>
      </w:r>
      <w:r w:rsidRPr="003970BD">
        <w:rPr>
          <w:color w:val="CF8E6D"/>
          <w:lang w:val="es-AR"/>
        </w:rPr>
        <w:t>false</w:t>
      </w:r>
      <w:r w:rsidRPr="003970BD">
        <w:rPr>
          <w:color w:val="BCBEC4"/>
          <w:lang w:val="es-AR"/>
        </w:rPr>
        <w:t>)</w:t>
      </w:r>
      <w:r w:rsidRPr="003970BD">
        <w:rPr>
          <w:color w:val="BCBEC4"/>
          <w:lang w:val="es-AR"/>
        </w:rPr>
        <w:br/>
        <w:t xml:space="preserve">    }</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Inicia la actividad principal de la aplicación (MainActivity).</w:t>
      </w:r>
      <w:r w:rsidRPr="003970BD">
        <w:rPr>
          <w:i/>
          <w:iCs/>
          <w:color w:val="5F826B"/>
          <w:lang w:val="es-AR"/>
        </w:rPr>
        <w:br/>
        <w:t xml:space="preserve">     </w:t>
      </w:r>
      <w:r w:rsidRPr="00EA25D2">
        <w:rPr>
          <w:i/>
          <w:iCs/>
          <w:color w:val="5F826B"/>
        </w:rPr>
        <w:t>*/</w:t>
      </w:r>
      <w:r w:rsidRPr="00EA25D2">
        <w:rPr>
          <w:i/>
          <w:iCs/>
          <w:color w:val="5F826B"/>
        </w:rPr>
        <w:br/>
        <w:t xml:space="preserve">    </w:t>
      </w:r>
      <w:r w:rsidRPr="00EA25D2">
        <w:rPr>
          <w:color w:val="CF8E6D"/>
        </w:rPr>
        <w:t xml:space="preserve">private fun </w:t>
      </w:r>
      <w:proofErr w:type="gramStart"/>
      <w:r w:rsidRPr="00EA25D2">
        <w:rPr>
          <w:color w:val="56A8F5"/>
        </w:rPr>
        <w:t>navigateToMainActivity</w:t>
      </w:r>
      <w:r w:rsidRPr="00EA25D2">
        <w:rPr>
          <w:color w:val="BCBEC4"/>
        </w:rPr>
        <w:t>(</w:t>
      </w:r>
      <w:proofErr w:type="gramEnd"/>
      <w:r w:rsidRPr="00EA25D2">
        <w:rPr>
          <w:color w:val="BCBEC4"/>
        </w:rPr>
        <w:t>) {</w:t>
      </w:r>
      <w:r w:rsidRPr="00EA25D2">
        <w:rPr>
          <w:color w:val="BCBEC4"/>
        </w:rPr>
        <w:br/>
        <w:t xml:space="preserve">        startActivity(Intent(</w:t>
      </w:r>
      <w:r w:rsidRPr="00EA25D2">
        <w:rPr>
          <w:color w:val="CF8E6D"/>
        </w:rPr>
        <w:t>this</w:t>
      </w:r>
      <w:r w:rsidRPr="00EA25D2">
        <w:rPr>
          <w:color w:val="BCBEC4"/>
        </w:rPr>
        <w:t>, MainActivity::</w:t>
      </w:r>
      <w:r w:rsidRPr="00EA25D2">
        <w:rPr>
          <w:color w:val="CF8E6D"/>
        </w:rPr>
        <w:t>class</w:t>
      </w:r>
      <w:r w:rsidRPr="00EA25D2">
        <w:rPr>
          <w:color w:val="BCBEC4"/>
        </w:rPr>
        <w:t>.</w:t>
      </w:r>
      <w:r w:rsidRPr="00EA25D2">
        <w:rPr>
          <w:i/>
          <w:iCs/>
          <w:color w:val="C77DBB"/>
        </w:rPr>
        <w:t>java</w:t>
      </w:r>
      <w:r w:rsidRPr="00EA25D2">
        <w:rPr>
          <w:color w:val="BCBEC4"/>
        </w:rPr>
        <w:t>))</w:t>
      </w:r>
      <w:r w:rsidRPr="00EA25D2">
        <w:rPr>
          <w:color w:val="BCBEC4"/>
        </w:rPr>
        <w:br/>
        <w:t xml:space="preserve">        finish()</w:t>
      </w:r>
      <w:r w:rsidRPr="00EA25D2">
        <w:rPr>
          <w:color w:val="BCBEC4"/>
        </w:rPr>
        <w:br/>
        <w:t xml:space="preserve">    }</w:t>
      </w:r>
      <w:r w:rsidRPr="00EA25D2">
        <w:rPr>
          <w:color w:val="BCBEC4"/>
        </w:rPr>
        <w:br/>
      </w:r>
      <w:r w:rsidRPr="00EA25D2">
        <w:rPr>
          <w:color w:val="BCBEC4"/>
        </w:rPr>
        <w:br/>
        <w:t xml:space="preserve">    </w:t>
      </w:r>
      <w:r w:rsidRPr="00EA25D2">
        <w:rPr>
          <w:i/>
          <w:iCs/>
          <w:color w:val="5F826B"/>
        </w:rPr>
        <w:t>/**</w:t>
      </w:r>
      <w:r w:rsidRPr="00EA25D2">
        <w:rPr>
          <w:i/>
          <w:iCs/>
          <w:color w:val="5F826B"/>
        </w:rPr>
        <w:br/>
        <w:t xml:space="preserve">     * Marca en SharedPreferences que el tutorial ha sido mostrado.</w:t>
      </w:r>
      <w:r w:rsidRPr="00EA25D2">
        <w:rPr>
          <w:i/>
          <w:iCs/>
          <w:color w:val="5F826B"/>
        </w:rPr>
        <w:br/>
      </w:r>
      <w:r w:rsidRPr="00EA25D2">
        <w:rPr>
          <w:i/>
          <w:iCs/>
          <w:color w:val="5F826B"/>
        </w:rPr>
        <w:lastRenderedPageBreak/>
        <w:t xml:space="preserve">     */</w:t>
      </w:r>
      <w:r w:rsidRPr="00EA25D2">
        <w:rPr>
          <w:i/>
          <w:iCs/>
          <w:color w:val="5F826B"/>
        </w:rPr>
        <w:br/>
        <w:t xml:space="preserve">    </w:t>
      </w:r>
      <w:r w:rsidRPr="00EA25D2">
        <w:rPr>
          <w:color w:val="CF8E6D"/>
        </w:rPr>
        <w:t xml:space="preserve">private fun </w:t>
      </w:r>
      <w:proofErr w:type="gramStart"/>
      <w:r w:rsidRPr="00EA25D2">
        <w:rPr>
          <w:color w:val="56A8F5"/>
        </w:rPr>
        <w:t>markTutorialAsShown</w:t>
      </w:r>
      <w:r w:rsidRPr="00EA25D2">
        <w:rPr>
          <w:color w:val="BCBEC4"/>
        </w:rPr>
        <w:t>(</w:t>
      </w:r>
      <w:proofErr w:type="gramEnd"/>
      <w:r w:rsidRPr="00EA25D2">
        <w:rPr>
          <w:color w:val="BCBEC4"/>
        </w:rPr>
        <w:t>) {</w:t>
      </w:r>
      <w:r w:rsidRPr="00EA25D2">
        <w:rPr>
          <w:color w:val="BCBEC4"/>
        </w:rPr>
        <w:br/>
        <w:t xml:space="preserve">        </w:t>
      </w:r>
      <w:r w:rsidRPr="00EA25D2">
        <w:rPr>
          <w:color w:val="CF8E6D"/>
        </w:rPr>
        <w:t xml:space="preserve">val </w:t>
      </w:r>
      <w:r w:rsidRPr="00EA25D2">
        <w:rPr>
          <w:color w:val="BCBEC4"/>
        </w:rPr>
        <w:t>sharedPrefs = getSharedPreferences(</w:t>
      </w:r>
      <w:r w:rsidRPr="00EA25D2">
        <w:rPr>
          <w:color w:val="6AAB73"/>
        </w:rPr>
        <w:t>"myPrefs"</w:t>
      </w:r>
      <w:r w:rsidRPr="00EA25D2">
        <w:rPr>
          <w:color w:val="BCBEC4"/>
        </w:rPr>
        <w:t xml:space="preserve">, </w:t>
      </w:r>
      <w:r w:rsidRPr="00EA25D2">
        <w:rPr>
          <w:i/>
          <w:iCs/>
          <w:color w:val="C77DBB"/>
        </w:rPr>
        <w:t>MODE_PRIVATE</w:t>
      </w:r>
      <w:r w:rsidRPr="00EA25D2">
        <w:rPr>
          <w:color w:val="BCBEC4"/>
        </w:rPr>
        <w:t>)</w:t>
      </w:r>
      <w:r w:rsidRPr="00EA25D2">
        <w:rPr>
          <w:color w:val="BCBEC4"/>
        </w:rPr>
        <w:br/>
        <w:t xml:space="preserve">        </w:t>
      </w:r>
      <w:r w:rsidRPr="00EA25D2">
        <w:rPr>
          <w:color w:val="CF8E6D"/>
        </w:rPr>
        <w:t xml:space="preserve">val </w:t>
      </w:r>
      <w:r w:rsidRPr="00EA25D2">
        <w:rPr>
          <w:color w:val="BCBEC4"/>
        </w:rPr>
        <w:t>editor = sharedPrefs.edit()</w:t>
      </w:r>
      <w:r w:rsidRPr="00EA25D2">
        <w:rPr>
          <w:color w:val="BCBEC4"/>
        </w:rPr>
        <w:br/>
        <w:t xml:space="preserve">        editor.putBoolean(</w:t>
      </w:r>
      <w:r w:rsidRPr="00EA25D2">
        <w:rPr>
          <w:color w:val="6AAB73"/>
        </w:rPr>
        <w:t>"isIntroOpened"</w:t>
      </w:r>
      <w:r w:rsidRPr="00EA25D2">
        <w:rPr>
          <w:color w:val="BCBEC4"/>
        </w:rPr>
        <w:t xml:space="preserve">, </w:t>
      </w:r>
      <w:r w:rsidRPr="00EA25D2">
        <w:rPr>
          <w:color w:val="CF8E6D"/>
        </w:rPr>
        <w:t>true</w:t>
      </w:r>
      <w:r w:rsidRPr="00EA25D2">
        <w:rPr>
          <w:color w:val="BCBEC4"/>
        </w:rPr>
        <w:t>)</w:t>
      </w:r>
      <w:r w:rsidRPr="00EA25D2">
        <w:rPr>
          <w:color w:val="BCBEC4"/>
        </w:rPr>
        <w:br/>
        <w:t xml:space="preserve">        editor.apply()</w:t>
      </w:r>
      <w:r w:rsidRPr="00EA25D2">
        <w:rPr>
          <w:color w:val="BCBEC4"/>
        </w:rPr>
        <w:br/>
        <w:t xml:space="preserve">    }</w:t>
      </w:r>
      <w:r w:rsidRPr="00EA25D2">
        <w:rPr>
          <w:color w:val="BCBEC4"/>
        </w:rPr>
        <w:br/>
        <w:t>}</w:t>
      </w:r>
    </w:p>
    <w:p w14:paraId="62E9B6F3" w14:textId="77777777" w:rsidR="00E106D8" w:rsidRPr="00EA25D2" w:rsidRDefault="00E106D8" w:rsidP="00E106D8">
      <w:pPr>
        <w:rPr>
          <w:lang w:val="en-US"/>
        </w:rPr>
      </w:pPr>
    </w:p>
    <w:p w14:paraId="01875978" w14:textId="77777777" w:rsidR="0088073D" w:rsidRPr="00EA25D2" w:rsidRDefault="0088073D" w:rsidP="00E106D8">
      <w:pPr>
        <w:rPr>
          <w:lang w:val="en-US"/>
        </w:rPr>
      </w:pPr>
    </w:p>
    <w:p w14:paraId="31341F2E" w14:textId="2E829728" w:rsidR="00E106D8" w:rsidRPr="003970BD" w:rsidRDefault="00BB5D35" w:rsidP="005640F5">
      <w:pPr>
        <w:pStyle w:val="Heading2"/>
        <w:numPr>
          <w:ilvl w:val="1"/>
          <w:numId w:val="52"/>
        </w:numPr>
      </w:pPr>
      <w:bookmarkStart w:id="35" w:name="_Toc185100508"/>
      <w:r w:rsidRPr="003970BD">
        <w:t>MainActivity.kt</w:t>
      </w:r>
      <w:bookmarkEnd w:id="35"/>
    </w:p>
    <w:p w14:paraId="6B7F52A5" w14:textId="77777777" w:rsidR="00BB5D35" w:rsidRPr="003970BD" w:rsidRDefault="00BB5D35" w:rsidP="00BB5D35">
      <w:pPr>
        <w:rPr>
          <w:rFonts w:eastAsia="Times New Roman"/>
        </w:rPr>
      </w:pPr>
    </w:p>
    <w:p w14:paraId="1F70F6B0" w14:textId="068AFFF7" w:rsidR="00E106D8" w:rsidRPr="003970BD" w:rsidRDefault="00E106D8" w:rsidP="00E106D8">
      <w:pPr>
        <w:pStyle w:val="HTMLPreformatted"/>
        <w:shd w:val="clear" w:color="auto" w:fill="1E1F22"/>
        <w:rPr>
          <w:color w:val="BCBEC4"/>
          <w:lang w:val="es-AR"/>
        </w:rPr>
      </w:pPr>
      <w:r w:rsidRPr="003970BD">
        <w:rPr>
          <w:color w:val="CF8E6D"/>
          <w:lang w:val="es-AR"/>
        </w:rPr>
        <w:t xml:space="preserve">package </w:t>
      </w:r>
      <w:r w:rsidRPr="003970BD">
        <w:rPr>
          <w:color w:val="BCBEC4"/>
          <w:lang w:val="es-AR"/>
        </w:rPr>
        <w:t>com.example.reconocimiento_billetes</w:t>
      </w:r>
      <w:r w:rsidRPr="003970BD">
        <w:rPr>
          <w:color w:val="BCBEC4"/>
          <w:lang w:val="es-AR"/>
        </w:rPr>
        <w:br/>
      </w:r>
      <w:r w:rsidRPr="003970BD">
        <w:rPr>
          <w:color w:val="BCBEC4"/>
          <w:lang w:val="es-AR"/>
        </w:rPr>
        <w:br/>
      </w:r>
      <w:r w:rsidRPr="003970BD">
        <w:rPr>
          <w:color w:val="CF8E6D"/>
          <w:lang w:val="es-AR"/>
        </w:rPr>
        <w:t xml:space="preserve">import </w:t>
      </w:r>
      <w:r w:rsidRPr="003970BD">
        <w:rPr>
          <w:color w:val="BCBEC4"/>
          <w:lang w:val="es-AR"/>
        </w:rPr>
        <w:t>android.annotation.</w:t>
      </w:r>
      <w:r w:rsidRPr="003970BD">
        <w:rPr>
          <w:color w:val="B3AE60"/>
          <w:lang w:val="es-AR"/>
        </w:rPr>
        <w:t>SuppressLint</w:t>
      </w:r>
      <w:r w:rsidRPr="003970BD">
        <w:rPr>
          <w:color w:val="B3AE60"/>
          <w:lang w:val="es-AR"/>
        </w:rPr>
        <w:br/>
      </w:r>
      <w:r w:rsidRPr="003970BD">
        <w:rPr>
          <w:color w:val="CF8E6D"/>
          <w:lang w:val="es-AR"/>
        </w:rPr>
        <w:t xml:space="preserve">import </w:t>
      </w:r>
      <w:r w:rsidRPr="003970BD">
        <w:rPr>
          <w:color w:val="BCBEC4"/>
          <w:lang w:val="es-AR"/>
        </w:rPr>
        <w:t>android.content.Intent</w:t>
      </w:r>
      <w:r w:rsidRPr="003970BD">
        <w:rPr>
          <w:color w:val="BCBEC4"/>
          <w:lang w:val="es-AR"/>
        </w:rPr>
        <w:br/>
      </w:r>
      <w:r w:rsidRPr="003970BD">
        <w:rPr>
          <w:color w:val="CF8E6D"/>
          <w:lang w:val="es-AR"/>
        </w:rPr>
        <w:t xml:space="preserve">import </w:t>
      </w:r>
      <w:r w:rsidRPr="003970BD">
        <w:rPr>
          <w:color w:val="BCBEC4"/>
          <w:lang w:val="es-AR"/>
        </w:rPr>
        <w:t>android.media.MediaPlayer</w:t>
      </w:r>
      <w:r w:rsidRPr="003970BD">
        <w:rPr>
          <w:color w:val="BCBEC4"/>
          <w:lang w:val="es-AR"/>
        </w:rPr>
        <w:br/>
      </w:r>
      <w:r w:rsidRPr="003970BD">
        <w:rPr>
          <w:color w:val="CF8E6D"/>
          <w:lang w:val="es-AR"/>
        </w:rPr>
        <w:t xml:space="preserve">import </w:t>
      </w:r>
      <w:r w:rsidRPr="003970BD">
        <w:rPr>
          <w:color w:val="BCBEC4"/>
          <w:lang w:val="es-AR"/>
        </w:rPr>
        <w:t>android.os.Bundle</w:t>
      </w:r>
      <w:r w:rsidRPr="003970BD">
        <w:rPr>
          <w:color w:val="BCBEC4"/>
          <w:lang w:val="es-AR"/>
        </w:rPr>
        <w:br/>
      </w:r>
      <w:r w:rsidRPr="003970BD">
        <w:rPr>
          <w:color w:val="CF8E6D"/>
          <w:lang w:val="es-AR"/>
        </w:rPr>
        <w:t xml:space="preserve">import </w:t>
      </w:r>
      <w:r w:rsidRPr="003970BD">
        <w:rPr>
          <w:color w:val="BCBEC4"/>
          <w:lang w:val="es-AR"/>
        </w:rPr>
        <w:t>android.view.MotionEvent</w:t>
      </w:r>
      <w:r w:rsidRPr="003970BD">
        <w:rPr>
          <w:color w:val="BCBEC4"/>
          <w:lang w:val="es-AR"/>
        </w:rPr>
        <w:br/>
      </w:r>
      <w:r w:rsidRPr="003970BD">
        <w:rPr>
          <w:color w:val="CF8E6D"/>
          <w:lang w:val="es-AR"/>
        </w:rPr>
        <w:t xml:space="preserve">import </w:t>
      </w:r>
      <w:r w:rsidRPr="003970BD">
        <w:rPr>
          <w:color w:val="BCBEC4"/>
          <w:lang w:val="es-AR"/>
        </w:rPr>
        <w:t>android.view.View</w:t>
      </w:r>
      <w:r w:rsidRPr="003970BD">
        <w:rPr>
          <w:color w:val="BCBEC4"/>
          <w:lang w:val="es-AR"/>
        </w:rPr>
        <w:br/>
      </w:r>
      <w:r w:rsidRPr="003970BD">
        <w:rPr>
          <w:color w:val="CF8E6D"/>
          <w:lang w:val="es-AR"/>
        </w:rPr>
        <w:t xml:space="preserve">import </w:t>
      </w:r>
      <w:r w:rsidRPr="003970BD">
        <w:rPr>
          <w:color w:val="BCBEC4"/>
          <w:lang w:val="es-AR"/>
        </w:rPr>
        <w:t>android.widget.RelativeLayout</w:t>
      </w:r>
      <w:r w:rsidRPr="003970BD">
        <w:rPr>
          <w:color w:val="BCBEC4"/>
          <w:lang w:val="es-AR"/>
        </w:rPr>
        <w:br/>
      </w:r>
      <w:r w:rsidRPr="003970BD">
        <w:rPr>
          <w:color w:val="CF8E6D"/>
          <w:lang w:val="es-AR"/>
        </w:rPr>
        <w:t xml:space="preserve">import </w:t>
      </w:r>
      <w:r w:rsidRPr="003970BD">
        <w:rPr>
          <w:color w:val="BCBEC4"/>
          <w:lang w:val="es-AR"/>
        </w:rPr>
        <w:t>androidx.activity.ComponentActivity</w:t>
      </w:r>
      <w:r w:rsidRPr="003970BD">
        <w:rPr>
          <w:color w:val="BCBEC4"/>
          <w:lang w:val="es-AR"/>
        </w:rPr>
        <w:br/>
      </w:r>
      <w:r w:rsidRPr="003970BD">
        <w:rPr>
          <w:color w:val="CF8E6D"/>
          <w:lang w:val="es-AR"/>
        </w:rPr>
        <w:t xml:space="preserve">import </w:t>
      </w:r>
      <w:r w:rsidRPr="003970BD">
        <w:rPr>
          <w:color w:val="BCBEC4"/>
          <w:lang w:val="es-AR"/>
        </w:rPr>
        <w:t>androidx.cardview.widget.CardView</w:t>
      </w:r>
      <w:r w:rsidRPr="003970BD">
        <w:rPr>
          <w:color w:val="BCBEC4"/>
          <w:lang w:val="es-AR"/>
        </w:rPr>
        <w:br/>
      </w:r>
      <w:r w:rsidRPr="003970BD">
        <w:rPr>
          <w:color w:val="CF8E6D"/>
          <w:lang w:val="es-AR"/>
        </w:rPr>
        <w:t xml:space="preserve">import </w:t>
      </w:r>
      <w:r w:rsidRPr="003970BD">
        <w:rPr>
          <w:color w:val="BCBEC4"/>
          <w:lang w:val="es-AR"/>
        </w:rPr>
        <w:t>androidx.core.content.ContextCompat</w:t>
      </w:r>
      <w:r w:rsidRPr="003970BD">
        <w:rPr>
          <w:color w:val="BCBEC4"/>
          <w:lang w:val="es-AR"/>
        </w:rPr>
        <w:br/>
      </w:r>
      <w:r w:rsidRPr="003970BD">
        <w:rPr>
          <w:color w:val="CF8E6D"/>
          <w:lang w:val="es-AR"/>
        </w:rPr>
        <w:t xml:space="preserve">import </w:t>
      </w:r>
      <w:r w:rsidRPr="003970BD">
        <w:rPr>
          <w:color w:val="BCBEC4"/>
          <w:lang w:val="es-AR"/>
        </w:rPr>
        <w:t>com.example.reconocimiento_billetes.presentation.getLocalizedAudioResId</w:t>
      </w:r>
      <w:r w:rsidRPr="003970BD">
        <w:rPr>
          <w:color w:val="BCBEC4"/>
          <w:lang w:val="es-AR"/>
        </w:rPr>
        <w:br/>
      </w:r>
      <w:r w:rsidRPr="003970BD">
        <w:rPr>
          <w:color w:val="BCBEC4"/>
          <w:lang w:val="es-AR"/>
        </w:rPr>
        <w:br/>
      </w:r>
      <w:r w:rsidRPr="003970BD">
        <w:rPr>
          <w:i/>
          <w:iCs/>
          <w:color w:val="5F826B"/>
          <w:lang w:val="es-AR"/>
        </w:rPr>
        <w:t>/**</w:t>
      </w:r>
      <w:r w:rsidRPr="003970BD">
        <w:rPr>
          <w:i/>
          <w:iCs/>
          <w:color w:val="5F826B"/>
          <w:lang w:val="es-AR"/>
        </w:rPr>
        <w:br/>
        <w:t xml:space="preserve"> * Actividad principal que muestra el menú con opciones para acceder a diferentes funciones.</w:t>
      </w:r>
      <w:r w:rsidRPr="003970BD">
        <w:rPr>
          <w:i/>
          <w:iCs/>
          <w:color w:val="5F826B"/>
          <w:lang w:val="es-AR"/>
        </w:rPr>
        <w:br/>
        <w:t xml:space="preserve"> * Incluye navegación mediante botones y deslizamientos táctiles.</w:t>
      </w:r>
      <w:r w:rsidRPr="003970BD">
        <w:rPr>
          <w:i/>
          <w:iCs/>
          <w:color w:val="5F826B"/>
          <w:lang w:val="es-AR"/>
        </w:rPr>
        <w:br/>
        <w:t xml:space="preserve"> */</w:t>
      </w:r>
      <w:r w:rsidRPr="003970BD">
        <w:rPr>
          <w:i/>
          <w:iCs/>
          <w:color w:val="5F826B"/>
          <w:lang w:val="es-AR"/>
        </w:rPr>
        <w:br/>
      </w:r>
      <w:proofErr w:type="gramStart"/>
      <w:r w:rsidRPr="003970BD">
        <w:rPr>
          <w:color w:val="CF8E6D"/>
          <w:lang w:val="es-AR"/>
        </w:rPr>
        <w:t>class</w:t>
      </w:r>
      <w:proofErr w:type="gramEnd"/>
      <w:r w:rsidRPr="003970BD">
        <w:rPr>
          <w:color w:val="CF8E6D"/>
          <w:lang w:val="es-AR"/>
        </w:rPr>
        <w:t xml:space="preserve"> </w:t>
      </w:r>
      <w:r w:rsidRPr="003970BD">
        <w:rPr>
          <w:color w:val="BCBEC4"/>
          <w:lang w:val="es-AR"/>
        </w:rPr>
        <w:t>MainActivity : ComponentActivity() {</w:t>
      </w:r>
      <w:r w:rsidRPr="003970BD">
        <w:rPr>
          <w:color w:val="BCBEC4"/>
          <w:lang w:val="es-AR"/>
        </w:rPr>
        <w:br/>
      </w:r>
      <w:r w:rsidRPr="003970BD">
        <w:rPr>
          <w:color w:val="BCBEC4"/>
          <w:lang w:val="es-AR"/>
        </w:rPr>
        <w:br/>
        <w:t xml:space="preserve">    </w:t>
      </w:r>
      <w:r w:rsidRPr="003970BD">
        <w:rPr>
          <w:color w:val="CF8E6D"/>
          <w:lang w:val="es-AR"/>
        </w:rPr>
        <w:t xml:space="preserve">private lateinit var </w:t>
      </w:r>
      <w:r w:rsidRPr="003970BD">
        <w:rPr>
          <w:color w:val="C77DBB"/>
          <w:lang w:val="es-AR"/>
        </w:rPr>
        <w:t>mediaPlayer</w:t>
      </w:r>
      <w:r w:rsidRPr="003970BD">
        <w:rPr>
          <w:color w:val="BCBEC4"/>
          <w:lang w:val="es-AR"/>
        </w:rPr>
        <w:t>: MediaPlayer</w:t>
      </w:r>
      <w:r w:rsidRPr="003970BD">
        <w:rPr>
          <w:color w:val="BCBEC4"/>
          <w:lang w:val="es-AR"/>
        </w:rPr>
        <w:br/>
      </w:r>
      <w:r w:rsidRPr="003970BD">
        <w:rPr>
          <w:color w:val="BCBEC4"/>
          <w:lang w:val="es-AR"/>
        </w:rPr>
        <w:br/>
        <w:t xml:space="preserve">    </w:t>
      </w:r>
      <w:r w:rsidRPr="003970BD">
        <w:rPr>
          <w:color w:val="CF8E6D"/>
          <w:lang w:val="es-AR"/>
        </w:rPr>
        <w:t xml:space="preserve">private var </w:t>
      </w:r>
      <w:r w:rsidRPr="003970BD">
        <w:rPr>
          <w:color w:val="C77DBB"/>
          <w:lang w:val="es-AR"/>
        </w:rPr>
        <w:t xml:space="preserve">startX </w:t>
      </w:r>
      <w:r w:rsidRPr="003970BD">
        <w:rPr>
          <w:color w:val="BCBEC4"/>
          <w:lang w:val="es-AR"/>
        </w:rPr>
        <w:t xml:space="preserve">= </w:t>
      </w:r>
      <w:r w:rsidRPr="003970BD">
        <w:rPr>
          <w:color w:val="2AACB8"/>
          <w:lang w:val="es-AR"/>
        </w:rPr>
        <w:t>0f</w:t>
      </w:r>
      <w:r w:rsidRPr="003970BD">
        <w:rPr>
          <w:color w:val="2AACB8"/>
          <w:lang w:val="es-AR"/>
        </w:rPr>
        <w:br/>
        <w:t xml:space="preserve">    </w:t>
      </w:r>
      <w:r w:rsidRPr="003970BD">
        <w:rPr>
          <w:color w:val="CF8E6D"/>
          <w:lang w:val="es-AR"/>
        </w:rPr>
        <w:t xml:space="preserve">private var </w:t>
      </w:r>
      <w:r w:rsidRPr="003970BD">
        <w:rPr>
          <w:color w:val="C77DBB"/>
          <w:lang w:val="es-AR"/>
        </w:rPr>
        <w:t xml:space="preserve">startY </w:t>
      </w:r>
      <w:r w:rsidRPr="003970BD">
        <w:rPr>
          <w:color w:val="BCBEC4"/>
          <w:lang w:val="es-AR"/>
        </w:rPr>
        <w:t xml:space="preserve">= </w:t>
      </w:r>
      <w:r w:rsidRPr="003970BD">
        <w:rPr>
          <w:color w:val="2AACB8"/>
          <w:lang w:val="es-AR"/>
        </w:rPr>
        <w:t>0f</w:t>
      </w:r>
      <w:r w:rsidRPr="003970BD">
        <w:rPr>
          <w:color w:val="2AACB8"/>
          <w:lang w:val="es-AR"/>
        </w:rPr>
        <w:br/>
      </w:r>
      <w:r w:rsidRPr="003970BD">
        <w:rPr>
          <w:color w:val="2AACB8"/>
          <w:lang w:val="es-AR"/>
        </w:rPr>
        <w:br/>
        <w:t xml:space="preserve">    </w:t>
      </w:r>
      <w:r w:rsidRPr="003970BD">
        <w:rPr>
          <w:color w:val="CF8E6D"/>
          <w:lang w:val="es-AR"/>
        </w:rPr>
        <w:t xml:space="preserve">private val </w:t>
      </w:r>
      <w:r w:rsidRPr="003970BD">
        <w:rPr>
          <w:color w:val="C77DBB"/>
          <w:lang w:val="es-AR"/>
        </w:rPr>
        <w:t xml:space="preserve">thresholdWidth </w:t>
      </w:r>
      <w:r w:rsidRPr="003970BD">
        <w:rPr>
          <w:color w:val="CF8E6D"/>
          <w:lang w:val="es-AR"/>
        </w:rPr>
        <w:t>get</w:t>
      </w:r>
      <w:r w:rsidRPr="003970BD">
        <w:rPr>
          <w:color w:val="BCBEC4"/>
          <w:lang w:val="es-AR"/>
        </w:rPr>
        <w:t>() = (</w:t>
      </w:r>
      <w:r w:rsidRPr="003970BD">
        <w:rPr>
          <w:i/>
          <w:iCs/>
          <w:color w:val="C77DBB"/>
          <w:lang w:val="es-AR"/>
        </w:rPr>
        <w:t>resources</w:t>
      </w:r>
      <w:r w:rsidRPr="003970BD">
        <w:rPr>
          <w:color w:val="BCBEC4"/>
          <w:lang w:val="es-AR"/>
        </w:rPr>
        <w:t>.</w:t>
      </w:r>
      <w:r w:rsidRPr="003970BD">
        <w:rPr>
          <w:i/>
          <w:iCs/>
          <w:color w:val="C77DBB"/>
          <w:lang w:val="es-AR"/>
        </w:rPr>
        <w:t>displayMetrics</w:t>
      </w:r>
      <w:r w:rsidRPr="003970BD">
        <w:rPr>
          <w:color w:val="BCBEC4"/>
          <w:lang w:val="es-AR"/>
        </w:rPr>
        <w:t>.</w:t>
      </w:r>
      <w:r w:rsidRPr="003970BD">
        <w:rPr>
          <w:color w:val="C77DBB"/>
          <w:lang w:val="es-AR"/>
        </w:rPr>
        <w:t xml:space="preserve">widthPixels </w:t>
      </w:r>
      <w:r w:rsidRPr="003970BD">
        <w:rPr>
          <w:color w:val="BCBEC4"/>
          <w:lang w:val="es-AR"/>
        </w:rPr>
        <w:t xml:space="preserve">* </w:t>
      </w:r>
      <w:r w:rsidRPr="003970BD">
        <w:rPr>
          <w:color w:val="2AACB8"/>
          <w:lang w:val="es-AR"/>
        </w:rPr>
        <w:t>0.25f</w:t>
      </w:r>
      <w:r w:rsidRPr="003970BD">
        <w:rPr>
          <w:color w:val="BCBEC4"/>
          <w:lang w:val="es-AR"/>
        </w:rPr>
        <w:t>)</w:t>
      </w:r>
      <w:r w:rsidRPr="003970BD">
        <w:rPr>
          <w:color w:val="BCBEC4"/>
          <w:lang w:val="es-AR"/>
        </w:rPr>
        <w:br/>
        <w:t xml:space="preserve">    </w:t>
      </w:r>
      <w:r w:rsidRPr="003970BD">
        <w:rPr>
          <w:color w:val="CF8E6D"/>
          <w:lang w:val="es-AR"/>
        </w:rPr>
        <w:t xml:space="preserve">private val </w:t>
      </w:r>
      <w:r w:rsidRPr="003970BD">
        <w:rPr>
          <w:color w:val="C77DBB"/>
          <w:lang w:val="es-AR"/>
        </w:rPr>
        <w:t xml:space="preserve">thresholdHeight </w:t>
      </w:r>
      <w:r w:rsidRPr="003970BD">
        <w:rPr>
          <w:color w:val="CF8E6D"/>
          <w:lang w:val="es-AR"/>
        </w:rPr>
        <w:t>get</w:t>
      </w:r>
      <w:r w:rsidRPr="003970BD">
        <w:rPr>
          <w:color w:val="BCBEC4"/>
          <w:lang w:val="es-AR"/>
        </w:rPr>
        <w:t>() = (</w:t>
      </w:r>
      <w:r w:rsidRPr="003970BD">
        <w:rPr>
          <w:i/>
          <w:iCs/>
          <w:color w:val="C77DBB"/>
          <w:lang w:val="es-AR"/>
        </w:rPr>
        <w:t>resources</w:t>
      </w:r>
      <w:r w:rsidRPr="003970BD">
        <w:rPr>
          <w:color w:val="BCBEC4"/>
          <w:lang w:val="es-AR"/>
        </w:rPr>
        <w:t>.</w:t>
      </w:r>
      <w:r w:rsidRPr="003970BD">
        <w:rPr>
          <w:i/>
          <w:iCs/>
          <w:color w:val="C77DBB"/>
          <w:lang w:val="es-AR"/>
        </w:rPr>
        <w:t>displayMetrics</w:t>
      </w:r>
      <w:r w:rsidRPr="003970BD">
        <w:rPr>
          <w:color w:val="BCBEC4"/>
          <w:lang w:val="es-AR"/>
        </w:rPr>
        <w:t>.</w:t>
      </w:r>
      <w:r w:rsidRPr="003970BD">
        <w:rPr>
          <w:color w:val="C77DBB"/>
          <w:lang w:val="es-AR"/>
        </w:rPr>
        <w:t xml:space="preserve">heightPixels </w:t>
      </w:r>
      <w:r w:rsidRPr="003970BD">
        <w:rPr>
          <w:color w:val="BCBEC4"/>
          <w:lang w:val="es-AR"/>
        </w:rPr>
        <w:t xml:space="preserve">* </w:t>
      </w:r>
      <w:r w:rsidRPr="003970BD">
        <w:rPr>
          <w:color w:val="2AACB8"/>
          <w:lang w:val="es-AR"/>
        </w:rPr>
        <w:t>0.25f</w:t>
      </w:r>
      <w:r w:rsidRPr="003970BD">
        <w:rPr>
          <w:color w:val="BCBEC4"/>
          <w:lang w:val="es-AR"/>
        </w:rPr>
        <w:t>)</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Se ejecuta cuando se crea la actividad. Inicializa los componentes de la UI y maneja</w:t>
      </w:r>
      <w:r w:rsidRPr="003970BD">
        <w:rPr>
          <w:i/>
          <w:iCs/>
          <w:color w:val="5F826B"/>
          <w:lang w:val="es-AR"/>
        </w:rPr>
        <w:br/>
        <w:t xml:space="preserve">     * la navegación y los gestos táctiles.</w:t>
      </w:r>
      <w:r w:rsidRPr="003970BD">
        <w:rPr>
          <w:i/>
          <w:iCs/>
          <w:color w:val="5F826B"/>
          <w:lang w:val="es-AR"/>
        </w:rPr>
        <w:br/>
        <w:t xml:space="preserve">     */</w:t>
      </w:r>
      <w:r w:rsidRPr="003970BD">
        <w:rPr>
          <w:i/>
          <w:iCs/>
          <w:color w:val="5F826B"/>
          <w:lang w:val="es-AR"/>
        </w:rPr>
        <w:br/>
        <w:t xml:space="preserve">    </w:t>
      </w:r>
      <w:proofErr w:type="gramStart"/>
      <w:r w:rsidRPr="003970BD">
        <w:rPr>
          <w:color w:val="B3AE60"/>
          <w:lang w:val="es-AR"/>
        </w:rPr>
        <w:t>@SuppressLint</w:t>
      </w:r>
      <w:r w:rsidRPr="003970BD">
        <w:rPr>
          <w:color w:val="BCBEC4"/>
          <w:lang w:val="es-AR"/>
        </w:rPr>
        <w:t>(</w:t>
      </w:r>
      <w:proofErr w:type="gramEnd"/>
      <w:r w:rsidRPr="003970BD">
        <w:rPr>
          <w:color w:val="6AAB73"/>
          <w:lang w:val="es-AR"/>
        </w:rPr>
        <w:t>"ClickableViewAccessibility"</w:t>
      </w:r>
      <w:r w:rsidRPr="003970BD">
        <w:rPr>
          <w:color w:val="BCBEC4"/>
          <w:lang w:val="es-AR"/>
        </w:rPr>
        <w:t>)</w:t>
      </w:r>
      <w:r w:rsidRPr="003970BD">
        <w:rPr>
          <w:color w:val="BCBEC4"/>
          <w:lang w:val="es-AR"/>
        </w:rPr>
        <w:br/>
        <w:t xml:space="preserve">    </w:t>
      </w:r>
      <w:r w:rsidRPr="003970BD">
        <w:rPr>
          <w:color w:val="CF8E6D"/>
          <w:lang w:val="es-AR"/>
        </w:rPr>
        <w:t xml:space="preserve">override fun </w:t>
      </w:r>
      <w:r w:rsidRPr="003970BD">
        <w:rPr>
          <w:color w:val="56A8F5"/>
          <w:lang w:val="es-AR"/>
        </w:rPr>
        <w:t>onCreate</w:t>
      </w:r>
      <w:r w:rsidRPr="003970BD">
        <w:rPr>
          <w:color w:val="BCBEC4"/>
          <w:lang w:val="es-AR"/>
        </w:rPr>
        <w:t>(savedInstanceState: Bundle?) {</w:t>
      </w:r>
      <w:r w:rsidRPr="003970BD">
        <w:rPr>
          <w:color w:val="BCBEC4"/>
          <w:lang w:val="es-AR"/>
        </w:rPr>
        <w:br/>
        <w:t xml:space="preserve">        </w:t>
      </w:r>
      <w:r w:rsidRPr="003970BD">
        <w:rPr>
          <w:color w:val="CF8E6D"/>
          <w:lang w:val="es-AR"/>
        </w:rPr>
        <w:t>super</w:t>
      </w:r>
      <w:r w:rsidRPr="003970BD">
        <w:rPr>
          <w:color w:val="BCBEC4"/>
          <w:lang w:val="es-AR"/>
        </w:rPr>
        <w:t>.onCreate(savedInstanceState)</w:t>
      </w:r>
      <w:r w:rsidRPr="003970BD">
        <w:rPr>
          <w:color w:val="BCBEC4"/>
          <w:lang w:val="es-AR"/>
        </w:rPr>
        <w:br/>
        <w:t xml:space="preserve">        setContentView(R.layout.</w:t>
      </w:r>
      <w:r w:rsidRPr="003970BD">
        <w:rPr>
          <w:i/>
          <w:iCs/>
          <w:color w:val="C77DBB"/>
          <w:lang w:val="es-AR"/>
        </w:rPr>
        <w:t>activity_main</w:t>
      </w:r>
      <w:r w:rsidRPr="003970BD">
        <w:rPr>
          <w:color w:val="BCBEC4"/>
          <w:lang w:val="es-AR"/>
        </w:rPr>
        <w:t>)</w:t>
      </w:r>
      <w:r w:rsidRPr="003970BD">
        <w:rPr>
          <w:color w:val="BCBEC4"/>
          <w:lang w:val="es-AR"/>
        </w:rPr>
        <w:br/>
      </w:r>
      <w:r w:rsidRPr="003970BD">
        <w:rPr>
          <w:color w:val="BCBEC4"/>
          <w:lang w:val="es-AR"/>
        </w:rPr>
        <w:br/>
      </w:r>
      <w:r w:rsidRPr="003970BD">
        <w:rPr>
          <w:color w:val="BCBEC4"/>
          <w:lang w:val="es-AR"/>
        </w:rPr>
        <w:lastRenderedPageBreak/>
        <w:t xml:space="preserve">        </w:t>
      </w:r>
      <w:r w:rsidRPr="003970BD">
        <w:rPr>
          <w:color w:val="7A7E85"/>
          <w:lang w:val="es-AR"/>
        </w:rPr>
        <w:t>// Obtiene el índice del modelo seleccionado y los nombres de los modelos</w:t>
      </w:r>
      <w:r w:rsidRPr="003970BD">
        <w:rPr>
          <w:color w:val="7A7E85"/>
          <w:lang w:val="es-AR"/>
        </w:rPr>
        <w:br/>
        <w:t xml:space="preserve">        </w:t>
      </w:r>
      <w:r w:rsidRPr="003970BD">
        <w:rPr>
          <w:color w:val="CF8E6D"/>
          <w:lang w:val="es-AR"/>
        </w:rPr>
        <w:t xml:space="preserve">val </w:t>
      </w:r>
      <w:r w:rsidRPr="003970BD">
        <w:rPr>
          <w:color w:val="BCBEC4"/>
          <w:lang w:val="es-AR"/>
        </w:rPr>
        <w:t xml:space="preserve">selectedModelIndex = </w:t>
      </w:r>
      <w:r w:rsidRPr="003970BD">
        <w:rPr>
          <w:i/>
          <w:iCs/>
          <w:color w:val="C77DBB"/>
          <w:lang w:val="es-AR"/>
        </w:rPr>
        <w:t>intent</w:t>
      </w:r>
      <w:r w:rsidRPr="003970BD">
        <w:rPr>
          <w:color w:val="BCBEC4"/>
          <w:lang w:val="es-AR"/>
        </w:rPr>
        <w:t>.getIntExtra(</w:t>
      </w:r>
      <w:r w:rsidRPr="003970BD">
        <w:rPr>
          <w:color w:val="6AAB73"/>
          <w:lang w:val="es-AR"/>
        </w:rPr>
        <w:t>"selectedModelIndex"</w:t>
      </w:r>
      <w:r w:rsidRPr="003970BD">
        <w:rPr>
          <w:color w:val="BCBEC4"/>
          <w:lang w:val="es-AR"/>
        </w:rPr>
        <w:t xml:space="preserve">, </w:t>
      </w:r>
      <w:r w:rsidRPr="003970BD">
        <w:rPr>
          <w:color w:val="2AACB8"/>
          <w:lang w:val="es-AR"/>
        </w:rPr>
        <w:t>0</w:t>
      </w:r>
      <w:r w:rsidRPr="003970BD">
        <w:rPr>
          <w:color w:val="BCBEC4"/>
          <w:lang w:val="es-AR"/>
        </w:rPr>
        <w:t>)</w:t>
      </w:r>
      <w:r w:rsidRPr="003970BD">
        <w:rPr>
          <w:color w:val="BCBEC4"/>
          <w:lang w:val="es-AR"/>
        </w:rPr>
        <w:br/>
        <w:t xml:space="preserve">        </w:t>
      </w:r>
      <w:r w:rsidRPr="003970BD">
        <w:rPr>
          <w:color w:val="CF8E6D"/>
          <w:lang w:val="es-AR"/>
        </w:rPr>
        <w:t xml:space="preserve">val </w:t>
      </w:r>
      <w:r w:rsidRPr="003970BD">
        <w:rPr>
          <w:color w:val="BCBEC4"/>
          <w:lang w:val="es-AR"/>
        </w:rPr>
        <w:t xml:space="preserve">modelNames = </w:t>
      </w:r>
      <w:r w:rsidRPr="003970BD">
        <w:rPr>
          <w:i/>
          <w:iCs/>
          <w:color w:val="C77DBB"/>
          <w:lang w:val="es-AR"/>
        </w:rPr>
        <w:t>resources</w:t>
      </w:r>
      <w:r w:rsidRPr="003970BD">
        <w:rPr>
          <w:color w:val="BCBEC4"/>
          <w:lang w:val="es-AR"/>
        </w:rPr>
        <w:t>.getStringArray(R.array.</w:t>
      </w:r>
      <w:r w:rsidRPr="003970BD">
        <w:rPr>
          <w:i/>
          <w:iCs/>
          <w:color w:val="C77DBB"/>
          <w:lang w:val="es-AR"/>
        </w:rPr>
        <w:t>model_names</w:t>
      </w:r>
      <w:r w:rsidRPr="003970BD">
        <w:rPr>
          <w:color w:val="BCBEC4"/>
          <w:lang w:val="es-AR"/>
        </w:rPr>
        <w:t>)</w:t>
      </w:r>
      <w:r w:rsidRPr="003970BD">
        <w:rPr>
          <w:color w:val="BCBEC4"/>
          <w:lang w:val="es-AR"/>
        </w:rPr>
        <w:br/>
      </w:r>
      <w:r w:rsidRPr="003970BD">
        <w:rPr>
          <w:color w:val="BCBEC4"/>
          <w:lang w:val="es-AR"/>
        </w:rPr>
        <w:br/>
        <w:t xml:space="preserve">        </w:t>
      </w:r>
      <w:r w:rsidRPr="003970BD">
        <w:rPr>
          <w:i/>
          <w:iCs/>
          <w:color w:val="C77DBB"/>
          <w:lang w:val="es-AR"/>
        </w:rPr>
        <w:t>window</w:t>
      </w:r>
      <w:r w:rsidRPr="003970BD">
        <w:rPr>
          <w:color w:val="BCBEC4"/>
          <w:lang w:val="es-AR"/>
        </w:rPr>
        <w:t>.</w:t>
      </w:r>
      <w:r w:rsidRPr="003970BD">
        <w:rPr>
          <w:i/>
          <w:iCs/>
          <w:color w:val="C77DBB"/>
          <w:lang w:val="es-AR"/>
        </w:rPr>
        <w:t xml:space="preserve">statusBarColor </w:t>
      </w:r>
      <w:r w:rsidRPr="003970BD">
        <w:rPr>
          <w:color w:val="BCBEC4"/>
          <w:lang w:val="es-AR"/>
        </w:rPr>
        <w:t>= ContextCompat.getColor(</w:t>
      </w:r>
      <w:r w:rsidRPr="003970BD">
        <w:rPr>
          <w:color w:val="CF8E6D"/>
          <w:lang w:val="es-AR"/>
        </w:rPr>
        <w:t>this</w:t>
      </w:r>
      <w:r w:rsidRPr="003970BD">
        <w:rPr>
          <w:color w:val="BCBEC4"/>
          <w:lang w:val="es-AR"/>
        </w:rPr>
        <w:t>, R.color.</w:t>
      </w:r>
      <w:r w:rsidRPr="003970BD">
        <w:rPr>
          <w:i/>
          <w:iCs/>
          <w:color w:val="C77DBB"/>
          <w:lang w:val="es-AR"/>
        </w:rPr>
        <w:t>green</w:t>
      </w:r>
      <w:r w:rsidRPr="003970BD">
        <w:rPr>
          <w:color w:val="BCBEC4"/>
          <w:lang w:val="es-AR"/>
        </w:rPr>
        <w:t>)</w:t>
      </w:r>
      <w:r w:rsidRPr="003970BD">
        <w:rPr>
          <w:color w:val="BCBEC4"/>
          <w:lang w:val="es-AR"/>
        </w:rPr>
        <w:br/>
        <w:t xml:space="preserve">        </w:t>
      </w:r>
      <w:r w:rsidRPr="003970BD">
        <w:rPr>
          <w:color w:val="C77DBB"/>
          <w:lang w:val="es-AR"/>
        </w:rPr>
        <w:t xml:space="preserve">mediaPlayer </w:t>
      </w:r>
      <w:r w:rsidRPr="003970BD">
        <w:rPr>
          <w:color w:val="BCBEC4"/>
          <w:lang w:val="es-AR"/>
        </w:rPr>
        <w:t>= MediaPlayer.create(</w:t>
      </w:r>
      <w:r w:rsidRPr="003970BD">
        <w:rPr>
          <w:color w:val="CF8E6D"/>
          <w:lang w:val="es-AR"/>
        </w:rPr>
        <w:t>this</w:t>
      </w:r>
      <w:r w:rsidRPr="003970BD">
        <w:rPr>
          <w:color w:val="BCBEC4"/>
          <w:lang w:val="es-AR"/>
        </w:rPr>
        <w:t xml:space="preserve">, </w:t>
      </w:r>
      <w:r w:rsidRPr="003970BD">
        <w:rPr>
          <w:i/>
          <w:iCs/>
          <w:color w:val="BCBEC4"/>
          <w:lang w:val="es-AR"/>
        </w:rPr>
        <w:t>getLocalizedAudioResId</w:t>
      </w:r>
      <w:r w:rsidRPr="003970BD">
        <w:rPr>
          <w:color w:val="BCBEC4"/>
          <w:lang w:val="es-AR"/>
        </w:rPr>
        <w:t>(</w:t>
      </w:r>
      <w:r w:rsidRPr="003970BD">
        <w:rPr>
          <w:color w:val="CF8E6D"/>
          <w:lang w:val="es-AR"/>
        </w:rPr>
        <w:t>this</w:t>
      </w:r>
      <w:r w:rsidRPr="003970BD">
        <w:rPr>
          <w:color w:val="BCBEC4"/>
          <w:lang w:val="es-AR"/>
        </w:rPr>
        <w:t xml:space="preserve">, </w:t>
      </w:r>
      <w:r w:rsidRPr="003970BD">
        <w:rPr>
          <w:color w:val="6AAB73"/>
          <w:lang w:val="es-AR"/>
        </w:rPr>
        <w:t>"menu_principal"</w:t>
      </w:r>
      <w:r w:rsidRPr="003970BD">
        <w:rPr>
          <w:color w:val="BCBEC4"/>
          <w:lang w:val="es-AR"/>
        </w:rPr>
        <w:t>))</w:t>
      </w:r>
      <w:r w:rsidRPr="003970BD">
        <w:rPr>
          <w:color w:val="BCBEC4"/>
          <w:lang w:val="es-AR"/>
        </w:rPr>
        <w:br/>
      </w:r>
      <w:r w:rsidRPr="003970BD">
        <w:rPr>
          <w:color w:val="BCBEC4"/>
          <w:lang w:val="es-AR"/>
        </w:rPr>
        <w:br/>
        <w:t xml:space="preserve">        setupButtons(modelNames, selectedModelIndex)</w:t>
      </w:r>
      <w:r w:rsidRPr="003970BD">
        <w:rPr>
          <w:color w:val="BCBEC4"/>
          <w:lang w:val="es-AR"/>
        </w:rPr>
        <w:br/>
        <w:t xml:space="preserve">        setupTouchListener(selectedModelIndex)</w:t>
      </w:r>
      <w:r w:rsidRPr="003970BD">
        <w:rPr>
          <w:color w:val="BCBEC4"/>
          <w:lang w:val="es-AR"/>
        </w:rPr>
        <w:br/>
        <w:t xml:space="preserve">    }</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Configura los botones del menú principal con sus respectivas acciones.</w:t>
      </w:r>
      <w:r w:rsidRPr="003970BD">
        <w:rPr>
          <w:i/>
          <w:iCs/>
          <w:color w:val="5F826B"/>
          <w:lang w:val="es-AR"/>
        </w:rPr>
        <w:br/>
        <w:t xml:space="preserve">     </w:t>
      </w:r>
      <w:r w:rsidRPr="00EA25D2">
        <w:rPr>
          <w:i/>
          <w:iCs/>
          <w:color w:val="5F826B"/>
        </w:rPr>
        <w:t>*/</w:t>
      </w:r>
      <w:r w:rsidRPr="00EA25D2">
        <w:rPr>
          <w:i/>
          <w:iCs/>
          <w:color w:val="5F826B"/>
        </w:rPr>
        <w:br/>
        <w:t xml:space="preserve">    </w:t>
      </w:r>
      <w:r w:rsidRPr="00EA25D2">
        <w:rPr>
          <w:color w:val="CF8E6D"/>
        </w:rPr>
        <w:t xml:space="preserve">private fun </w:t>
      </w:r>
      <w:r w:rsidRPr="00EA25D2">
        <w:rPr>
          <w:color w:val="56A8F5"/>
        </w:rPr>
        <w:t>setupButtons</w:t>
      </w:r>
      <w:r w:rsidRPr="00EA25D2">
        <w:rPr>
          <w:color w:val="BCBEC4"/>
        </w:rPr>
        <w:t>(modelNames: Array&lt;String&gt;, selectedModelIndex: Int) {</w:t>
      </w:r>
      <w:r w:rsidRPr="00EA25D2">
        <w:rPr>
          <w:color w:val="BCBEC4"/>
        </w:rPr>
        <w:br/>
        <w:t xml:space="preserve">        findViewById&lt;CardView&gt;(R.id.</w:t>
      </w:r>
      <w:r w:rsidRPr="00EA25D2">
        <w:rPr>
          <w:i/>
          <w:iCs/>
          <w:color w:val="C77DBB"/>
        </w:rPr>
        <w:t>ScanButton</w:t>
      </w:r>
      <w:r w:rsidRPr="00EA25D2">
        <w:rPr>
          <w:color w:val="BCBEC4"/>
        </w:rPr>
        <w:t xml:space="preserve">).setOnClickListener </w:t>
      </w:r>
      <w:r w:rsidRPr="00EA25D2">
        <w:rPr>
          <w:b/>
          <w:bCs/>
          <w:color w:val="BCBEC4"/>
        </w:rPr>
        <w:t>{</w:t>
      </w:r>
      <w:r w:rsidRPr="00EA25D2">
        <w:rPr>
          <w:b/>
          <w:bCs/>
          <w:color w:val="BCBEC4"/>
        </w:rPr>
        <w:br/>
        <w:t xml:space="preserve">            </w:t>
      </w:r>
      <w:r w:rsidRPr="00EA25D2">
        <w:rPr>
          <w:color w:val="CF8E6D"/>
        </w:rPr>
        <w:t xml:space="preserve">val </w:t>
      </w:r>
      <w:r w:rsidRPr="00EA25D2">
        <w:rPr>
          <w:color w:val="BCBEC4"/>
        </w:rPr>
        <w:t>intent = Intent(</w:t>
      </w:r>
      <w:r w:rsidRPr="00EA25D2">
        <w:rPr>
          <w:color w:val="CF8E6D"/>
        </w:rPr>
        <w:t>this</w:t>
      </w:r>
      <w:r w:rsidRPr="00EA25D2">
        <w:rPr>
          <w:color w:val="BCBEC4"/>
        </w:rPr>
        <w:t>, ScanBillActivity::</w:t>
      </w:r>
      <w:r w:rsidRPr="00EA25D2">
        <w:rPr>
          <w:color w:val="CF8E6D"/>
        </w:rPr>
        <w:t>class</w:t>
      </w:r>
      <w:r w:rsidRPr="00EA25D2">
        <w:rPr>
          <w:color w:val="BCBEC4"/>
        </w:rPr>
        <w:t>.</w:t>
      </w:r>
      <w:r w:rsidRPr="00EA25D2">
        <w:rPr>
          <w:i/>
          <w:iCs/>
          <w:color w:val="C77DBB"/>
        </w:rPr>
        <w:t>java</w:t>
      </w:r>
      <w:r w:rsidRPr="00EA25D2">
        <w:rPr>
          <w:color w:val="BCBEC4"/>
        </w:rPr>
        <w:t>)</w:t>
      </w:r>
      <w:r w:rsidRPr="00EA25D2">
        <w:rPr>
          <w:color w:val="BCBEC4"/>
        </w:rPr>
        <w:br/>
        <w:t xml:space="preserve">            </w:t>
      </w:r>
      <w:r w:rsidRPr="00EA25D2">
        <w:rPr>
          <w:color w:val="7A7E85"/>
        </w:rPr>
        <w:t>// Envía el modelo seleccionado a la actividad ScanBillActivity</w:t>
      </w:r>
      <w:r w:rsidRPr="00EA25D2">
        <w:rPr>
          <w:color w:val="7A7E85"/>
        </w:rPr>
        <w:br/>
        <w:t xml:space="preserve">            </w:t>
      </w:r>
      <w:r w:rsidRPr="00EA25D2">
        <w:rPr>
          <w:color w:val="BCBEC4"/>
        </w:rPr>
        <w:t>intent.putExtra(</w:t>
      </w:r>
      <w:r w:rsidRPr="00EA25D2">
        <w:rPr>
          <w:color w:val="BCBEC4"/>
        </w:rPr>
        <w:br/>
        <w:t xml:space="preserve">                </w:t>
      </w:r>
      <w:r w:rsidRPr="00EA25D2">
        <w:rPr>
          <w:color w:val="6AAB73"/>
        </w:rPr>
        <w:t>"selectedModel"</w:t>
      </w:r>
      <w:r w:rsidRPr="00EA25D2">
        <w:rPr>
          <w:color w:val="BCBEC4"/>
        </w:rPr>
        <w:t>,</w:t>
      </w:r>
      <w:r w:rsidRPr="00EA25D2">
        <w:rPr>
          <w:color w:val="BCBEC4"/>
        </w:rPr>
        <w:br/>
        <w:t xml:space="preserve">                modelNames[selectedModelIndex].</w:t>
      </w:r>
      <w:r w:rsidRPr="00EA25D2">
        <w:rPr>
          <w:i/>
          <w:iCs/>
          <w:color w:val="57AAF7"/>
        </w:rPr>
        <w:t>split</w:t>
      </w:r>
      <w:r w:rsidRPr="00EA25D2">
        <w:rPr>
          <w:color w:val="BCBEC4"/>
        </w:rPr>
        <w:t>(</w:t>
      </w:r>
      <w:r w:rsidRPr="00EA25D2">
        <w:rPr>
          <w:color w:val="6AAB73"/>
        </w:rPr>
        <w:t>" "</w:t>
      </w:r>
      <w:r w:rsidRPr="00EA25D2">
        <w:rPr>
          <w:color w:val="BCBEC4"/>
        </w:rPr>
        <w:t>)[</w:t>
      </w:r>
      <w:r w:rsidRPr="00EA25D2">
        <w:rPr>
          <w:color w:val="2AACB8"/>
        </w:rPr>
        <w:t>0</w:t>
      </w:r>
      <w:r w:rsidRPr="00EA25D2">
        <w:rPr>
          <w:color w:val="BCBEC4"/>
        </w:rPr>
        <w:t>].</w:t>
      </w:r>
      <w:r w:rsidRPr="00EA25D2">
        <w:rPr>
          <w:i/>
          <w:iCs/>
          <w:color w:val="57AAF7"/>
        </w:rPr>
        <w:t>lowercase</w:t>
      </w:r>
      <w:r w:rsidRPr="00EA25D2">
        <w:rPr>
          <w:color w:val="BCBEC4"/>
        </w:rPr>
        <w:t>()</w:t>
      </w:r>
      <w:r w:rsidRPr="00EA25D2">
        <w:rPr>
          <w:color w:val="BCBEC4"/>
        </w:rPr>
        <w:br/>
        <w:t xml:space="preserve">            )</w:t>
      </w:r>
      <w:r w:rsidRPr="00EA25D2">
        <w:rPr>
          <w:color w:val="BCBEC4"/>
        </w:rPr>
        <w:br/>
        <w:t xml:space="preserve">            startActivity(intent)</w:t>
      </w:r>
      <w:r w:rsidRPr="00EA25D2">
        <w:rPr>
          <w:color w:val="BCBEC4"/>
        </w:rPr>
        <w:br/>
        <w:t xml:space="preserve">        </w:t>
      </w:r>
      <w:r w:rsidRPr="00EA25D2">
        <w:rPr>
          <w:b/>
          <w:bCs/>
          <w:color w:val="BCBEC4"/>
        </w:rPr>
        <w:t>}</w:t>
      </w:r>
      <w:r w:rsidRPr="00EA25D2">
        <w:rPr>
          <w:b/>
          <w:bCs/>
          <w:color w:val="BCBEC4"/>
        </w:rPr>
        <w:br/>
      </w:r>
      <w:r w:rsidRPr="00EA25D2">
        <w:rPr>
          <w:b/>
          <w:bCs/>
          <w:color w:val="BCBEC4"/>
        </w:rPr>
        <w:br/>
        <w:t xml:space="preserve">        </w:t>
      </w:r>
      <w:r w:rsidRPr="00EA25D2">
        <w:rPr>
          <w:color w:val="BCBEC4"/>
        </w:rPr>
        <w:t>findViewById&lt;CardView&gt;(R.id.</w:t>
      </w:r>
      <w:r w:rsidRPr="00EA25D2">
        <w:rPr>
          <w:i/>
          <w:iCs/>
          <w:color w:val="C77DBB"/>
        </w:rPr>
        <w:t>HistoryButton</w:t>
      </w:r>
      <w:r w:rsidRPr="00EA25D2">
        <w:rPr>
          <w:color w:val="BCBEC4"/>
        </w:rPr>
        <w:t xml:space="preserve">).setOnClickListener </w:t>
      </w:r>
      <w:r w:rsidRPr="00EA25D2">
        <w:rPr>
          <w:b/>
          <w:bCs/>
          <w:color w:val="BCBEC4"/>
        </w:rPr>
        <w:t>{</w:t>
      </w:r>
      <w:r w:rsidRPr="00EA25D2">
        <w:rPr>
          <w:b/>
          <w:bCs/>
          <w:color w:val="BCBEC4"/>
        </w:rPr>
        <w:br/>
        <w:t xml:space="preserve">            </w:t>
      </w:r>
      <w:r w:rsidRPr="00EA25D2">
        <w:rPr>
          <w:color w:val="BCBEC4"/>
        </w:rPr>
        <w:t>startActivity(Intent(</w:t>
      </w:r>
      <w:r w:rsidRPr="00EA25D2">
        <w:rPr>
          <w:color w:val="CF8E6D"/>
        </w:rPr>
        <w:t>this</w:t>
      </w:r>
      <w:r w:rsidRPr="00EA25D2">
        <w:rPr>
          <w:color w:val="BCBEC4"/>
        </w:rPr>
        <w:t>, CountBillActivity::</w:t>
      </w:r>
      <w:r w:rsidRPr="00EA25D2">
        <w:rPr>
          <w:color w:val="CF8E6D"/>
        </w:rPr>
        <w:t>class</w:t>
      </w:r>
      <w:r w:rsidRPr="00EA25D2">
        <w:rPr>
          <w:color w:val="BCBEC4"/>
        </w:rPr>
        <w:t>.</w:t>
      </w:r>
      <w:r w:rsidRPr="00EA25D2">
        <w:rPr>
          <w:i/>
          <w:iCs/>
          <w:color w:val="C77DBB"/>
        </w:rPr>
        <w:t>java</w:t>
      </w:r>
      <w:r w:rsidRPr="00EA25D2">
        <w:rPr>
          <w:color w:val="BCBEC4"/>
        </w:rPr>
        <w:t>))</w:t>
      </w:r>
      <w:r w:rsidRPr="00EA25D2">
        <w:rPr>
          <w:color w:val="BCBEC4"/>
        </w:rPr>
        <w:br/>
        <w:t xml:space="preserve">        </w:t>
      </w:r>
      <w:r w:rsidRPr="00EA25D2">
        <w:rPr>
          <w:b/>
          <w:bCs/>
          <w:color w:val="BCBEC4"/>
        </w:rPr>
        <w:t>}</w:t>
      </w:r>
      <w:r w:rsidRPr="00EA25D2">
        <w:rPr>
          <w:b/>
          <w:bCs/>
          <w:color w:val="BCBEC4"/>
        </w:rPr>
        <w:br/>
      </w:r>
      <w:r w:rsidRPr="00EA25D2">
        <w:rPr>
          <w:b/>
          <w:bCs/>
          <w:color w:val="BCBEC4"/>
        </w:rPr>
        <w:br/>
        <w:t xml:space="preserve">        </w:t>
      </w:r>
      <w:r w:rsidRPr="00EA25D2">
        <w:rPr>
          <w:color w:val="BCBEC4"/>
        </w:rPr>
        <w:t>findViewById&lt;CardView&gt;(R.id.</w:t>
      </w:r>
      <w:r w:rsidRPr="00EA25D2">
        <w:rPr>
          <w:i/>
          <w:iCs/>
          <w:color w:val="C77DBB"/>
        </w:rPr>
        <w:t>TutorialButton</w:t>
      </w:r>
      <w:r w:rsidRPr="00EA25D2">
        <w:rPr>
          <w:color w:val="BCBEC4"/>
        </w:rPr>
        <w:t xml:space="preserve">).setOnClickListener </w:t>
      </w:r>
      <w:r w:rsidRPr="00EA25D2">
        <w:rPr>
          <w:b/>
          <w:bCs/>
          <w:color w:val="BCBEC4"/>
        </w:rPr>
        <w:t>{</w:t>
      </w:r>
      <w:r w:rsidRPr="00EA25D2">
        <w:rPr>
          <w:b/>
          <w:bCs/>
          <w:color w:val="BCBEC4"/>
        </w:rPr>
        <w:br/>
        <w:t xml:space="preserve">            </w:t>
      </w:r>
      <w:r w:rsidRPr="00EA25D2">
        <w:rPr>
          <w:color w:val="BCBEC4"/>
        </w:rPr>
        <w:t>startActivity(Intent(</w:t>
      </w:r>
      <w:r w:rsidRPr="00EA25D2">
        <w:rPr>
          <w:color w:val="CF8E6D"/>
        </w:rPr>
        <w:t>this</w:t>
      </w:r>
      <w:r w:rsidRPr="00EA25D2">
        <w:rPr>
          <w:color w:val="BCBEC4"/>
        </w:rPr>
        <w:t>, TutorialActivity::</w:t>
      </w:r>
      <w:r w:rsidRPr="00EA25D2">
        <w:rPr>
          <w:color w:val="CF8E6D"/>
        </w:rPr>
        <w:t>class</w:t>
      </w:r>
      <w:r w:rsidRPr="00EA25D2">
        <w:rPr>
          <w:color w:val="BCBEC4"/>
        </w:rPr>
        <w:t>.</w:t>
      </w:r>
      <w:r w:rsidRPr="00EA25D2">
        <w:rPr>
          <w:i/>
          <w:iCs/>
          <w:color w:val="C77DBB"/>
        </w:rPr>
        <w:t>java</w:t>
      </w:r>
      <w:r w:rsidRPr="00EA25D2">
        <w:rPr>
          <w:color w:val="BCBEC4"/>
        </w:rPr>
        <w:t>))</w:t>
      </w:r>
      <w:r w:rsidRPr="00EA25D2">
        <w:rPr>
          <w:color w:val="BCBEC4"/>
        </w:rPr>
        <w:br/>
        <w:t xml:space="preserve">        </w:t>
      </w:r>
      <w:r w:rsidRPr="00EA25D2">
        <w:rPr>
          <w:b/>
          <w:bCs/>
          <w:color w:val="BCBEC4"/>
        </w:rPr>
        <w:t>}</w:t>
      </w:r>
      <w:r w:rsidRPr="00EA25D2">
        <w:rPr>
          <w:b/>
          <w:bCs/>
          <w:color w:val="BCBEC4"/>
        </w:rPr>
        <w:br/>
      </w:r>
      <w:r w:rsidRPr="00EA25D2">
        <w:rPr>
          <w:b/>
          <w:bCs/>
          <w:color w:val="BCBEC4"/>
        </w:rPr>
        <w:br/>
        <w:t xml:space="preserve">        </w:t>
      </w:r>
      <w:r w:rsidRPr="00EA25D2">
        <w:rPr>
          <w:color w:val="BCBEC4"/>
        </w:rPr>
        <w:t>findViewById&lt;CardView&gt;(R.id.</w:t>
      </w:r>
      <w:r w:rsidRPr="00EA25D2">
        <w:rPr>
          <w:i/>
          <w:iCs/>
          <w:color w:val="C77DBB"/>
        </w:rPr>
        <w:t>ConfigButton</w:t>
      </w:r>
      <w:r w:rsidRPr="00EA25D2">
        <w:rPr>
          <w:color w:val="BCBEC4"/>
        </w:rPr>
        <w:t xml:space="preserve">).setOnClickListener </w:t>
      </w:r>
      <w:r w:rsidRPr="00EA25D2">
        <w:rPr>
          <w:b/>
          <w:bCs/>
          <w:color w:val="BCBEC4"/>
        </w:rPr>
        <w:t>{</w:t>
      </w:r>
      <w:r w:rsidRPr="00EA25D2">
        <w:rPr>
          <w:b/>
          <w:bCs/>
          <w:color w:val="BCBEC4"/>
        </w:rPr>
        <w:br/>
        <w:t xml:space="preserve">            </w:t>
      </w:r>
      <w:r w:rsidRPr="00EA25D2">
        <w:rPr>
          <w:color w:val="CF8E6D"/>
        </w:rPr>
        <w:t xml:space="preserve">val </w:t>
      </w:r>
      <w:r w:rsidRPr="00EA25D2">
        <w:rPr>
          <w:color w:val="BCBEC4"/>
        </w:rPr>
        <w:t>intent = Intent(</w:t>
      </w:r>
      <w:r w:rsidRPr="00EA25D2">
        <w:rPr>
          <w:color w:val="CF8E6D"/>
        </w:rPr>
        <w:t>this</w:t>
      </w:r>
      <w:r w:rsidRPr="00EA25D2">
        <w:rPr>
          <w:color w:val="BCBEC4"/>
        </w:rPr>
        <w:t>, ConfigActivity::</w:t>
      </w:r>
      <w:r w:rsidRPr="00EA25D2">
        <w:rPr>
          <w:color w:val="CF8E6D"/>
        </w:rPr>
        <w:t>class</w:t>
      </w:r>
      <w:r w:rsidRPr="00EA25D2">
        <w:rPr>
          <w:color w:val="BCBEC4"/>
        </w:rPr>
        <w:t>.</w:t>
      </w:r>
      <w:r w:rsidRPr="00EA25D2">
        <w:rPr>
          <w:i/>
          <w:iCs/>
          <w:color w:val="C77DBB"/>
        </w:rPr>
        <w:t>java</w:t>
      </w:r>
      <w:r w:rsidRPr="00EA25D2">
        <w:rPr>
          <w:color w:val="BCBEC4"/>
        </w:rPr>
        <w:t>)</w:t>
      </w:r>
      <w:r w:rsidRPr="00EA25D2">
        <w:rPr>
          <w:color w:val="BCBEC4"/>
        </w:rPr>
        <w:br/>
        <w:t xml:space="preserve">            intent.putExtra(</w:t>
      </w:r>
      <w:r w:rsidRPr="00EA25D2">
        <w:rPr>
          <w:color w:val="6AAB73"/>
        </w:rPr>
        <w:t>"selectedModelIndex"</w:t>
      </w:r>
      <w:r w:rsidRPr="00EA25D2">
        <w:rPr>
          <w:color w:val="BCBEC4"/>
        </w:rPr>
        <w:t>, selectedModelIndex)</w:t>
      </w:r>
      <w:r w:rsidRPr="00EA25D2">
        <w:rPr>
          <w:color w:val="BCBEC4"/>
        </w:rPr>
        <w:br/>
        <w:t xml:space="preserve">            startActivity(intent)</w:t>
      </w:r>
      <w:r w:rsidRPr="00EA25D2">
        <w:rPr>
          <w:color w:val="BCBEC4"/>
        </w:rPr>
        <w:br/>
        <w:t xml:space="preserve">        </w:t>
      </w:r>
      <w:r w:rsidRPr="00EA25D2">
        <w:rPr>
          <w:b/>
          <w:bCs/>
          <w:color w:val="BCBEC4"/>
        </w:rPr>
        <w:t>}</w:t>
      </w:r>
      <w:r w:rsidRPr="00EA25D2">
        <w:rPr>
          <w:b/>
          <w:bCs/>
          <w:color w:val="BCBEC4"/>
        </w:rPr>
        <w:br/>
        <w:t xml:space="preserve">    </w:t>
      </w:r>
      <w:r w:rsidRPr="00EA25D2">
        <w:rPr>
          <w:color w:val="BCBEC4"/>
        </w:rPr>
        <w:t>}</w:t>
      </w:r>
      <w:r w:rsidRPr="00EA25D2">
        <w:rPr>
          <w:color w:val="BCBEC4"/>
        </w:rPr>
        <w:br/>
      </w:r>
      <w:r w:rsidRPr="00EA25D2">
        <w:rPr>
          <w:color w:val="BCBEC4"/>
        </w:rPr>
        <w:br/>
        <w:t xml:space="preserve">    </w:t>
      </w:r>
      <w:r w:rsidRPr="00EA25D2">
        <w:rPr>
          <w:i/>
          <w:iCs/>
          <w:color w:val="5F826B"/>
        </w:rPr>
        <w:t>/**</w:t>
      </w:r>
      <w:r w:rsidRPr="00EA25D2">
        <w:rPr>
          <w:i/>
          <w:iCs/>
          <w:color w:val="5F826B"/>
        </w:rPr>
        <w:br/>
        <w:t xml:space="preserve">     * Configura el escuchador de deslizamientos táctiles en la pantalla principal.</w:t>
      </w:r>
      <w:r w:rsidRPr="00EA25D2">
        <w:rPr>
          <w:i/>
          <w:iCs/>
          <w:color w:val="5F826B"/>
        </w:rPr>
        <w:br/>
        <w:t xml:space="preserve">     </w:t>
      </w:r>
      <w:r w:rsidRPr="003970BD">
        <w:rPr>
          <w:i/>
          <w:iCs/>
          <w:color w:val="5F826B"/>
          <w:lang w:val="es-AR"/>
        </w:rPr>
        <w:t>* Detecta los deslizamientos en las direcciones horizontal y vertical para navegar.</w:t>
      </w:r>
      <w:r w:rsidRPr="003970BD">
        <w:rPr>
          <w:i/>
          <w:iCs/>
          <w:color w:val="5F826B"/>
          <w:lang w:val="es-AR"/>
        </w:rPr>
        <w:br/>
        <w:t xml:space="preserve">     </w:t>
      </w:r>
      <w:r w:rsidRPr="00EA25D2">
        <w:rPr>
          <w:i/>
          <w:iCs/>
          <w:color w:val="5F826B"/>
        </w:rPr>
        <w:t>*/</w:t>
      </w:r>
      <w:r w:rsidRPr="00EA25D2">
        <w:rPr>
          <w:i/>
          <w:iCs/>
          <w:color w:val="5F826B"/>
        </w:rPr>
        <w:br/>
        <w:t xml:space="preserve">    </w:t>
      </w:r>
      <w:r w:rsidRPr="00EA25D2">
        <w:rPr>
          <w:color w:val="B3AE60"/>
        </w:rPr>
        <w:t>@SuppressLint</w:t>
      </w:r>
      <w:r w:rsidRPr="00EA25D2">
        <w:rPr>
          <w:color w:val="BCBEC4"/>
        </w:rPr>
        <w:t>(</w:t>
      </w:r>
      <w:r w:rsidRPr="00EA25D2">
        <w:rPr>
          <w:color w:val="6AAB73"/>
        </w:rPr>
        <w:t>"ClickableViewAccessibility"</w:t>
      </w:r>
      <w:r w:rsidRPr="00EA25D2">
        <w:rPr>
          <w:color w:val="BCBEC4"/>
        </w:rPr>
        <w:t>)</w:t>
      </w:r>
      <w:r w:rsidRPr="00EA25D2">
        <w:rPr>
          <w:color w:val="BCBEC4"/>
        </w:rPr>
        <w:br/>
        <w:t xml:space="preserve">    </w:t>
      </w:r>
      <w:r w:rsidRPr="00EA25D2">
        <w:rPr>
          <w:color w:val="CF8E6D"/>
        </w:rPr>
        <w:t xml:space="preserve">private fun </w:t>
      </w:r>
      <w:r w:rsidRPr="00EA25D2">
        <w:rPr>
          <w:color w:val="56A8F5"/>
        </w:rPr>
        <w:t>setupTouchListener</w:t>
      </w:r>
      <w:r w:rsidRPr="00EA25D2">
        <w:rPr>
          <w:color w:val="BCBEC4"/>
        </w:rPr>
        <w:t>(selectedModelIndex: Int) {</w:t>
      </w:r>
      <w:r w:rsidRPr="00EA25D2">
        <w:rPr>
          <w:color w:val="BCBEC4"/>
        </w:rPr>
        <w:br/>
        <w:t xml:space="preserve">        </w:t>
      </w:r>
      <w:r w:rsidRPr="00EA25D2">
        <w:rPr>
          <w:color w:val="CF8E6D"/>
        </w:rPr>
        <w:t xml:space="preserve">val </w:t>
      </w:r>
      <w:r w:rsidRPr="00EA25D2">
        <w:rPr>
          <w:color w:val="BCBEC4"/>
        </w:rPr>
        <w:t xml:space="preserve">touchListener = View.OnTouchListener </w:t>
      </w:r>
      <w:r w:rsidRPr="00EA25D2">
        <w:rPr>
          <w:b/>
          <w:bCs/>
          <w:color w:val="BCBEC4"/>
        </w:rPr>
        <w:t xml:space="preserve">{ </w:t>
      </w:r>
      <w:r w:rsidRPr="00EA25D2">
        <w:rPr>
          <w:color w:val="BCBEC4"/>
        </w:rPr>
        <w:t xml:space="preserve">_, event </w:t>
      </w:r>
      <w:r w:rsidRPr="00EA25D2">
        <w:rPr>
          <w:b/>
          <w:bCs/>
          <w:color w:val="BCBEC4"/>
        </w:rPr>
        <w:t>-&gt;</w:t>
      </w:r>
      <w:r w:rsidRPr="00EA25D2">
        <w:rPr>
          <w:b/>
          <w:bCs/>
          <w:color w:val="BCBEC4"/>
        </w:rPr>
        <w:br/>
        <w:t xml:space="preserve">            </w:t>
      </w:r>
      <w:r w:rsidRPr="00EA25D2">
        <w:rPr>
          <w:color w:val="CF8E6D"/>
        </w:rPr>
        <w:t xml:space="preserve">when </w:t>
      </w:r>
      <w:r w:rsidRPr="00EA25D2">
        <w:rPr>
          <w:color w:val="BCBEC4"/>
        </w:rPr>
        <w:t>(event.</w:t>
      </w:r>
      <w:r w:rsidRPr="00EA25D2">
        <w:rPr>
          <w:i/>
          <w:iCs/>
          <w:color w:val="C77DBB"/>
        </w:rPr>
        <w:t>action</w:t>
      </w:r>
      <w:r w:rsidRPr="00EA25D2">
        <w:rPr>
          <w:color w:val="BCBEC4"/>
        </w:rPr>
        <w:t>) {</w:t>
      </w:r>
      <w:r w:rsidRPr="00EA25D2">
        <w:rPr>
          <w:color w:val="BCBEC4"/>
        </w:rPr>
        <w:br/>
        <w:t xml:space="preserve">                MotionEvent.</w:t>
      </w:r>
      <w:r w:rsidRPr="00EA25D2">
        <w:rPr>
          <w:i/>
          <w:iCs/>
          <w:color w:val="C77DBB"/>
        </w:rPr>
        <w:t xml:space="preserve">ACTION_DOWN </w:t>
      </w:r>
      <w:r w:rsidRPr="00EA25D2">
        <w:rPr>
          <w:color w:val="BCBEC4"/>
        </w:rPr>
        <w:t>-&gt; {</w:t>
      </w:r>
      <w:r w:rsidRPr="00EA25D2">
        <w:rPr>
          <w:color w:val="BCBEC4"/>
        </w:rPr>
        <w:br/>
        <w:t xml:space="preserve">                    </w:t>
      </w:r>
      <w:r w:rsidRPr="00EA25D2">
        <w:rPr>
          <w:color w:val="C77DBB"/>
        </w:rPr>
        <w:t xml:space="preserve">startX </w:t>
      </w:r>
      <w:r w:rsidRPr="00EA25D2">
        <w:rPr>
          <w:color w:val="BCBEC4"/>
        </w:rPr>
        <w:t>= event.</w:t>
      </w:r>
      <w:r w:rsidRPr="00EA25D2">
        <w:rPr>
          <w:i/>
          <w:iCs/>
          <w:color w:val="C77DBB"/>
        </w:rPr>
        <w:t>x</w:t>
      </w:r>
      <w:r w:rsidRPr="00EA25D2">
        <w:rPr>
          <w:i/>
          <w:iCs/>
          <w:color w:val="C77DBB"/>
        </w:rPr>
        <w:br/>
        <w:t xml:space="preserve">                    </w:t>
      </w:r>
      <w:r w:rsidRPr="00EA25D2">
        <w:rPr>
          <w:color w:val="C77DBB"/>
        </w:rPr>
        <w:t xml:space="preserve">startY </w:t>
      </w:r>
      <w:r w:rsidRPr="00EA25D2">
        <w:rPr>
          <w:color w:val="BCBEC4"/>
        </w:rPr>
        <w:t>= event.</w:t>
      </w:r>
      <w:r w:rsidRPr="00EA25D2">
        <w:rPr>
          <w:i/>
          <w:iCs/>
          <w:color w:val="C77DBB"/>
        </w:rPr>
        <w:t>y</w:t>
      </w:r>
      <w:r w:rsidRPr="00EA25D2">
        <w:rPr>
          <w:i/>
          <w:iCs/>
          <w:color w:val="C77DBB"/>
        </w:rPr>
        <w:br/>
        <w:t xml:space="preserve">                </w:t>
      </w:r>
      <w:r w:rsidRPr="00EA25D2">
        <w:rPr>
          <w:color w:val="BCBEC4"/>
        </w:rPr>
        <w:t>}</w:t>
      </w:r>
      <w:r w:rsidRPr="00EA25D2">
        <w:rPr>
          <w:color w:val="BCBEC4"/>
        </w:rPr>
        <w:br/>
      </w:r>
      <w:r w:rsidRPr="00EA25D2">
        <w:rPr>
          <w:color w:val="BCBEC4"/>
        </w:rPr>
        <w:br/>
      </w:r>
      <w:r w:rsidRPr="00EA25D2">
        <w:rPr>
          <w:color w:val="BCBEC4"/>
        </w:rPr>
        <w:lastRenderedPageBreak/>
        <w:t xml:space="preserve">                MotionEvent.</w:t>
      </w:r>
      <w:r w:rsidRPr="00EA25D2">
        <w:rPr>
          <w:i/>
          <w:iCs/>
          <w:color w:val="C77DBB"/>
        </w:rPr>
        <w:t xml:space="preserve">ACTION_UP </w:t>
      </w:r>
      <w:r w:rsidRPr="00EA25D2">
        <w:rPr>
          <w:color w:val="BCBEC4"/>
        </w:rPr>
        <w:t>-&gt; {</w:t>
      </w:r>
      <w:r w:rsidRPr="00EA25D2">
        <w:rPr>
          <w:color w:val="BCBEC4"/>
        </w:rPr>
        <w:br/>
        <w:t xml:space="preserve">                    </w:t>
      </w:r>
      <w:r w:rsidRPr="00EA25D2">
        <w:rPr>
          <w:color w:val="7A7E85"/>
        </w:rPr>
        <w:t>// Calcula las diferencias en las coordenadas para detectar el deslizamiento</w:t>
      </w:r>
      <w:r w:rsidRPr="00EA25D2">
        <w:rPr>
          <w:color w:val="7A7E85"/>
        </w:rPr>
        <w:br/>
        <w:t xml:space="preserve">                    </w:t>
      </w:r>
      <w:r w:rsidRPr="00EA25D2">
        <w:rPr>
          <w:color w:val="CF8E6D"/>
        </w:rPr>
        <w:t xml:space="preserve">val </w:t>
      </w:r>
      <w:r w:rsidRPr="00EA25D2">
        <w:rPr>
          <w:color w:val="BCBEC4"/>
        </w:rPr>
        <w:t>deltaX = event.</w:t>
      </w:r>
      <w:r w:rsidRPr="00EA25D2">
        <w:rPr>
          <w:i/>
          <w:iCs/>
          <w:color w:val="C77DBB"/>
        </w:rPr>
        <w:t xml:space="preserve">x </w:t>
      </w:r>
      <w:r w:rsidRPr="00EA25D2">
        <w:rPr>
          <w:color w:val="BCBEC4"/>
        </w:rPr>
        <w:t xml:space="preserve">- </w:t>
      </w:r>
      <w:r w:rsidRPr="00EA25D2">
        <w:rPr>
          <w:color w:val="C77DBB"/>
        </w:rPr>
        <w:t>startX</w:t>
      </w:r>
      <w:r w:rsidRPr="00EA25D2">
        <w:rPr>
          <w:color w:val="C77DBB"/>
        </w:rPr>
        <w:br/>
        <w:t xml:space="preserve">                    </w:t>
      </w:r>
      <w:r w:rsidRPr="00EA25D2">
        <w:rPr>
          <w:color w:val="CF8E6D"/>
        </w:rPr>
        <w:t xml:space="preserve">val </w:t>
      </w:r>
      <w:r w:rsidRPr="00EA25D2">
        <w:rPr>
          <w:color w:val="BCBEC4"/>
        </w:rPr>
        <w:t>deltaY = event.</w:t>
      </w:r>
      <w:r w:rsidRPr="00EA25D2">
        <w:rPr>
          <w:i/>
          <w:iCs/>
          <w:color w:val="C77DBB"/>
        </w:rPr>
        <w:t xml:space="preserve">y </w:t>
      </w:r>
      <w:r w:rsidRPr="00EA25D2">
        <w:rPr>
          <w:color w:val="BCBEC4"/>
        </w:rPr>
        <w:t xml:space="preserve">- </w:t>
      </w:r>
      <w:r w:rsidRPr="00EA25D2">
        <w:rPr>
          <w:color w:val="C77DBB"/>
        </w:rPr>
        <w:t>startY</w:t>
      </w:r>
      <w:r w:rsidRPr="00EA25D2">
        <w:rPr>
          <w:color w:val="C77DBB"/>
        </w:rPr>
        <w:br/>
      </w:r>
      <w:r w:rsidRPr="00EA25D2">
        <w:rPr>
          <w:color w:val="C77DBB"/>
        </w:rPr>
        <w:br/>
        <w:t xml:space="preserve">                    </w:t>
      </w:r>
      <w:r w:rsidRPr="00EA25D2">
        <w:rPr>
          <w:color w:val="CF8E6D"/>
        </w:rPr>
        <w:t xml:space="preserve">if </w:t>
      </w:r>
      <w:r w:rsidRPr="00EA25D2">
        <w:rPr>
          <w:color w:val="BCBEC4"/>
        </w:rPr>
        <w:t xml:space="preserve">(deltaX &gt; </w:t>
      </w:r>
      <w:r w:rsidRPr="00EA25D2">
        <w:rPr>
          <w:color w:val="C77DBB"/>
        </w:rPr>
        <w:t>thresholdWidth</w:t>
      </w:r>
      <w:r w:rsidRPr="00EA25D2">
        <w:rPr>
          <w:color w:val="BCBEC4"/>
        </w:rPr>
        <w:t>)</w:t>
      </w:r>
      <w:r w:rsidRPr="00EA25D2">
        <w:rPr>
          <w:color w:val="BCBEC4"/>
        </w:rPr>
        <w:br/>
        <w:t xml:space="preserve">                        startActivity(Intent(</w:t>
      </w:r>
      <w:r w:rsidRPr="00EA25D2">
        <w:rPr>
          <w:color w:val="CF8E6D"/>
        </w:rPr>
        <w:t>this</w:t>
      </w:r>
      <w:r w:rsidRPr="00EA25D2">
        <w:rPr>
          <w:color w:val="BCBEC4"/>
        </w:rPr>
        <w:t>, ScanBillActivity::</w:t>
      </w:r>
      <w:r w:rsidRPr="00EA25D2">
        <w:rPr>
          <w:color w:val="CF8E6D"/>
        </w:rPr>
        <w:t>class</w:t>
      </w:r>
      <w:r w:rsidRPr="00EA25D2">
        <w:rPr>
          <w:color w:val="BCBEC4"/>
        </w:rPr>
        <w:t>.</w:t>
      </w:r>
      <w:r w:rsidRPr="00EA25D2">
        <w:rPr>
          <w:i/>
          <w:iCs/>
          <w:color w:val="C77DBB"/>
        </w:rPr>
        <w:t>java</w:t>
      </w:r>
      <w:r w:rsidRPr="00EA25D2">
        <w:rPr>
          <w:color w:val="BCBEC4"/>
        </w:rPr>
        <w:t>))</w:t>
      </w:r>
      <w:r w:rsidRPr="00EA25D2">
        <w:rPr>
          <w:color w:val="BCBEC4"/>
        </w:rPr>
        <w:br/>
        <w:t xml:space="preserve">                    </w:t>
      </w:r>
      <w:r w:rsidRPr="00EA25D2">
        <w:rPr>
          <w:color w:val="CF8E6D"/>
        </w:rPr>
        <w:t xml:space="preserve">else if </w:t>
      </w:r>
      <w:r w:rsidRPr="00EA25D2">
        <w:rPr>
          <w:color w:val="BCBEC4"/>
        </w:rPr>
        <w:t>(deltaX &lt; -</w:t>
      </w:r>
      <w:r w:rsidRPr="00EA25D2">
        <w:rPr>
          <w:color w:val="C77DBB"/>
        </w:rPr>
        <w:t>thresholdWidth</w:t>
      </w:r>
      <w:r w:rsidRPr="00EA25D2">
        <w:rPr>
          <w:color w:val="BCBEC4"/>
        </w:rPr>
        <w:t>)</w:t>
      </w:r>
      <w:r w:rsidRPr="00EA25D2">
        <w:rPr>
          <w:color w:val="BCBEC4"/>
        </w:rPr>
        <w:br/>
        <w:t xml:space="preserve">                        startActivity(Intent(</w:t>
      </w:r>
      <w:r w:rsidRPr="00EA25D2">
        <w:rPr>
          <w:color w:val="CF8E6D"/>
        </w:rPr>
        <w:t>this</w:t>
      </w:r>
      <w:r w:rsidRPr="00EA25D2">
        <w:rPr>
          <w:color w:val="BCBEC4"/>
        </w:rPr>
        <w:t>, CountBillActivity::</w:t>
      </w:r>
      <w:r w:rsidRPr="00EA25D2">
        <w:rPr>
          <w:color w:val="CF8E6D"/>
        </w:rPr>
        <w:t>class</w:t>
      </w:r>
      <w:r w:rsidRPr="00EA25D2">
        <w:rPr>
          <w:color w:val="BCBEC4"/>
        </w:rPr>
        <w:t>.</w:t>
      </w:r>
      <w:r w:rsidRPr="00EA25D2">
        <w:rPr>
          <w:i/>
          <w:iCs/>
          <w:color w:val="C77DBB"/>
        </w:rPr>
        <w:t>java</w:t>
      </w:r>
      <w:r w:rsidRPr="00EA25D2">
        <w:rPr>
          <w:color w:val="BCBEC4"/>
        </w:rPr>
        <w:t>))</w:t>
      </w:r>
      <w:r w:rsidRPr="00EA25D2">
        <w:rPr>
          <w:color w:val="BCBEC4"/>
        </w:rPr>
        <w:br/>
      </w:r>
      <w:r w:rsidRPr="00EA25D2">
        <w:rPr>
          <w:color w:val="BCBEC4"/>
        </w:rPr>
        <w:br/>
        <w:t xml:space="preserve">                    </w:t>
      </w:r>
      <w:r w:rsidRPr="00EA25D2">
        <w:rPr>
          <w:color w:val="CF8E6D"/>
        </w:rPr>
        <w:t xml:space="preserve">if </w:t>
      </w:r>
      <w:r w:rsidRPr="00EA25D2">
        <w:rPr>
          <w:color w:val="BCBEC4"/>
        </w:rPr>
        <w:t xml:space="preserve">(deltaY &gt; </w:t>
      </w:r>
      <w:r w:rsidRPr="00EA25D2">
        <w:rPr>
          <w:color w:val="C77DBB"/>
        </w:rPr>
        <w:t>thresholdHeight</w:t>
      </w:r>
      <w:r w:rsidRPr="00EA25D2">
        <w:rPr>
          <w:color w:val="BCBEC4"/>
        </w:rPr>
        <w:t>) {</w:t>
      </w:r>
      <w:r w:rsidRPr="00EA25D2">
        <w:rPr>
          <w:color w:val="BCBEC4"/>
        </w:rPr>
        <w:br/>
        <w:t xml:space="preserve">                        </w:t>
      </w:r>
      <w:r w:rsidRPr="00EA25D2">
        <w:rPr>
          <w:color w:val="CF8E6D"/>
        </w:rPr>
        <w:t xml:space="preserve">val </w:t>
      </w:r>
      <w:r w:rsidRPr="00EA25D2">
        <w:rPr>
          <w:color w:val="BCBEC4"/>
        </w:rPr>
        <w:t>intent = Intent(</w:t>
      </w:r>
      <w:r w:rsidRPr="00EA25D2">
        <w:rPr>
          <w:color w:val="CF8E6D"/>
        </w:rPr>
        <w:t>this</w:t>
      </w:r>
      <w:r w:rsidRPr="00EA25D2">
        <w:rPr>
          <w:color w:val="BCBEC4"/>
        </w:rPr>
        <w:t>, ConfigActivity::</w:t>
      </w:r>
      <w:r w:rsidRPr="00EA25D2">
        <w:rPr>
          <w:color w:val="CF8E6D"/>
        </w:rPr>
        <w:t>class</w:t>
      </w:r>
      <w:r w:rsidRPr="00EA25D2">
        <w:rPr>
          <w:color w:val="BCBEC4"/>
        </w:rPr>
        <w:t>.</w:t>
      </w:r>
      <w:r w:rsidRPr="00EA25D2">
        <w:rPr>
          <w:i/>
          <w:iCs/>
          <w:color w:val="C77DBB"/>
        </w:rPr>
        <w:t>java</w:t>
      </w:r>
      <w:r w:rsidRPr="00EA25D2">
        <w:rPr>
          <w:color w:val="BCBEC4"/>
        </w:rPr>
        <w:t>)</w:t>
      </w:r>
      <w:r w:rsidRPr="00EA25D2">
        <w:rPr>
          <w:color w:val="BCBEC4"/>
        </w:rPr>
        <w:br/>
        <w:t xml:space="preserve">                        intent.putExtra(</w:t>
      </w:r>
      <w:r w:rsidRPr="00EA25D2">
        <w:rPr>
          <w:color w:val="6AAB73"/>
        </w:rPr>
        <w:t>"selectedModelIndex"</w:t>
      </w:r>
      <w:r w:rsidRPr="00EA25D2">
        <w:rPr>
          <w:color w:val="BCBEC4"/>
        </w:rPr>
        <w:t>, selectedModelIndex)</w:t>
      </w:r>
      <w:r w:rsidRPr="00EA25D2">
        <w:rPr>
          <w:color w:val="BCBEC4"/>
        </w:rPr>
        <w:br/>
        <w:t xml:space="preserve">                        startActivity(intent)</w:t>
      </w:r>
      <w:r w:rsidRPr="00EA25D2">
        <w:rPr>
          <w:color w:val="BCBEC4"/>
        </w:rPr>
        <w:br/>
        <w:t xml:space="preserve">                    } </w:t>
      </w:r>
      <w:r w:rsidRPr="00EA25D2">
        <w:rPr>
          <w:color w:val="CF8E6D"/>
        </w:rPr>
        <w:t xml:space="preserve">else if </w:t>
      </w:r>
      <w:r w:rsidRPr="00EA25D2">
        <w:rPr>
          <w:color w:val="BCBEC4"/>
        </w:rPr>
        <w:t>(deltaY &lt; -</w:t>
      </w:r>
      <w:r w:rsidRPr="00EA25D2">
        <w:rPr>
          <w:color w:val="C77DBB"/>
        </w:rPr>
        <w:t>thresholdHeight</w:t>
      </w:r>
      <w:r w:rsidRPr="00EA25D2">
        <w:rPr>
          <w:color w:val="BCBEC4"/>
        </w:rPr>
        <w:t>)</w:t>
      </w:r>
      <w:r w:rsidRPr="00EA25D2">
        <w:rPr>
          <w:color w:val="BCBEC4"/>
        </w:rPr>
        <w:br/>
        <w:t xml:space="preserve">                        startActivity(Intent(</w:t>
      </w:r>
      <w:r w:rsidRPr="00EA25D2">
        <w:rPr>
          <w:color w:val="CF8E6D"/>
        </w:rPr>
        <w:t>this</w:t>
      </w:r>
      <w:r w:rsidRPr="00EA25D2">
        <w:rPr>
          <w:color w:val="BCBEC4"/>
        </w:rPr>
        <w:t>, TutorialActivity::</w:t>
      </w:r>
      <w:r w:rsidRPr="00EA25D2">
        <w:rPr>
          <w:color w:val="CF8E6D"/>
        </w:rPr>
        <w:t>class</w:t>
      </w:r>
      <w:r w:rsidRPr="00EA25D2">
        <w:rPr>
          <w:color w:val="BCBEC4"/>
        </w:rPr>
        <w:t>.</w:t>
      </w:r>
      <w:r w:rsidRPr="00EA25D2">
        <w:rPr>
          <w:i/>
          <w:iCs/>
          <w:color w:val="C77DBB"/>
        </w:rPr>
        <w:t>java</w:t>
      </w:r>
      <w:r w:rsidRPr="00EA25D2">
        <w:rPr>
          <w:color w:val="BCBEC4"/>
        </w:rPr>
        <w:t>))</w:t>
      </w:r>
      <w:r w:rsidRPr="00EA25D2">
        <w:rPr>
          <w:color w:val="BCBEC4"/>
        </w:rPr>
        <w:br/>
        <w:t xml:space="preserve">                }</w:t>
      </w:r>
      <w:r w:rsidRPr="00EA25D2">
        <w:rPr>
          <w:color w:val="BCBEC4"/>
        </w:rPr>
        <w:br/>
        <w:t xml:space="preserve">            }</w:t>
      </w:r>
      <w:r w:rsidRPr="00EA25D2">
        <w:rPr>
          <w:color w:val="BCBEC4"/>
        </w:rPr>
        <w:br/>
        <w:t xml:space="preserve">            </w:t>
      </w:r>
      <w:r w:rsidRPr="00EA25D2">
        <w:rPr>
          <w:color w:val="CF8E6D"/>
        </w:rPr>
        <w:t>true</w:t>
      </w:r>
      <w:r w:rsidRPr="00EA25D2">
        <w:rPr>
          <w:color w:val="CF8E6D"/>
        </w:rPr>
        <w:br/>
        <w:t xml:space="preserve">        </w:t>
      </w:r>
      <w:r w:rsidRPr="00EA25D2">
        <w:rPr>
          <w:b/>
          <w:bCs/>
          <w:color w:val="BCBEC4"/>
        </w:rPr>
        <w:t>}</w:t>
      </w:r>
      <w:r w:rsidRPr="00EA25D2">
        <w:rPr>
          <w:b/>
          <w:bCs/>
          <w:color w:val="BCBEC4"/>
        </w:rPr>
        <w:br/>
      </w:r>
      <w:r w:rsidRPr="00EA25D2">
        <w:rPr>
          <w:b/>
          <w:bCs/>
          <w:color w:val="BCBEC4"/>
        </w:rPr>
        <w:br/>
        <w:t xml:space="preserve">        </w:t>
      </w:r>
      <w:r w:rsidRPr="00EA25D2">
        <w:rPr>
          <w:color w:val="BCBEC4"/>
        </w:rPr>
        <w:t>findViewById&lt;RelativeLayout&gt;(R.id.</w:t>
      </w:r>
      <w:r w:rsidRPr="00EA25D2">
        <w:rPr>
          <w:i/>
          <w:iCs/>
          <w:color w:val="C77DBB"/>
        </w:rPr>
        <w:t>main_layout</w:t>
      </w:r>
      <w:r w:rsidRPr="00EA25D2">
        <w:rPr>
          <w:color w:val="BCBEC4"/>
        </w:rPr>
        <w:t>).setOnTouchListener(touchListener)</w:t>
      </w:r>
      <w:r w:rsidRPr="00EA25D2">
        <w:rPr>
          <w:color w:val="BCBEC4"/>
        </w:rPr>
        <w:br/>
        <w:t xml:space="preserve">    }</w:t>
      </w:r>
      <w:r w:rsidRPr="00EA25D2">
        <w:rPr>
          <w:color w:val="BCBEC4"/>
        </w:rPr>
        <w:br/>
      </w:r>
      <w:r w:rsidRPr="00EA25D2">
        <w:rPr>
          <w:color w:val="BCBEC4"/>
        </w:rPr>
        <w:br/>
        <w:t xml:space="preserve">    </w:t>
      </w:r>
      <w:r w:rsidRPr="00EA25D2">
        <w:rPr>
          <w:i/>
          <w:iCs/>
          <w:color w:val="5F826B"/>
        </w:rPr>
        <w:t>/**</w:t>
      </w:r>
      <w:r w:rsidRPr="00EA25D2">
        <w:rPr>
          <w:i/>
          <w:iCs/>
          <w:color w:val="5F826B"/>
        </w:rPr>
        <w:br/>
        <w:t xml:space="preserve">     * Se ejecuta cuando la actividad se pone en primer plano. </w:t>
      </w:r>
      <w:r w:rsidRPr="003970BD">
        <w:rPr>
          <w:i/>
          <w:iCs/>
          <w:color w:val="5F826B"/>
          <w:lang w:val="es-AR"/>
        </w:rPr>
        <w:t>Reproduce el audio.</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override</w:t>
      </w:r>
      <w:proofErr w:type="gramEnd"/>
      <w:r w:rsidRPr="003970BD">
        <w:rPr>
          <w:color w:val="CF8E6D"/>
          <w:lang w:val="es-AR"/>
        </w:rPr>
        <w:t xml:space="preserve"> fun </w:t>
      </w:r>
      <w:r w:rsidRPr="003970BD">
        <w:rPr>
          <w:color w:val="56A8F5"/>
          <w:lang w:val="es-AR"/>
        </w:rPr>
        <w:t>onResume</w:t>
      </w:r>
      <w:r w:rsidRPr="003970BD">
        <w:rPr>
          <w:color w:val="BCBEC4"/>
          <w:lang w:val="es-AR"/>
        </w:rPr>
        <w:t>() {</w:t>
      </w:r>
      <w:r w:rsidRPr="003970BD">
        <w:rPr>
          <w:color w:val="BCBEC4"/>
          <w:lang w:val="es-AR"/>
        </w:rPr>
        <w:br/>
        <w:t xml:space="preserve">        </w:t>
      </w:r>
      <w:r w:rsidRPr="003970BD">
        <w:rPr>
          <w:color w:val="CF8E6D"/>
          <w:lang w:val="es-AR"/>
        </w:rPr>
        <w:t>super</w:t>
      </w:r>
      <w:r w:rsidRPr="003970BD">
        <w:rPr>
          <w:color w:val="BCBEC4"/>
          <w:lang w:val="es-AR"/>
        </w:rPr>
        <w:t>.onResume()</w:t>
      </w:r>
      <w:r w:rsidRPr="003970BD">
        <w:rPr>
          <w:color w:val="BCBEC4"/>
          <w:lang w:val="es-AR"/>
        </w:rPr>
        <w:br/>
        <w:t xml:space="preserve">        </w:t>
      </w:r>
      <w:r w:rsidRPr="003970BD">
        <w:rPr>
          <w:color w:val="C77DBB"/>
          <w:lang w:val="es-AR"/>
        </w:rPr>
        <w:t>mediaPlayer</w:t>
      </w:r>
      <w:r w:rsidRPr="003970BD">
        <w:rPr>
          <w:color w:val="BCBEC4"/>
          <w:lang w:val="es-AR"/>
        </w:rPr>
        <w:t>.start()</w:t>
      </w:r>
      <w:r w:rsidRPr="003970BD">
        <w:rPr>
          <w:color w:val="BCBEC4"/>
          <w:lang w:val="es-AR"/>
        </w:rPr>
        <w:br/>
        <w:t xml:space="preserve">    }</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Se ejecuta cuando la actividad entra en segundo plano. Pausa el audio si está en reproducción.</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override</w:t>
      </w:r>
      <w:proofErr w:type="gramEnd"/>
      <w:r w:rsidRPr="003970BD">
        <w:rPr>
          <w:color w:val="CF8E6D"/>
          <w:lang w:val="es-AR"/>
        </w:rPr>
        <w:t xml:space="preserve"> fun </w:t>
      </w:r>
      <w:r w:rsidRPr="003970BD">
        <w:rPr>
          <w:color w:val="56A8F5"/>
          <w:lang w:val="es-AR"/>
        </w:rPr>
        <w:t>onPause</w:t>
      </w:r>
      <w:r w:rsidRPr="003970BD">
        <w:rPr>
          <w:color w:val="BCBEC4"/>
          <w:lang w:val="es-AR"/>
        </w:rPr>
        <w:t>() {</w:t>
      </w:r>
      <w:r w:rsidRPr="003970BD">
        <w:rPr>
          <w:color w:val="BCBEC4"/>
          <w:lang w:val="es-AR"/>
        </w:rPr>
        <w:br/>
        <w:t xml:space="preserve">        </w:t>
      </w:r>
      <w:r w:rsidRPr="003970BD">
        <w:rPr>
          <w:color w:val="CF8E6D"/>
          <w:lang w:val="es-AR"/>
        </w:rPr>
        <w:t>super</w:t>
      </w:r>
      <w:r w:rsidRPr="003970BD">
        <w:rPr>
          <w:color w:val="BCBEC4"/>
          <w:lang w:val="es-AR"/>
        </w:rPr>
        <w:t>.onPause()</w:t>
      </w:r>
      <w:r w:rsidRPr="003970BD">
        <w:rPr>
          <w:color w:val="BCBEC4"/>
          <w:lang w:val="es-AR"/>
        </w:rPr>
        <w:br/>
        <w:t xml:space="preserve">        </w:t>
      </w:r>
      <w:r w:rsidRPr="003970BD">
        <w:rPr>
          <w:color w:val="CF8E6D"/>
          <w:lang w:val="es-AR"/>
        </w:rPr>
        <w:t xml:space="preserve">if </w:t>
      </w:r>
      <w:r w:rsidRPr="003970BD">
        <w:rPr>
          <w:color w:val="BCBEC4"/>
          <w:lang w:val="es-AR"/>
        </w:rPr>
        <w:t>(</w:t>
      </w:r>
      <w:r w:rsidRPr="003970BD">
        <w:rPr>
          <w:color w:val="C77DBB"/>
          <w:lang w:val="es-AR"/>
        </w:rPr>
        <w:t>mediaPlayer</w:t>
      </w:r>
      <w:r w:rsidRPr="003970BD">
        <w:rPr>
          <w:color w:val="BCBEC4"/>
          <w:lang w:val="es-AR"/>
        </w:rPr>
        <w:t>.</w:t>
      </w:r>
      <w:r w:rsidRPr="003970BD">
        <w:rPr>
          <w:i/>
          <w:iCs/>
          <w:color w:val="C77DBB"/>
          <w:lang w:val="es-AR"/>
        </w:rPr>
        <w:t>isPlaying</w:t>
      </w:r>
      <w:r w:rsidRPr="003970BD">
        <w:rPr>
          <w:color w:val="BCBEC4"/>
          <w:lang w:val="es-AR"/>
        </w:rPr>
        <w:t xml:space="preserve">) </w:t>
      </w:r>
      <w:r w:rsidRPr="003970BD">
        <w:rPr>
          <w:color w:val="C77DBB"/>
          <w:lang w:val="es-AR"/>
        </w:rPr>
        <w:t>mediaPlayer</w:t>
      </w:r>
      <w:r w:rsidRPr="003970BD">
        <w:rPr>
          <w:color w:val="BCBEC4"/>
          <w:lang w:val="es-AR"/>
        </w:rPr>
        <w:t>.pause()</w:t>
      </w:r>
      <w:r w:rsidRPr="003970BD">
        <w:rPr>
          <w:color w:val="BCBEC4"/>
          <w:lang w:val="es-AR"/>
        </w:rPr>
        <w:br/>
        <w:t xml:space="preserve">    }</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Se ejecuta cuando la actividad se destruye. Libera el reproductor de medios.</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override</w:t>
      </w:r>
      <w:proofErr w:type="gramEnd"/>
      <w:r w:rsidRPr="003970BD">
        <w:rPr>
          <w:color w:val="CF8E6D"/>
          <w:lang w:val="es-AR"/>
        </w:rPr>
        <w:t xml:space="preserve"> fun </w:t>
      </w:r>
      <w:r w:rsidRPr="003970BD">
        <w:rPr>
          <w:color w:val="56A8F5"/>
          <w:lang w:val="es-AR"/>
        </w:rPr>
        <w:t>onDestroy</w:t>
      </w:r>
      <w:r w:rsidRPr="003970BD">
        <w:rPr>
          <w:color w:val="BCBEC4"/>
          <w:lang w:val="es-AR"/>
        </w:rPr>
        <w:t>() {</w:t>
      </w:r>
      <w:r w:rsidRPr="003970BD">
        <w:rPr>
          <w:color w:val="BCBEC4"/>
          <w:lang w:val="es-AR"/>
        </w:rPr>
        <w:br/>
        <w:t xml:space="preserve">        </w:t>
      </w:r>
      <w:r w:rsidRPr="003970BD">
        <w:rPr>
          <w:color w:val="CF8E6D"/>
          <w:lang w:val="es-AR"/>
        </w:rPr>
        <w:t>super</w:t>
      </w:r>
      <w:r w:rsidRPr="003970BD">
        <w:rPr>
          <w:color w:val="BCBEC4"/>
          <w:lang w:val="es-AR"/>
        </w:rPr>
        <w:t>.onDestroy()</w:t>
      </w:r>
      <w:r w:rsidRPr="003970BD">
        <w:rPr>
          <w:color w:val="BCBEC4"/>
          <w:lang w:val="es-AR"/>
        </w:rPr>
        <w:br/>
        <w:t xml:space="preserve">        </w:t>
      </w:r>
      <w:r w:rsidRPr="003970BD">
        <w:rPr>
          <w:color w:val="C77DBB"/>
          <w:lang w:val="es-AR"/>
        </w:rPr>
        <w:t>mediaPlayer</w:t>
      </w:r>
      <w:r w:rsidRPr="003970BD">
        <w:rPr>
          <w:color w:val="BCBEC4"/>
          <w:lang w:val="es-AR"/>
        </w:rPr>
        <w:t>.release()</w:t>
      </w:r>
      <w:r w:rsidRPr="003970BD">
        <w:rPr>
          <w:color w:val="BCBEC4"/>
          <w:lang w:val="es-AR"/>
        </w:rPr>
        <w:br/>
        <w:t xml:space="preserve">    }</w:t>
      </w:r>
      <w:r w:rsidRPr="003970BD">
        <w:rPr>
          <w:color w:val="BCBEC4"/>
          <w:lang w:val="es-AR"/>
        </w:rPr>
        <w:br/>
        <w:t>}</w:t>
      </w:r>
    </w:p>
    <w:p w14:paraId="6265D9EA" w14:textId="77777777" w:rsidR="00E106D8" w:rsidRDefault="00E106D8" w:rsidP="00E106D8"/>
    <w:p w14:paraId="08464309" w14:textId="77777777" w:rsidR="0088073D" w:rsidRPr="003970BD" w:rsidRDefault="0088073D" w:rsidP="00E106D8"/>
    <w:p w14:paraId="5CE1F41C" w14:textId="4F8948EA" w:rsidR="00E106D8" w:rsidRPr="003970BD" w:rsidRDefault="00BB5D35" w:rsidP="005640F5">
      <w:pPr>
        <w:pStyle w:val="Heading2"/>
        <w:numPr>
          <w:ilvl w:val="1"/>
          <w:numId w:val="52"/>
        </w:numPr>
      </w:pPr>
      <w:bookmarkStart w:id="36" w:name="_Toc185100509"/>
      <w:r w:rsidRPr="003970BD">
        <w:lastRenderedPageBreak/>
        <w:t>ScanBillActivity.kt</w:t>
      </w:r>
      <w:bookmarkEnd w:id="36"/>
    </w:p>
    <w:p w14:paraId="247FE13A" w14:textId="77777777" w:rsidR="00BB5D35" w:rsidRPr="003970BD" w:rsidRDefault="00BB5D35" w:rsidP="00E106D8"/>
    <w:p w14:paraId="7E1FA7B0" w14:textId="77777777" w:rsidR="00E106D8" w:rsidRPr="003970BD" w:rsidRDefault="00E106D8" w:rsidP="00E106D8">
      <w:pPr>
        <w:pStyle w:val="HTMLPreformatted"/>
        <w:shd w:val="clear" w:color="auto" w:fill="1E1F22"/>
        <w:rPr>
          <w:color w:val="BCBEC4"/>
          <w:lang w:val="es-AR"/>
        </w:rPr>
      </w:pPr>
      <w:r w:rsidRPr="003970BD">
        <w:rPr>
          <w:color w:val="CF8E6D"/>
          <w:lang w:val="es-AR"/>
        </w:rPr>
        <w:t xml:space="preserve">package </w:t>
      </w:r>
      <w:r w:rsidRPr="003970BD">
        <w:rPr>
          <w:color w:val="BCBEC4"/>
          <w:lang w:val="es-AR"/>
        </w:rPr>
        <w:t>com.example.reconocimiento_billetes</w:t>
      </w:r>
      <w:r w:rsidRPr="003970BD">
        <w:rPr>
          <w:color w:val="BCBEC4"/>
          <w:lang w:val="es-AR"/>
        </w:rPr>
        <w:br/>
      </w:r>
      <w:r w:rsidRPr="003970BD">
        <w:rPr>
          <w:color w:val="BCBEC4"/>
          <w:lang w:val="es-AR"/>
        </w:rPr>
        <w:br/>
      </w:r>
      <w:r w:rsidRPr="003970BD">
        <w:rPr>
          <w:color w:val="CF8E6D"/>
          <w:lang w:val="es-AR"/>
        </w:rPr>
        <w:t xml:space="preserve">import </w:t>
      </w:r>
      <w:r w:rsidRPr="003970BD">
        <w:rPr>
          <w:color w:val="BCBEC4"/>
          <w:lang w:val="es-AR"/>
        </w:rPr>
        <w:t>android.Manifest</w:t>
      </w:r>
      <w:r w:rsidRPr="003970BD">
        <w:rPr>
          <w:color w:val="BCBEC4"/>
          <w:lang w:val="es-AR"/>
        </w:rPr>
        <w:br/>
      </w:r>
      <w:r w:rsidRPr="003970BD">
        <w:rPr>
          <w:color w:val="CF8E6D"/>
          <w:lang w:val="es-AR"/>
        </w:rPr>
        <w:t xml:space="preserve">import </w:t>
      </w:r>
      <w:r w:rsidRPr="003970BD">
        <w:rPr>
          <w:color w:val="BCBEC4"/>
          <w:lang w:val="es-AR"/>
        </w:rPr>
        <w:t>android.content.Context</w:t>
      </w:r>
      <w:r w:rsidRPr="003970BD">
        <w:rPr>
          <w:color w:val="BCBEC4"/>
          <w:lang w:val="es-AR"/>
        </w:rPr>
        <w:br/>
      </w:r>
      <w:r w:rsidRPr="003970BD">
        <w:rPr>
          <w:color w:val="CF8E6D"/>
          <w:lang w:val="es-AR"/>
        </w:rPr>
        <w:t xml:space="preserve">import </w:t>
      </w:r>
      <w:r w:rsidRPr="003970BD">
        <w:rPr>
          <w:color w:val="BCBEC4"/>
          <w:lang w:val="es-AR"/>
        </w:rPr>
        <w:t>android.graphics.Bitmap</w:t>
      </w:r>
      <w:r w:rsidRPr="003970BD">
        <w:rPr>
          <w:color w:val="BCBEC4"/>
          <w:lang w:val="es-AR"/>
        </w:rPr>
        <w:br/>
      </w:r>
      <w:r w:rsidRPr="003970BD">
        <w:rPr>
          <w:color w:val="CF8E6D"/>
          <w:lang w:val="es-AR"/>
        </w:rPr>
        <w:t xml:space="preserve">import </w:t>
      </w:r>
      <w:r w:rsidRPr="003970BD">
        <w:rPr>
          <w:color w:val="BCBEC4"/>
          <w:lang w:val="es-AR"/>
        </w:rPr>
        <w:t>android.graphics.Matrix</w:t>
      </w:r>
      <w:r w:rsidRPr="003970BD">
        <w:rPr>
          <w:color w:val="BCBEC4"/>
          <w:lang w:val="es-AR"/>
        </w:rPr>
        <w:br/>
      </w:r>
      <w:r w:rsidRPr="003970BD">
        <w:rPr>
          <w:color w:val="CF8E6D"/>
          <w:lang w:val="es-AR"/>
        </w:rPr>
        <w:t xml:space="preserve">import </w:t>
      </w:r>
      <w:r w:rsidRPr="003970BD">
        <w:rPr>
          <w:color w:val="BCBEC4"/>
          <w:lang w:val="es-AR"/>
        </w:rPr>
        <w:t>android.media.MediaPlayer</w:t>
      </w:r>
      <w:r w:rsidRPr="003970BD">
        <w:rPr>
          <w:color w:val="BCBEC4"/>
          <w:lang w:val="es-AR"/>
        </w:rPr>
        <w:br/>
      </w:r>
      <w:r w:rsidRPr="003970BD">
        <w:rPr>
          <w:color w:val="CF8E6D"/>
          <w:lang w:val="es-AR"/>
        </w:rPr>
        <w:t xml:space="preserve">import </w:t>
      </w:r>
      <w:r w:rsidRPr="003970BD">
        <w:rPr>
          <w:color w:val="BCBEC4"/>
          <w:lang w:val="es-AR"/>
        </w:rPr>
        <w:t>android.media.ThumbnailUtils</w:t>
      </w:r>
      <w:r w:rsidRPr="003970BD">
        <w:rPr>
          <w:color w:val="BCBEC4"/>
          <w:lang w:val="es-AR"/>
        </w:rPr>
        <w:br/>
      </w:r>
      <w:r w:rsidRPr="003970BD">
        <w:rPr>
          <w:color w:val="CF8E6D"/>
          <w:lang w:val="es-AR"/>
        </w:rPr>
        <w:t xml:space="preserve">import </w:t>
      </w:r>
      <w:r w:rsidRPr="003970BD">
        <w:rPr>
          <w:color w:val="BCBEC4"/>
          <w:lang w:val="es-AR"/>
        </w:rPr>
        <w:t>android.os.Bundle</w:t>
      </w:r>
      <w:r w:rsidRPr="003970BD">
        <w:rPr>
          <w:color w:val="BCBEC4"/>
          <w:lang w:val="es-AR"/>
        </w:rPr>
        <w:br/>
      </w:r>
      <w:r w:rsidRPr="003970BD">
        <w:rPr>
          <w:color w:val="CF8E6D"/>
          <w:lang w:val="es-AR"/>
        </w:rPr>
        <w:t xml:space="preserve">import </w:t>
      </w:r>
      <w:r w:rsidRPr="003970BD">
        <w:rPr>
          <w:color w:val="BCBEC4"/>
          <w:lang w:val="es-AR"/>
        </w:rPr>
        <w:t>android.os.SystemClock</w:t>
      </w:r>
      <w:r w:rsidRPr="003970BD">
        <w:rPr>
          <w:color w:val="BCBEC4"/>
          <w:lang w:val="es-AR"/>
        </w:rPr>
        <w:br/>
      </w:r>
      <w:r w:rsidRPr="003970BD">
        <w:rPr>
          <w:color w:val="CF8E6D"/>
          <w:lang w:val="es-AR"/>
        </w:rPr>
        <w:t xml:space="preserve">import </w:t>
      </w:r>
      <w:r w:rsidRPr="003970BD">
        <w:rPr>
          <w:color w:val="BCBEC4"/>
          <w:lang w:val="es-AR"/>
        </w:rPr>
        <w:t>android.os.Vibrator</w:t>
      </w:r>
      <w:r w:rsidRPr="003970BD">
        <w:rPr>
          <w:color w:val="BCBEC4"/>
          <w:lang w:val="es-AR"/>
        </w:rPr>
        <w:br/>
      </w:r>
      <w:r w:rsidRPr="003970BD">
        <w:rPr>
          <w:color w:val="CF8E6D"/>
          <w:lang w:val="es-AR"/>
        </w:rPr>
        <w:t xml:space="preserve">import </w:t>
      </w:r>
      <w:r w:rsidRPr="003970BD">
        <w:rPr>
          <w:color w:val="BCBEC4"/>
          <w:lang w:val="es-AR"/>
        </w:rPr>
        <w:t>android.view.KeyEvent</w:t>
      </w:r>
      <w:r w:rsidRPr="003970BD">
        <w:rPr>
          <w:color w:val="BCBEC4"/>
          <w:lang w:val="es-AR"/>
        </w:rPr>
        <w:br/>
      </w:r>
      <w:r w:rsidRPr="003970BD">
        <w:rPr>
          <w:color w:val="CF8E6D"/>
          <w:lang w:val="es-AR"/>
        </w:rPr>
        <w:t xml:space="preserve">import </w:t>
      </w:r>
      <w:r w:rsidRPr="003970BD">
        <w:rPr>
          <w:color w:val="BCBEC4"/>
          <w:lang w:val="es-AR"/>
        </w:rPr>
        <w:t>androidx.activity.compose.setContent</w:t>
      </w:r>
      <w:r w:rsidRPr="003970BD">
        <w:rPr>
          <w:color w:val="BCBEC4"/>
          <w:lang w:val="es-AR"/>
        </w:rPr>
        <w:br/>
      </w:r>
      <w:r w:rsidRPr="003970BD">
        <w:rPr>
          <w:color w:val="CF8E6D"/>
          <w:lang w:val="es-AR"/>
        </w:rPr>
        <w:t xml:space="preserve">import </w:t>
      </w:r>
      <w:r w:rsidRPr="003970BD">
        <w:rPr>
          <w:color w:val="BCBEC4"/>
          <w:lang w:val="es-AR"/>
        </w:rPr>
        <w:t>androidx.appcompat.app.AlertDialog</w:t>
      </w:r>
      <w:r w:rsidRPr="003970BD">
        <w:rPr>
          <w:color w:val="BCBEC4"/>
          <w:lang w:val="es-AR"/>
        </w:rPr>
        <w:br/>
      </w:r>
      <w:r w:rsidRPr="003970BD">
        <w:rPr>
          <w:color w:val="CF8E6D"/>
          <w:lang w:val="es-AR"/>
        </w:rPr>
        <w:t xml:space="preserve">import </w:t>
      </w:r>
      <w:r w:rsidRPr="003970BD">
        <w:rPr>
          <w:color w:val="BCBEC4"/>
          <w:lang w:val="es-AR"/>
        </w:rPr>
        <w:t>androidx.appcompat.app.AppCompatActivity</w:t>
      </w:r>
      <w:r w:rsidRPr="003970BD">
        <w:rPr>
          <w:color w:val="BCBEC4"/>
          <w:lang w:val="es-AR"/>
        </w:rPr>
        <w:br/>
      </w:r>
      <w:r w:rsidRPr="003970BD">
        <w:rPr>
          <w:color w:val="CF8E6D"/>
          <w:lang w:val="es-AR"/>
        </w:rPr>
        <w:t xml:space="preserve">import </w:t>
      </w:r>
      <w:r w:rsidRPr="003970BD">
        <w:rPr>
          <w:color w:val="BCBEC4"/>
          <w:lang w:val="es-AR"/>
        </w:rPr>
        <w:t>androidx.camera.core.ImageCapture</w:t>
      </w:r>
      <w:r w:rsidRPr="003970BD">
        <w:rPr>
          <w:color w:val="BCBEC4"/>
          <w:lang w:val="es-AR"/>
        </w:rPr>
        <w:br/>
      </w:r>
      <w:r w:rsidRPr="003970BD">
        <w:rPr>
          <w:color w:val="CF8E6D"/>
          <w:lang w:val="es-AR"/>
        </w:rPr>
        <w:t xml:space="preserve">import </w:t>
      </w:r>
      <w:r w:rsidRPr="003970BD">
        <w:rPr>
          <w:color w:val="BCBEC4"/>
          <w:lang w:val="es-AR"/>
        </w:rPr>
        <w:t>androidx.camera.core.ImageProxy</w:t>
      </w:r>
      <w:r w:rsidRPr="003970BD">
        <w:rPr>
          <w:color w:val="BCBEC4"/>
          <w:lang w:val="es-AR"/>
        </w:rPr>
        <w:br/>
      </w:r>
      <w:r w:rsidRPr="003970BD">
        <w:rPr>
          <w:color w:val="CF8E6D"/>
          <w:lang w:val="es-AR"/>
        </w:rPr>
        <w:t xml:space="preserve">import </w:t>
      </w:r>
      <w:r w:rsidRPr="003970BD">
        <w:rPr>
          <w:color w:val="BCBEC4"/>
          <w:lang w:val="es-AR"/>
        </w:rPr>
        <w:t>androidx.camera.view.CameraController</w:t>
      </w:r>
      <w:r w:rsidRPr="003970BD">
        <w:rPr>
          <w:color w:val="BCBEC4"/>
          <w:lang w:val="es-AR"/>
        </w:rPr>
        <w:br/>
      </w:r>
      <w:r w:rsidRPr="003970BD">
        <w:rPr>
          <w:color w:val="CF8E6D"/>
          <w:lang w:val="es-AR"/>
        </w:rPr>
        <w:t xml:space="preserve">import </w:t>
      </w:r>
      <w:r w:rsidRPr="003970BD">
        <w:rPr>
          <w:color w:val="BCBEC4"/>
          <w:lang w:val="es-AR"/>
        </w:rPr>
        <w:t>androidx.camera.view.LifecycleCameraController</w:t>
      </w:r>
      <w:r w:rsidRPr="003970BD">
        <w:rPr>
          <w:color w:val="BCBEC4"/>
          <w:lang w:val="es-AR"/>
        </w:rPr>
        <w:br/>
      </w:r>
      <w:r w:rsidRPr="003970BD">
        <w:rPr>
          <w:color w:val="CF8E6D"/>
          <w:lang w:val="es-AR"/>
        </w:rPr>
        <w:t xml:space="preserve">import </w:t>
      </w:r>
      <w:r w:rsidRPr="003970BD">
        <w:rPr>
          <w:color w:val="BCBEC4"/>
          <w:lang w:val="es-AR"/>
        </w:rPr>
        <w:t>androidx.compose.foundation.gestures.detectDragGestures</w:t>
      </w:r>
      <w:r w:rsidRPr="003970BD">
        <w:rPr>
          <w:color w:val="BCBEC4"/>
          <w:lang w:val="es-AR"/>
        </w:rPr>
        <w:br/>
      </w:r>
      <w:r w:rsidRPr="003970BD">
        <w:rPr>
          <w:color w:val="CF8E6D"/>
          <w:lang w:val="es-AR"/>
        </w:rPr>
        <w:t xml:space="preserve">import </w:t>
      </w:r>
      <w:r w:rsidRPr="003970BD">
        <w:rPr>
          <w:color w:val="BCBEC4"/>
          <w:lang w:val="es-AR"/>
        </w:rPr>
        <w:t>androidx.compose.foundation.layout.Arrangement</w:t>
      </w:r>
      <w:r w:rsidRPr="003970BD">
        <w:rPr>
          <w:color w:val="BCBEC4"/>
          <w:lang w:val="es-AR"/>
        </w:rPr>
        <w:br/>
      </w:r>
      <w:r w:rsidRPr="003970BD">
        <w:rPr>
          <w:color w:val="CF8E6D"/>
          <w:lang w:val="es-AR"/>
        </w:rPr>
        <w:t xml:space="preserve">import </w:t>
      </w:r>
      <w:r w:rsidRPr="003970BD">
        <w:rPr>
          <w:color w:val="BCBEC4"/>
          <w:lang w:val="es-AR"/>
        </w:rPr>
        <w:t>androidx.compose.foundation.layout.Box</w:t>
      </w:r>
      <w:r w:rsidRPr="003970BD">
        <w:rPr>
          <w:color w:val="BCBEC4"/>
          <w:lang w:val="es-AR"/>
        </w:rPr>
        <w:br/>
      </w:r>
      <w:r w:rsidRPr="003970BD">
        <w:rPr>
          <w:color w:val="CF8E6D"/>
          <w:lang w:val="es-AR"/>
        </w:rPr>
        <w:t xml:space="preserve">import </w:t>
      </w:r>
      <w:r w:rsidRPr="003970BD">
        <w:rPr>
          <w:color w:val="BCBEC4"/>
          <w:lang w:val="es-AR"/>
        </w:rPr>
        <w:t>androidx.compose.foundation.layout.Row</w:t>
      </w:r>
      <w:r w:rsidRPr="003970BD">
        <w:rPr>
          <w:color w:val="BCBEC4"/>
          <w:lang w:val="es-AR"/>
        </w:rPr>
        <w:br/>
      </w:r>
      <w:r w:rsidRPr="003970BD">
        <w:rPr>
          <w:color w:val="CF8E6D"/>
          <w:lang w:val="es-AR"/>
        </w:rPr>
        <w:t xml:space="preserve">import </w:t>
      </w:r>
      <w:r w:rsidRPr="003970BD">
        <w:rPr>
          <w:color w:val="BCBEC4"/>
          <w:lang w:val="es-AR"/>
        </w:rPr>
        <w:t>androidx.compose.foundation.layout.fillMaxSize</w:t>
      </w:r>
      <w:r w:rsidRPr="003970BD">
        <w:rPr>
          <w:color w:val="BCBEC4"/>
          <w:lang w:val="es-AR"/>
        </w:rPr>
        <w:br/>
      </w:r>
      <w:r w:rsidRPr="003970BD">
        <w:rPr>
          <w:color w:val="CF8E6D"/>
          <w:lang w:val="es-AR"/>
        </w:rPr>
        <w:t xml:space="preserve">import </w:t>
      </w:r>
      <w:r w:rsidRPr="003970BD">
        <w:rPr>
          <w:color w:val="BCBEC4"/>
          <w:lang w:val="es-AR"/>
        </w:rPr>
        <w:t>androidx.compose.foundation.layout.fillMaxWidth</w:t>
      </w:r>
      <w:r w:rsidRPr="003970BD">
        <w:rPr>
          <w:color w:val="BCBEC4"/>
          <w:lang w:val="es-AR"/>
        </w:rPr>
        <w:br/>
      </w:r>
      <w:r w:rsidRPr="003970BD">
        <w:rPr>
          <w:color w:val="CF8E6D"/>
          <w:lang w:val="es-AR"/>
        </w:rPr>
        <w:t xml:space="preserve">import </w:t>
      </w:r>
      <w:r w:rsidRPr="003970BD">
        <w:rPr>
          <w:color w:val="BCBEC4"/>
          <w:lang w:val="es-AR"/>
        </w:rPr>
        <w:t>androidx.compose.foundation.layout.padding</w:t>
      </w:r>
      <w:r w:rsidRPr="003970BD">
        <w:rPr>
          <w:color w:val="BCBEC4"/>
          <w:lang w:val="es-AR"/>
        </w:rPr>
        <w:br/>
      </w:r>
      <w:r w:rsidRPr="003970BD">
        <w:rPr>
          <w:color w:val="CF8E6D"/>
          <w:lang w:val="es-AR"/>
        </w:rPr>
        <w:t xml:space="preserve">import </w:t>
      </w:r>
      <w:r w:rsidRPr="003970BD">
        <w:rPr>
          <w:color w:val="BCBEC4"/>
          <w:lang w:val="es-AR"/>
        </w:rPr>
        <w:t>androidx.compose.material.icons.Icons</w:t>
      </w:r>
      <w:r w:rsidRPr="003970BD">
        <w:rPr>
          <w:color w:val="BCBEC4"/>
          <w:lang w:val="es-AR"/>
        </w:rPr>
        <w:br/>
      </w:r>
      <w:r w:rsidRPr="003970BD">
        <w:rPr>
          <w:color w:val="CF8E6D"/>
          <w:lang w:val="es-AR"/>
        </w:rPr>
        <w:t xml:space="preserve">import </w:t>
      </w:r>
      <w:r w:rsidRPr="003970BD">
        <w:rPr>
          <w:color w:val="BCBEC4"/>
          <w:lang w:val="es-AR"/>
        </w:rPr>
        <w:t>androidx.compose.material.icons.filled.</w:t>
      </w:r>
      <w:r w:rsidRPr="003970BD">
        <w:rPr>
          <w:i/>
          <w:iCs/>
          <w:color w:val="C77DBB"/>
          <w:lang w:val="es-AR"/>
        </w:rPr>
        <w:t>PhotoCamera</w:t>
      </w:r>
      <w:r w:rsidRPr="003970BD">
        <w:rPr>
          <w:i/>
          <w:iCs/>
          <w:color w:val="C77DBB"/>
          <w:lang w:val="es-AR"/>
        </w:rPr>
        <w:br/>
      </w:r>
      <w:r w:rsidRPr="003970BD">
        <w:rPr>
          <w:color w:val="CF8E6D"/>
          <w:lang w:val="es-AR"/>
        </w:rPr>
        <w:t xml:space="preserve">import </w:t>
      </w:r>
      <w:r w:rsidRPr="003970BD">
        <w:rPr>
          <w:color w:val="BCBEC4"/>
          <w:lang w:val="es-AR"/>
        </w:rPr>
        <w:t>androidx.compose.material3.BottomSheetScaffold</w:t>
      </w:r>
      <w:r w:rsidRPr="003970BD">
        <w:rPr>
          <w:color w:val="BCBEC4"/>
          <w:lang w:val="es-AR"/>
        </w:rPr>
        <w:br/>
      </w:r>
      <w:r w:rsidRPr="003970BD">
        <w:rPr>
          <w:color w:val="CF8E6D"/>
          <w:lang w:val="es-AR"/>
        </w:rPr>
        <w:t xml:space="preserve">import </w:t>
      </w:r>
      <w:r w:rsidRPr="003970BD">
        <w:rPr>
          <w:color w:val="BCBEC4"/>
          <w:lang w:val="es-AR"/>
        </w:rPr>
        <w:t>androidx.compose.material3.</w:t>
      </w:r>
      <w:r w:rsidRPr="003970BD">
        <w:rPr>
          <w:color w:val="B3AE60"/>
          <w:lang w:val="es-AR"/>
        </w:rPr>
        <w:t>ExperimentalMaterial3Api</w:t>
      </w:r>
      <w:r w:rsidRPr="003970BD">
        <w:rPr>
          <w:color w:val="B3AE60"/>
          <w:lang w:val="es-AR"/>
        </w:rPr>
        <w:br/>
      </w:r>
      <w:r w:rsidRPr="003970BD">
        <w:rPr>
          <w:color w:val="CF8E6D"/>
          <w:lang w:val="es-AR"/>
        </w:rPr>
        <w:t xml:space="preserve">import </w:t>
      </w:r>
      <w:r w:rsidRPr="003970BD">
        <w:rPr>
          <w:color w:val="BCBEC4"/>
          <w:lang w:val="es-AR"/>
        </w:rPr>
        <w:t>androidx.compose.material3.Icon</w:t>
      </w:r>
      <w:r w:rsidRPr="003970BD">
        <w:rPr>
          <w:color w:val="BCBEC4"/>
          <w:lang w:val="es-AR"/>
        </w:rPr>
        <w:br/>
      </w:r>
      <w:r w:rsidRPr="003970BD">
        <w:rPr>
          <w:color w:val="CF8E6D"/>
          <w:lang w:val="es-AR"/>
        </w:rPr>
        <w:t xml:space="preserve">import </w:t>
      </w:r>
      <w:r w:rsidRPr="003970BD">
        <w:rPr>
          <w:color w:val="BCBEC4"/>
          <w:lang w:val="es-AR"/>
        </w:rPr>
        <w:t>androidx.compose.material3.IconButton</w:t>
      </w:r>
      <w:r w:rsidRPr="003970BD">
        <w:rPr>
          <w:color w:val="BCBEC4"/>
          <w:lang w:val="es-AR"/>
        </w:rPr>
        <w:br/>
      </w:r>
      <w:r w:rsidRPr="003970BD">
        <w:rPr>
          <w:color w:val="CF8E6D"/>
          <w:lang w:val="es-AR"/>
        </w:rPr>
        <w:t xml:space="preserve">import </w:t>
      </w:r>
      <w:r w:rsidRPr="003970BD">
        <w:rPr>
          <w:color w:val="BCBEC4"/>
          <w:lang w:val="es-AR"/>
        </w:rPr>
        <w:t>androidx.compose.material3.rememberBottomSheetScaffoldState</w:t>
      </w:r>
      <w:r w:rsidRPr="003970BD">
        <w:rPr>
          <w:color w:val="BCBEC4"/>
          <w:lang w:val="es-AR"/>
        </w:rPr>
        <w:br/>
      </w:r>
      <w:r w:rsidRPr="003970BD">
        <w:rPr>
          <w:color w:val="CF8E6D"/>
          <w:lang w:val="es-AR"/>
        </w:rPr>
        <w:t xml:space="preserve">import </w:t>
      </w:r>
      <w:r w:rsidRPr="003970BD">
        <w:rPr>
          <w:color w:val="BCBEC4"/>
          <w:lang w:val="es-AR"/>
        </w:rPr>
        <w:t>androidx.compose.runtime.getValue</w:t>
      </w:r>
      <w:r w:rsidRPr="003970BD">
        <w:rPr>
          <w:color w:val="BCBEC4"/>
          <w:lang w:val="es-AR"/>
        </w:rPr>
        <w:br/>
      </w:r>
      <w:r w:rsidRPr="003970BD">
        <w:rPr>
          <w:color w:val="CF8E6D"/>
          <w:lang w:val="es-AR"/>
        </w:rPr>
        <w:t xml:space="preserve">import </w:t>
      </w:r>
      <w:r w:rsidRPr="003970BD">
        <w:rPr>
          <w:color w:val="BCBEC4"/>
          <w:lang w:val="es-AR"/>
        </w:rPr>
        <w:t>androidx.compose.runtime.mutableFloatStateOf</w:t>
      </w:r>
      <w:r w:rsidRPr="003970BD">
        <w:rPr>
          <w:color w:val="BCBEC4"/>
          <w:lang w:val="es-AR"/>
        </w:rPr>
        <w:br/>
      </w:r>
      <w:r w:rsidRPr="003970BD">
        <w:rPr>
          <w:color w:val="CF8E6D"/>
          <w:lang w:val="es-AR"/>
        </w:rPr>
        <w:t xml:space="preserve">import </w:t>
      </w:r>
      <w:r w:rsidRPr="003970BD">
        <w:rPr>
          <w:color w:val="BCBEC4"/>
          <w:lang w:val="es-AR"/>
        </w:rPr>
        <w:t>androidx.compose.runtime.remember</w:t>
      </w:r>
      <w:r w:rsidRPr="003970BD">
        <w:rPr>
          <w:color w:val="BCBEC4"/>
          <w:lang w:val="es-AR"/>
        </w:rPr>
        <w:br/>
      </w:r>
      <w:r w:rsidRPr="003970BD">
        <w:rPr>
          <w:color w:val="CF8E6D"/>
          <w:lang w:val="es-AR"/>
        </w:rPr>
        <w:t xml:space="preserve">import </w:t>
      </w:r>
      <w:r w:rsidRPr="003970BD">
        <w:rPr>
          <w:color w:val="BCBEC4"/>
          <w:lang w:val="es-AR"/>
        </w:rPr>
        <w:t>androidx.compose.runtime.setValue</w:t>
      </w:r>
      <w:r w:rsidRPr="003970BD">
        <w:rPr>
          <w:color w:val="BCBEC4"/>
          <w:lang w:val="es-AR"/>
        </w:rPr>
        <w:br/>
      </w:r>
      <w:r w:rsidRPr="003970BD">
        <w:rPr>
          <w:color w:val="CF8E6D"/>
          <w:lang w:val="es-AR"/>
        </w:rPr>
        <w:t xml:space="preserve">import </w:t>
      </w:r>
      <w:r w:rsidRPr="003970BD">
        <w:rPr>
          <w:color w:val="BCBEC4"/>
          <w:lang w:val="es-AR"/>
        </w:rPr>
        <w:t>androidx.compose.ui.Alignment</w:t>
      </w:r>
      <w:r w:rsidRPr="003970BD">
        <w:rPr>
          <w:color w:val="BCBEC4"/>
          <w:lang w:val="es-AR"/>
        </w:rPr>
        <w:br/>
      </w:r>
      <w:r w:rsidRPr="003970BD">
        <w:rPr>
          <w:color w:val="CF8E6D"/>
          <w:lang w:val="es-AR"/>
        </w:rPr>
        <w:t xml:space="preserve">import </w:t>
      </w:r>
      <w:r w:rsidRPr="003970BD">
        <w:rPr>
          <w:color w:val="BCBEC4"/>
          <w:lang w:val="es-AR"/>
        </w:rPr>
        <w:t>androidx.compose.ui.Modifier</w:t>
      </w:r>
      <w:r w:rsidRPr="003970BD">
        <w:rPr>
          <w:color w:val="BCBEC4"/>
          <w:lang w:val="es-AR"/>
        </w:rPr>
        <w:br/>
      </w:r>
      <w:r w:rsidRPr="003970BD">
        <w:rPr>
          <w:color w:val="CF8E6D"/>
          <w:lang w:val="es-AR"/>
        </w:rPr>
        <w:t xml:space="preserve">import </w:t>
      </w:r>
      <w:r w:rsidRPr="003970BD">
        <w:rPr>
          <w:color w:val="BCBEC4"/>
          <w:lang w:val="es-AR"/>
        </w:rPr>
        <w:t>androidx.compose.ui.input.pointer.pointerInput</w:t>
      </w:r>
      <w:r w:rsidRPr="003970BD">
        <w:rPr>
          <w:color w:val="BCBEC4"/>
          <w:lang w:val="es-AR"/>
        </w:rPr>
        <w:br/>
      </w:r>
      <w:r w:rsidRPr="003970BD">
        <w:rPr>
          <w:color w:val="CF8E6D"/>
          <w:lang w:val="es-AR"/>
        </w:rPr>
        <w:t xml:space="preserve">import </w:t>
      </w:r>
      <w:r w:rsidRPr="003970BD">
        <w:rPr>
          <w:color w:val="BCBEC4"/>
          <w:lang w:val="es-AR"/>
        </w:rPr>
        <w:t>androidx.compose.ui.platform.</w:t>
      </w:r>
      <w:r w:rsidRPr="003970BD">
        <w:rPr>
          <w:i/>
          <w:iCs/>
          <w:color w:val="C77DBB"/>
          <w:lang w:val="es-AR"/>
        </w:rPr>
        <w:t>LocalConfiguration</w:t>
      </w:r>
      <w:r w:rsidRPr="003970BD">
        <w:rPr>
          <w:i/>
          <w:iCs/>
          <w:color w:val="C77DBB"/>
          <w:lang w:val="es-AR"/>
        </w:rPr>
        <w:br/>
      </w:r>
      <w:r w:rsidRPr="003970BD">
        <w:rPr>
          <w:color w:val="CF8E6D"/>
          <w:lang w:val="es-AR"/>
        </w:rPr>
        <w:t xml:space="preserve">import </w:t>
      </w:r>
      <w:r w:rsidRPr="003970BD">
        <w:rPr>
          <w:color w:val="BCBEC4"/>
          <w:lang w:val="es-AR"/>
        </w:rPr>
        <w:t>androidx.compose.ui.platform.</w:t>
      </w:r>
      <w:r w:rsidRPr="003970BD">
        <w:rPr>
          <w:i/>
          <w:iCs/>
          <w:color w:val="C77DBB"/>
          <w:lang w:val="es-AR"/>
        </w:rPr>
        <w:t>LocalDensity</w:t>
      </w:r>
      <w:r w:rsidRPr="003970BD">
        <w:rPr>
          <w:i/>
          <w:iCs/>
          <w:color w:val="C77DBB"/>
          <w:lang w:val="es-AR"/>
        </w:rPr>
        <w:br/>
      </w:r>
      <w:r w:rsidRPr="003970BD">
        <w:rPr>
          <w:color w:val="CF8E6D"/>
          <w:lang w:val="es-AR"/>
        </w:rPr>
        <w:t xml:space="preserve">import </w:t>
      </w:r>
      <w:r w:rsidRPr="003970BD">
        <w:rPr>
          <w:color w:val="BCBEC4"/>
          <w:lang w:val="es-AR"/>
        </w:rPr>
        <w:t>androidx.compose.ui.unit.dp</w:t>
      </w:r>
      <w:r w:rsidRPr="003970BD">
        <w:rPr>
          <w:color w:val="BCBEC4"/>
          <w:lang w:val="es-AR"/>
        </w:rPr>
        <w:br/>
      </w:r>
      <w:r w:rsidRPr="003970BD">
        <w:rPr>
          <w:color w:val="CF8E6D"/>
          <w:lang w:val="es-AR"/>
        </w:rPr>
        <w:t xml:space="preserve">import </w:t>
      </w:r>
      <w:r w:rsidRPr="003970BD">
        <w:rPr>
          <w:color w:val="BCBEC4"/>
          <w:lang w:val="es-AR"/>
        </w:rPr>
        <w:t>androidx.core.app.ActivityCompat</w:t>
      </w:r>
      <w:r w:rsidRPr="003970BD">
        <w:rPr>
          <w:color w:val="BCBEC4"/>
          <w:lang w:val="es-AR"/>
        </w:rPr>
        <w:br/>
      </w:r>
      <w:r w:rsidRPr="003970BD">
        <w:rPr>
          <w:color w:val="CF8E6D"/>
          <w:lang w:val="es-AR"/>
        </w:rPr>
        <w:t xml:space="preserve">import </w:t>
      </w:r>
      <w:r w:rsidRPr="003970BD">
        <w:rPr>
          <w:color w:val="BCBEC4"/>
          <w:lang w:val="es-AR"/>
        </w:rPr>
        <w:t>androidx.core.content.ContextCompat</w:t>
      </w:r>
      <w:r w:rsidRPr="003970BD">
        <w:rPr>
          <w:color w:val="BCBEC4"/>
          <w:lang w:val="es-AR"/>
        </w:rPr>
        <w:br/>
      </w:r>
      <w:r w:rsidRPr="003970BD">
        <w:rPr>
          <w:color w:val="CF8E6D"/>
          <w:lang w:val="es-AR"/>
        </w:rPr>
        <w:t xml:space="preserve">import </w:t>
      </w:r>
      <w:r w:rsidRPr="003970BD">
        <w:rPr>
          <w:color w:val="BCBEC4"/>
          <w:lang w:val="es-AR"/>
        </w:rPr>
        <w:t>com.chaquo.python.Python</w:t>
      </w:r>
      <w:r w:rsidRPr="003970BD">
        <w:rPr>
          <w:color w:val="BCBEC4"/>
          <w:lang w:val="es-AR"/>
        </w:rPr>
        <w:br/>
      </w:r>
      <w:r w:rsidRPr="003970BD">
        <w:rPr>
          <w:color w:val="CF8E6D"/>
          <w:lang w:val="es-AR"/>
        </w:rPr>
        <w:t xml:space="preserve">import </w:t>
      </w:r>
      <w:r w:rsidRPr="003970BD">
        <w:rPr>
          <w:color w:val="BCBEC4"/>
          <w:lang w:val="es-AR"/>
        </w:rPr>
        <w:t>com.chaquo.python.android.AndroidPlatform</w:t>
      </w:r>
      <w:r w:rsidRPr="003970BD">
        <w:rPr>
          <w:color w:val="BCBEC4"/>
          <w:lang w:val="es-AR"/>
        </w:rPr>
        <w:br/>
      </w:r>
      <w:r w:rsidRPr="003970BD">
        <w:rPr>
          <w:color w:val="CF8E6D"/>
          <w:lang w:val="es-AR"/>
        </w:rPr>
        <w:t xml:space="preserve">import </w:t>
      </w:r>
      <w:r w:rsidRPr="003970BD">
        <w:rPr>
          <w:color w:val="BCBEC4"/>
          <w:lang w:val="es-AR"/>
        </w:rPr>
        <w:t>com.example.reconocimiento_billetes.presentation.CameraPreview</w:t>
      </w:r>
      <w:r w:rsidRPr="003970BD">
        <w:rPr>
          <w:color w:val="BCBEC4"/>
          <w:lang w:val="es-AR"/>
        </w:rPr>
        <w:br/>
      </w:r>
      <w:r w:rsidRPr="003970BD">
        <w:rPr>
          <w:color w:val="CF8E6D"/>
          <w:lang w:val="es-AR"/>
        </w:rPr>
        <w:t xml:space="preserve">import </w:t>
      </w:r>
      <w:r w:rsidRPr="003970BD">
        <w:rPr>
          <w:color w:val="BCBEC4"/>
          <w:lang w:val="es-AR"/>
        </w:rPr>
        <w:t>com.example.reconocimiento_billetes.presentation.getLocalizedAudioResId</w:t>
      </w:r>
      <w:r w:rsidRPr="003970BD">
        <w:rPr>
          <w:color w:val="BCBEC4"/>
          <w:lang w:val="es-AR"/>
        </w:rPr>
        <w:br/>
      </w:r>
      <w:r w:rsidRPr="003970BD">
        <w:rPr>
          <w:color w:val="CF8E6D"/>
          <w:lang w:val="es-AR"/>
        </w:rPr>
        <w:t xml:space="preserve">import </w:t>
      </w:r>
      <w:r w:rsidRPr="003970BD">
        <w:rPr>
          <w:color w:val="BCBEC4"/>
          <w:lang w:val="es-AR"/>
        </w:rPr>
        <w:t>com.example.reconocimiento_billetes.presentation.guardarBaseDeDatos</w:t>
      </w:r>
      <w:r w:rsidRPr="003970BD">
        <w:rPr>
          <w:color w:val="BCBEC4"/>
          <w:lang w:val="es-AR"/>
        </w:rPr>
        <w:br/>
      </w:r>
      <w:r w:rsidRPr="003970BD">
        <w:rPr>
          <w:color w:val="CF8E6D"/>
          <w:lang w:val="es-AR"/>
        </w:rPr>
        <w:t xml:space="preserve">import </w:t>
      </w:r>
      <w:r w:rsidRPr="003970BD">
        <w:rPr>
          <w:color w:val="BCBEC4"/>
          <w:lang w:val="es-AR"/>
        </w:rPr>
        <w:t>com.example.reconocimiento_billetes.presentation.hasCameraPermission</w:t>
      </w:r>
      <w:r w:rsidRPr="003970BD">
        <w:rPr>
          <w:color w:val="BCBEC4"/>
          <w:lang w:val="es-AR"/>
        </w:rPr>
        <w:br/>
      </w:r>
      <w:r w:rsidRPr="003970BD">
        <w:rPr>
          <w:color w:val="CF8E6D"/>
          <w:lang w:val="es-AR"/>
        </w:rPr>
        <w:t xml:space="preserve">import </w:t>
      </w:r>
      <w:r w:rsidRPr="003970BD">
        <w:rPr>
          <w:color w:val="BCBEC4"/>
          <w:lang w:val="es-AR"/>
        </w:rPr>
        <w:t>com.example.reconocimiento_billetes.presentation.loadClassNames</w:t>
      </w:r>
      <w:r w:rsidRPr="003970BD">
        <w:rPr>
          <w:color w:val="BCBEC4"/>
          <w:lang w:val="es-AR"/>
        </w:rPr>
        <w:br/>
      </w:r>
      <w:r w:rsidRPr="003970BD">
        <w:rPr>
          <w:color w:val="CF8E6D"/>
          <w:lang w:val="es-AR"/>
        </w:rPr>
        <w:lastRenderedPageBreak/>
        <w:t xml:space="preserve">import </w:t>
      </w:r>
      <w:r w:rsidRPr="003970BD">
        <w:rPr>
          <w:color w:val="BCBEC4"/>
          <w:lang w:val="es-AR"/>
        </w:rPr>
        <w:t>com.example.reconocimiento_billetes.presentation.loadModel</w:t>
      </w:r>
      <w:r w:rsidRPr="003970BD">
        <w:rPr>
          <w:color w:val="BCBEC4"/>
          <w:lang w:val="es-AR"/>
        </w:rPr>
        <w:br/>
      </w:r>
      <w:r w:rsidRPr="003970BD">
        <w:rPr>
          <w:color w:val="CF8E6D"/>
          <w:lang w:val="es-AR"/>
        </w:rPr>
        <w:t xml:space="preserve">import </w:t>
      </w:r>
      <w:r w:rsidRPr="003970BD">
        <w:rPr>
          <w:color w:val="BCBEC4"/>
          <w:lang w:val="es-AR"/>
        </w:rPr>
        <w:t>com.example.reconocimiento_billetes.presentation.vibrateDevice</w:t>
      </w:r>
      <w:r w:rsidRPr="003970BD">
        <w:rPr>
          <w:color w:val="BCBEC4"/>
          <w:lang w:val="es-AR"/>
        </w:rPr>
        <w:br/>
      </w:r>
      <w:r w:rsidRPr="003970BD">
        <w:rPr>
          <w:color w:val="CF8E6D"/>
          <w:lang w:val="es-AR"/>
        </w:rPr>
        <w:t xml:space="preserve">import </w:t>
      </w:r>
      <w:r w:rsidRPr="003970BD">
        <w:rPr>
          <w:color w:val="BCBEC4"/>
          <w:lang w:val="es-AR"/>
        </w:rPr>
        <w:t>com.example.reconocimiento_billetes.ui.theme.ReconocimientobilletesTheme</w:t>
      </w:r>
      <w:r w:rsidRPr="003970BD">
        <w:rPr>
          <w:color w:val="BCBEC4"/>
          <w:lang w:val="es-AR"/>
        </w:rPr>
        <w:br/>
      </w:r>
      <w:r w:rsidRPr="003970BD">
        <w:rPr>
          <w:color w:val="CF8E6D"/>
          <w:lang w:val="es-AR"/>
        </w:rPr>
        <w:t xml:space="preserve">import </w:t>
      </w:r>
      <w:r w:rsidRPr="003970BD">
        <w:rPr>
          <w:color w:val="BCBEC4"/>
          <w:lang w:val="es-AR"/>
        </w:rPr>
        <w:t>org.tensorflow.lite.DataType</w:t>
      </w:r>
      <w:r w:rsidRPr="003970BD">
        <w:rPr>
          <w:color w:val="BCBEC4"/>
          <w:lang w:val="es-AR"/>
        </w:rPr>
        <w:br/>
      </w:r>
      <w:r w:rsidRPr="003970BD">
        <w:rPr>
          <w:color w:val="CF8E6D"/>
          <w:lang w:val="es-AR"/>
        </w:rPr>
        <w:t xml:space="preserve">import </w:t>
      </w:r>
      <w:r w:rsidRPr="003970BD">
        <w:rPr>
          <w:color w:val="BCBEC4"/>
          <w:lang w:val="es-AR"/>
        </w:rPr>
        <w:t>org.tensorflow.lite.support.tensorbuffer.TensorBuffer</w:t>
      </w:r>
      <w:r w:rsidRPr="003970BD">
        <w:rPr>
          <w:color w:val="BCBEC4"/>
          <w:lang w:val="es-AR"/>
        </w:rPr>
        <w:br/>
      </w:r>
      <w:r w:rsidRPr="003970BD">
        <w:rPr>
          <w:color w:val="CF8E6D"/>
          <w:lang w:val="es-AR"/>
        </w:rPr>
        <w:t xml:space="preserve">import </w:t>
      </w:r>
      <w:r w:rsidRPr="003970BD">
        <w:rPr>
          <w:color w:val="BCBEC4"/>
          <w:lang w:val="es-AR"/>
        </w:rPr>
        <w:t>java.io.File</w:t>
      </w:r>
      <w:r w:rsidRPr="003970BD">
        <w:rPr>
          <w:color w:val="BCBEC4"/>
          <w:lang w:val="es-AR"/>
        </w:rPr>
        <w:br/>
      </w:r>
      <w:r w:rsidRPr="003970BD">
        <w:rPr>
          <w:color w:val="CF8E6D"/>
          <w:lang w:val="es-AR"/>
        </w:rPr>
        <w:t xml:space="preserve">import </w:t>
      </w:r>
      <w:r w:rsidRPr="003970BD">
        <w:rPr>
          <w:color w:val="BCBEC4"/>
          <w:lang w:val="es-AR"/>
        </w:rPr>
        <w:t>java.io.FileOutputStream</w:t>
      </w:r>
      <w:r w:rsidRPr="003970BD">
        <w:rPr>
          <w:color w:val="BCBEC4"/>
          <w:lang w:val="es-AR"/>
        </w:rPr>
        <w:br/>
      </w:r>
      <w:r w:rsidRPr="003970BD">
        <w:rPr>
          <w:color w:val="CF8E6D"/>
          <w:lang w:val="es-AR"/>
        </w:rPr>
        <w:t xml:space="preserve">import </w:t>
      </w:r>
      <w:r w:rsidRPr="003970BD">
        <w:rPr>
          <w:color w:val="BCBEC4"/>
          <w:lang w:val="es-AR"/>
        </w:rPr>
        <w:t>java.nio.ByteBuffer</w:t>
      </w:r>
      <w:r w:rsidRPr="003970BD">
        <w:rPr>
          <w:color w:val="BCBEC4"/>
          <w:lang w:val="es-AR"/>
        </w:rPr>
        <w:br/>
      </w:r>
      <w:r w:rsidRPr="003970BD">
        <w:rPr>
          <w:color w:val="CF8E6D"/>
          <w:lang w:val="es-AR"/>
        </w:rPr>
        <w:t xml:space="preserve">import </w:t>
      </w:r>
      <w:r w:rsidRPr="003970BD">
        <w:rPr>
          <w:color w:val="BCBEC4"/>
          <w:lang w:val="es-AR"/>
        </w:rPr>
        <w:t>java.nio.ByteOrder</w:t>
      </w:r>
      <w:r w:rsidRPr="003970BD">
        <w:rPr>
          <w:color w:val="BCBEC4"/>
          <w:lang w:val="es-AR"/>
        </w:rPr>
        <w:br/>
      </w:r>
      <w:r w:rsidRPr="003970BD">
        <w:rPr>
          <w:color w:val="CF8E6D"/>
          <w:lang w:val="es-AR"/>
        </w:rPr>
        <w:t xml:space="preserve">import </w:t>
      </w:r>
      <w:r w:rsidRPr="003970BD">
        <w:rPr>
          <w:color w:val="BCBEC4"/>
          <w:lang w:val="es-AR"/>
        </w:rPr>
        <w:t>kotlin.math.min</w:t>
      </w:r>
      <w:r w:rsidRPr="003970BD">
        <w:rPr>
          <w:color w:val="BCBEC4"/>
          <w:lang w:val="es-AR"/>
        </w:rPr>
        <w:br/>
      </w:r>
      <w:r w:rsidRPr="003970BD">
        <w:rPr>
          <w:color w:val="BCBEC4"/>
          <w:lang w:val="es-AR"/>
        </w:rPr>
        <w:br/>
      </w:r>
      <w:r w:rsidRPr="003970BD">
        <w:rPr>
          <w:i/>
          <w:iCs/>
          <w:color w:val="5F826B"/>
          <w:lang w:val="es-AR"/>
        </w:rPr>
        <w:t>/**</w:t>
      </w:r>
      <w:r w:rsidRPr="003970BD">
        <w:rPr>
          <w:i/>
          <w:iCs/>
          <w:color w:val="5F826B"/>
          <w:lang w:val="es-AR"/>
        </w:rPr>
        <w:br/>
        <w:t xml:space="preserve"> * Actividad para escanear billetes y clasificarlos mediante un modelo de aprendizaje automático.</w:t>
      </w:r>
      <w:r w:rsidRPr="003970BD">
        <w:rPr>
          <w:i/>
          <w:iCs/>
          <w:color w:val="5F826B"/>
          <w:lang w:val="es-AR"/>
        </w:rPr>
        <w:br/>
        <w:t xml:space="preserve"> </w:t>
      </w:r>
      <w:r w:rsidRPr="00EA25D2">
        <w:rPr>
          <w:i/>
          <w:iCs/>
          <w:color w:val="5F826B"/>
        </w:rPr>
        <w:t>*/</w:t>
      </w:r>
      <w:r w:rsidRPr="00EA25D2">
        <w:rPr>
          <w:i/>
          <w:iCs/>
          <w:color w:val="5F826B"/>
        </w:rPr>
        <w:br/>
      </w:r>
      <w:r w:rsidRPr="00EA25D2">
        <w:rPr>
          <w:color w:val="CF8E6D"/>
        </w:rPr>
        <w:t xml:space="preserve">class </w:t>
      </w:r>
      <w:proofErr w:type="gramStart"/>
      <w:r w:rsidRPr="00EA25D2">
        <w:rPr>
          <w:color w:val="BCBEC4"/>
        </w:rPr>
        <w:t>ScanBillActivity :</w:t>
      </w:r>
      <w:proofErr w:type="gramEnd"/>
      <w:r w:rsidRPr="00EA25D2">
        <w:rPr>
          <w:color w:val="BCBEC4"/>
        </w:rPr>
        <w:t xml:space="preserve"> AppCompatActivity() {</w:t>
      </w:r>
      <w:r w:rsidRPr="00EA25D2">
        <w:rPr>
          <w:color w:val="BCBEC4"/>
        </w:rPr>
        <w:br/>
      </w:r>
      <w:r w:rsidRPr="00EA25D2">
        <w:rPr>
          <w:color w:val="BCBEC4"/>
        </w:rPr>
        <w:br/>
        <w:t xml:space="preserve">    </w:t>
      </w:r>
      <w:r w:rsidRPr="00EA25D2">
        <w:rPr>
          <w:color w:val="CF8E6D"/>
        </w:rPr>
        <w:t xml:space="preserve">private var </w:t>
      </w:r>
      <w:r w:rsidRPr="00EA25D2">
        <w:rPr>
          <w:color w:val="C77DBB"/>
        </w:rPr>
        <w:t>mediaPlayer</w:t>
      </w:r>
      <w:r w:rsidRPr="00EA25D2">
        <w:rPr>
          <w:color w:val="BCBEC4"/>
        </w:rPr>
        <w:t xml:space="preserve">: MediaPlayer? = </w:t>
      </w:r>
      <w:r w:rsidRPr="00EA25D2">
        <w:rPr>
          <w:color w:val="CF8E6D"/>
        </w:rPr>
        <w:t>null</w:t>
      </w:r>
      <w:r w:rsidRPr="00EA25D2">
        <w:rPr>
          <w:color w:val="CF8E6D"/>
        </w:rPr>
        <w:br/>
        <w:t xml:space="preserve">    private </w:t>
      </w:r>
      <w:proofErr w:type="gramStart"/>
      <w:r w:rsidRPr="00EA25D2">
        <w:rPr>
          <w:color w:val="CF8E6D"/>
        </w:rPr>
        <w:t>val</w:t>
      </w:r>
      <w:proofErr w:type="gramEnd"/>
      <w:r w:rsidRPr="00EA25D2">
        <w:rPr>
          <w:color w:val="CF8E6D"/>
        </w:rPr>
        <w:t xml:space="preserve"> </w:t>
      </w:r>
      <w:r w:rsidRPr="00EA25D2">
        <w:rPr>
          <w:color w:val="C77DBB"/>
        </w:rPr>
        <w:t xml:space="preserve">imageSize </w:t>
      </w:r>
      <w:r w:rsidRPr="00EA25D2">
        <w:rPr>
          <w:color w:val="BCBEC4"/>
        </w:rPr>
        <w:t xml:space="preserve">= </w:t>
      </w:r>
      <w:r w:rsidRPr="00EA25D2">
        <w:rPr>
          <w:color w:val="2AACB8"/>
        </w:rPr>
        <w:t>224</w:t>
      </w:r>
      <w:r w:rsidRPr="00EA25D2">
        <w:rPr>
          <w:color w:val="2AACB8"/>
        </w:rPr>
        <w:br/>
        <w:t xml:space="preserve">    </w:t>
      </w:r>
      <w:r w:rsidRPr="00EA25D2">
        <w:rPr>
          <w:color w:val="CF8E6D"/>
        </w:rPr>
        <w:t xml:space="preserve">private var </w:t>
      </w:r>
      <w:r w:rsidRPr="00EA25D2">
        <w:rPr>
          <w:color w:val="C77DBB"/>
        </w:rPr>
        <w:t>scanningDialog</w:t>
      </w:r>
      <w:r w:rsidRPr="00EA25D2">
        <w:rPr>
          <w:color w:val="BCBEC4"/>
        </w:rPr>
        <w:t xml:space="preserve">: AlertDialog? = </w:t>
      </w:r>
      <w:r w:rsidRPr="00EA25D2">
        <w:rPr>
          <w:color w:val="CF8E6D"/>
        </w:rPr>
        <w:t>null</w:t>
      </w:r>
      <w:r w:rsidRPr="00EA25D2">
        <w:rPr>
          <w:color w:val="CF8E6D"/>
        </w:rPr>
        <w:br/>
        <w:t xml:space="preserve">    private lateinit var </w:t>
      </w:r>
      <w:r w:rsidRPr="00EA25D2">
        <w:rPr>
          <w:color w:val="C77DBB"/>
        </w:rPr>
        <w:t>vibrator</w:t>
      </w:r>
      <w:r w:rsidRPr="00EA25D2">
        <w:rPr>
          <w:color w:val="BCBEC4"/>
        </w:rPr>
        <w:t>: Vibrator</w:t>
      </w:r>
      <w:r w:rsidRPr="00EA25D2">
        <w:rPr>
          <w:color w:val="BCBEC4"/>
        </w:rPr>
        <w:br/>
        <w:t xml:space="preserve">    </w:t>
      </w:r>
      <w:r w:rsidRPr="00EA25D2">
        <w:rPr>
          <w:color w:val="CF8E6D"/>
        </w:rPr>
        <w:t xml:space="preserve">private lateinit var </w:t>
      </w:r>
      <w:r w:rsidRPr="00EA25D2">
        <w:rPr>
          <w:color w:val="C77DBB"/>
        </w:rPr>
        <w:t>cameraController</w:t>
      </w:r>
      <w:r w:rsidRPr="00EA25D2">
        <w:rPr>
          <w:color w:val="BCBEC4"/>
        </w:rPr>
        <w:t>: LifecycleCameraController</w:t>
      </w:r>
      <w:r w:rsidRPr="00EA25D2">
        <w:rPr>
          <w:color w:val="BCBEC4"/>
        </w:rPr>
        <w:br/>
        <w:t xml:space="preserve">    </w:t>
      </w:r>
      <w:r w:rsidRPr="00EA25D2">
        <w:rPr>
          <w:color w:val="CF8E6D"/>
        </w:rPr>
        <w:t xml:space="preserve">private lateinit var </w:t>
      </w:r>
      <w:r w:rsidRPr="00EA25D2">
        <w:rPr>
          <w:color w:val="C77DBB"/>
        </w:rPr>
        <w:t>selectedModel</w:t>
      </w:r>
      <w:r w:rsidRPr="00EA25D2">
        <w:rPr>
          <w:color w:val="BCBEC4"/>
        </w:rPr>
        <w:t>: String</w:t>
      </w:r>
      <w:r w:rsidRPr="00EA25D2">
        <w:rPr>
          <w:color w:val="BCBEC4"/>
        </w:rPr>
        <w:br/>
      </w:r>
      <w:r w:rsidRPr="00EA25D2">
        <w:rPr>
          <w:color w:val="BCBEC4"/>
        </w:rPr>
        <w:br/>
        <w:t xml:space="preserve">    </w:t>
      </w:r>
      <w:proofErr w:type="gramStart"/>
      <w:r w:rsidRPr="00EA25D2">
        <w:rPr>
          <w:color w:val="B3AE60"/>
        </w:rPr>
        <w:t>@OptIn</w:t>
      </w:r>
      <w:r w:rsidRPr="00EA25D2">
        <w:rPr>
          <w:color w:val="BCBEC4"/>
        </w:rPr>
        <w:t>(</w:t>
      </w:r>
      <w:proofErr w:type="gramEnd"/>
      <w:r w:rsidRPr="00EA25D2">
        <w:rPr>
          <w:color w:val="BCBEC4"/>
        </w:rPr>
        <w:t>ExperimentalMaterial3Api::</w:t>
      </w:r>
      <w:r w:rsidRPr="00EA25D2">
        <w:rPr>
          <w:color w:val="CF8E6D"/>
        </w:rPr>
        <w:t>class</w:t>
      </w:r>
      <w:r w:rsidRPr="00EA25D2">
        <w:rPr>
          <w:color w:val="BCBEC4"/>
        </w:rPr>
        <w:t>)</w:t>
      </w:r>
      <w:r w:rsidRPr="00EA25D2">
        <w:rPr>
          <w:color w:val="BCBEC4"/>
        </w:rPr>
        <w:br/>
        <w:t xml:space="preserve">    </w:t>
      </w:r>
      <w:r w:rsidRPr="00EA25D2">
        <w:rPr>
          <w:color w:val="CF8E6D"/>
        </w:rPr>
        <w:t xml:space="preserve">override fun </w:t>
      </w:r>
      <w:r w:rsidRPr="00EA25D2">
        <w:rPr>
          <w:color w:val="56A8F5"/>
        </w:rPr>
        <w:t>onCreate</w:t>
      </w:r>
      <w:r w:rsidRPr="00EA25D2">
        <w:rPr>
          <w:color w:val="BCBEC4"/>
        </w:rPr>
        <w:t>(savedInstanceState: Bundle?) {</w:t>
      </w:r>
      <w:r w:rsidRPr="00EA25D2">
        <w:rPr>
          <w:color w:val="BCBEC4"/>
        </w:rPr>
        <w:br/>
        <w:t xml:space="preserve">        </w:t>
      </w:r>
      <w:proofErr w:type="gramStart"/>
      <w:r w:rsidRPr="00EA25D2">
        <w:rPr>
          <w:color w:val="CF8E6D"/>
        </w:rPr>
        <w:t>super</w:t>
      </w:r>
      <w:r w:rsidRPr="00EA25D2">
        <w:rPr>
          <w:color w:val="BCBEC4"/>
        </w:rPr>
        <w:t>.onCreate(</w:t>
      </w:r>
      <w:proofErr w:type="gramEnd"/>
      <w:r w:rsidRPr="00EA25D2">
        <w:rPr>
          <w:color w:val="BCBEC4"/>
        </w:rPr>
        <w:t>savedInstanceState)</w:t>
      </w:r>
      <w:r w:rsidRPr="00EA25D2">
        <w:rPr>
          <w:color w:val="BCBEC4"/>
        </w:rPr>
        <w:br/>
      </w:r>
      <w:r w:rsidRPr="00EA25D2">
        <w:rPr>
          <w:color w:val="BCBEC4"/>
        </w:rPr>
        <w:br/>
        <w:t xml:space="preserve">        </w:t>
      </w:r>
      <w:r w:rsidRPr="00EA25D2">
        <w:rPr>
          <w:color w:val="C77DBB"/>
        </w:rPr>
        <w:t xml:space="preserve">mediaPlayer </w:t>
      </w:r>
      <w:r w:rsidRPr="00EA25D2">
        <w:rPr>
          <w:color w:val="BCBEC4"/>
        </w:rPr>
        <w:t>= MediaPlayer.create(</w:t>
      </w:r>
      <w:r w:rsidRPr="00EA25D2">
        <w:rPr>
          <w:color w:val="CF8E6D"/>
        </w:rPr>
        <w:t>this</w:t>
      </w:r>
      <w:r w:rsidRPr="00EA25D2">
        <w:rPr>
          <w:color w:val="BCBEC4"/>
        </w:rPr>
        <w:t xml:space="preserve">, </w:t>
      </w:r>
      <w:r w:rsidRPr="00EA25D2">
        <w:rPr>
          <w:i/>
          <w:iCs/>
          <w:color w:val="BCBEC4"/>
        </w:rPr>
        <w:t>getLocalizedAudioResId</w:t>
      </w:r>
      <w:r w:rsidRPr="00EA25D2">
        <w:rPr>
          <w:color w:val="BCBEC4"/>
        </w:rPr>
        <w:t>(</w:t>
      </w:r>
      <w:r w:rsidRPr="00EA25D2">
        <w:rPr>
          <w:color w:val="CF8E6D"/>
        </w:rPr>
        <w:t>this</w:t>
      </w:r>
      <w:r w:rsidRPr="00EA25D2">
        <w:rPr>
          <w:color w:val="BCBEC4"/>
        </w:rPr>
        <w:t xml:space="preserve">, </w:t>
      </w:r>
      <w:r w:rsidRPr="00EA25D2">
        <w:rPr>
          <w:color w:val="6AAB73"/>
        </w:rPr>
        <w:t>"escaneo_billetes"</w:t>
      </w:r>
      <w:r w:rsidRPr="00EA25D2">
        <w:rPr>
          <w:color w:val="BCBEC4"/>
        </w:rPr>
        <w:t>))</w:t>
      </w:r>
      <w:r w:rsidRPr="00EA25D2">
        <w:rPr>
          <w:color w:val="BCBEC4"/>
        </w:rPr>
        <w:br/>
        <w:t xml:space="preserve">        </w:t>
      </w:r>
      <w:r w:rsidRPr="00EA25D2">
        <w:rPr>
          <w:color w:val="C77DBB"/>
        </w:rPr>
        <w:t>mediaPlayer</w:t>
      </w:r>
      <w:r w:rsidRPr="00EA25D2">
        <w:rPr>
          <w:color w:val="BCBEC4"/>
        </w:rPr>
        <w:t>?.start()</w:t>
      </w:r>
      <w:r w:rsidRPr="00EA25D2">
        <w:rPr>
          <w:color w:val="BCBEC4"/>
        </w:rPr>
        <w:br/>
      </w:r>
      <w:r w:rsidRPr="00EA25D2">
        <w:rPr>
          <w:color w:val="BCBEC4"/>
        </w:rPr>
        <w:br/>
        <w:t xml:space="preserve">        </w:t>
      </w:r>
      <w:r w:rsidRPr="00EA25D2">
        <w:rPr>
          <w:color w:val="CF8E6D"/>
        </w:rPr>
        <w:t xml:space="preserve">if </w:t>
      </w:r>
      <w:r w:rsidRPr="00EA25D2">
        <w:rPr>
          <w:color w:val="BCBEC4"/>
        </w:rPr>
        <w:t>(!</w:t>
      </w:r>
      <w:r w:rsidRPr="00EA25D2">
        <w:rPr>
          <w:i/>
          <w:iCs/>
          <w:color w:val="BCBEC4"/>
        </w:rPr>
        <w:t>hasCameraPermission</w:t>
      </w:r>
      <w:r w:rsidRPr="00EA25D2">
        <w:rPr>
          <w:color w:val="BCBEC4"/>
        </w:rPr>
        <w:t>(</w:t>
      </w:r>
      <w:r w:rsidRPr="00EA25D2">
        <w:rPr>
          <w:color w:val="CF8E6D"/>
        </w:rPr>
        <w:t>this</w:t>
      </w:r>
      <w:r w:rsidRPr="00EA25D2">
        <w:rPr>
          <w:color w:val="BCBEC4"/>
        </w:rPr>
        <w:t>))</w:t>
      </w:r>
      <w:r w:rsidRPr="00EA25D2">
        <w:rPr>
          <w:color w:val="BCBEC4"/>
        </w:rPr>
        <w:br/>
        <w:t xml:space="preserve">            ActivityCompat.requestPermissions(</w:t>
      </w:r>
      <w:r w:rsidRPr="00EA25D2">
        <w:rPr>
          <w:color w:val="CF8E6D"/>
        </w:rPr>
        <w:t>this</w:t>
      </w:r>
      <w:r w:rsidRPr="00EA25D2">
        <w:rPr>
          <w:color w:val="BCBEC4"/>
        </w:rPr>
        <w:t xml:space="preserve">, </w:t>
      </w:r>
      <w:r w:rsidRPr="00EA25D2">
        <w:rPr>
          <w:i/>
          <w:iCs/>
          <w:color w:val="BCBEC4"/>
        </w:rPr>
        <w:t>arrayOf</w:t>
      </w:r>
      <w:r w:rsidRPr="00EA25D2">
        <w:rPr>
          <w:color w:val="BCBEC4"/>
        </w:rPr>
        <w:t>(Manifest.permission.</w:t>
      </w:r>
      <w:r w:rsidRPr="00EA25D2">
        <w:rPr>
          <w:i/>
          <w:iCs/>
          <w:color w:val="C77DBB"/>
        </w:rPr>
        <w:t>CAMERA</w:t>
      </w:r>
      <w:r w:rsidRPr="00EA25D2">
        <w:rPr>
          <w:color w:val="BCBEC4"/>
        </w:rPr>
        <w:t xml:space="preserve">), </w:t>
      </w:r>
      <w:r w:rsidRPr="00EA25D2">
        <w:rPr>
          <w:color w:val="2AACB8"/>
        </w:rPr>
        <w:t>0</w:t>
      </w:r>
      <w:r w:rsidRPr="00EA25D2">
        <w:rPr>
          <w:color w:val="BCBEC4"/>
        </w:rPr>
        <w:t>)</w:t>
      </w:r>
      <w:r w:rsidRPr="00EA25D2">
        <w:rPr>
          <w:color w:val="BCBEC4"/>
        </w:rPr>
        <w:br/>
      </w:r>
      <w:r w:rsidRPr="00EA25D2">
        <w:rPr>
          <w:color w:val="BCBEC4"/>
        </w:rPr>
        <w:br/>
        <w:t xml:space="preserve">        </w:t>
      </w:r>
      <w:r w:rsidRPr="00EA25D2">
        <w:rPr>
          <w:color w:val="CF8E6D"/>
        </w:rPr>
        <w:t xml:space="preserve">if </w:t>
      </w:r>
      <w:r w:rsidRPr="00EA25D2">
        <w:rPr>
          <w:color w:val="BCBEC4"/>
        </w:rPr>
        <w:t>(!Python.isStarted()) Python.start(AndroidPlatform(</w:t>
      </w:r>
      <w:r w:rsidRPr="00EA25D2">
        <w:rPr>
          <w:color w:val="CF8E6D"/>
        </w:rPr>
        <w:t>this</w:t>
      </w:r>
      <w:r w:rsidRPr="00EA25D2">
        <w:rPr>
          <w:color w:val="BCBEC4"/>
        </w:rPr>
        <w:t>))</w:t>
      </w:r>
      <w:r w:rsidRPr="00EA25D2">
        <w:rPr>
          <w:color w:val="BCBEC4"/>
        </w:rPr>
        <w:br/>
      </w:r>
      <w:r w:rsidRPr="00EA25D2">
        <w:rPr>
          <w:color w:val="BCBEC4"/>
        </w:rPr>
        <w:br/>
        <w:t xml:space="preserve">        </w:t>
      </w:r>
      <w:r w:rsidRPr="00EA25D2">
        <w:rPr>
          <w:color w:val="C77DBB"/>
        </w:rPr>
        <w:t xml:space="preserve">vibrator </w:t>
      </w:r>
      <w:r w:rsidRPr="00EA25D2">
        <w:rPr>
          <w:color w:val="BCBEC4"/>
        </w:rPr>
        <w:t>= getSystemService(Context.</w:t>
      </w:r>
      <w:r w:rsidRPr="00EA25D2">
        <w:rPr>
          <w:i/>
          <w:iCs/>
          <w:color w:val="C77DBB"/>
        </w:rPr>
        <w:t>VIBRATOR_SERVICE</w:t>
      </w:r>
      <w:r w:rsidRPr="00EA25D2">
        <w:rPr>
          <w:color w:val="BCBEC4"/>
        </w:rPr>
        <w:t xml:space="preserve">) </w:t>
      </w:r>
      <w:r w:rsidRPr="00EA25D2">
        <w:rPr>
          <w:color w:val="CF8E6D"/>
        </w:rPr>
        <w:t xml:space="preserve">as </w:t>
      </w:r>
      <w:r w:rsidRPr="00EA25D2">
        <w:rPr>
          <w:color w:val="BCBEC4"/>
        </w:rPr>
        <w:t>Vibrator</w:t>
      </w:r>
      <w:r w:rsidRPr="00EA25D2">
        <w:rPr>
          <w:color w:val="BCBEC4"/>
        </w:rPr>
        <w:br/>
      </w:r>
      <w:r w:rsidRPr="00EA25D2">
        <w:rPr>
          <w:color w:val="BCBEC4"/>
        </w:rPr>
        <w:br/>
        <w:t xml:space="preserve">        </w:t>
      </w:r>
      <w:r w:rsidRPr="00EA25D2">
        <w:rPr>
          <w:color w:val="C77DBB"/>
        </w:rPr>
        <w:t xml:space="preserve">cameraController </w:t>
      </w:r>
      <w:r w:rsidRPr="00EA25D2">
        <w:rPr>
          <w:color w:val="BCBEC4"/>
        </w:rPr>
        <w:t>= LifecycleCameraController(</w:t>
      </w:r>
      <w:r w:rsidRPr="00EA25D2">
        <w:rPr>
          <w:color w:val="CF8E6D"/>
        </w:rPr>
        <w:t>this</w:t>
      </w:r>
      <w:r w:rsidRPr="00EA25D2">
        <w:rPr>
          <w:color w:val="BCBEC4"/>
        </w:rPr>
        <w:t>).</w:t>
      </w:r>
      <w:r w:rsidRPr="00EA25D2">
        <w:rPr>
          <w:i/>
          <w:iCs/>
          <w:color w:val="57AAF7"/>
        </w:rPr>
        <w:t xml:space="preserve">apply </w:t>
      </w:r>
      <w:r w:rsidRPr="00EA25D2">
        <w:rPr>
          <w:b/>
          <w:bCs/>
          <w:color w:val="BCBEC4"/>
        </w:rPr>
        <w:t>{</w:t>
      </w:r>
      <w:r w:rsidRPr="00EA25D2">
        <w:rPr>
          <w:b/>
          <w:bCs/>
          <w:color w:val="BCBEC4"/>
        </w:rPr>
        <w:br/>
        <w:t xml:space="preserve">            </w:t>
      </w:r>
      <w:r w:rsidRPr="00EA25D2">
        <w:rPr>
          <w:color w:val="BCBEC4"/>
        </w:rPr>
        <w:t>setEnabledUseCases(CameraController.</w:t>
      </w:r>
      <w:r w:rsidRPr="00EA25D2">
        <w:rPr>
          <w:i/>
          <w:iCs/>
          <w:color w:val="C77DBB"/>
        </w:rPr>
        <w:t>IMAGE_CAPTURE</w:t>
      </w:r>
      <w:r w:rsidRPr="00EA25D2">
        <w:rPr>
          <w:color w:val="BCBEC4"/>
        </w:rPr>
        <w:t>)</w:t>
      </w:r>
      <w:r w:rsidRPr="00EA25D2">
        <w:rPr>
          <w:color w:val="BCBEC4"/>
        </w:rPr>
        <w:br/>
        <w:t xml:space="preserve">        </w:t>
      </w:r>
      <w:r w:rsidRPr="00EA25D2">
        <w:rPr>
          <w:b/>
          <w:bCs/>
          <w:color w:val="BCBEC4"/>
        </w:rPr>
        <w:t>}</w:t>
      </w:r>
      <w:r w:rsidRPr="00EA25D2">
        <w:rPr>
          <w:b/>
          <w:bCs/>
          <w:color w:val="BCBEC4"/>
        </w:rPr>
        <w:br/>
      </w:r>
      <w:r w:rsidRPr="00EA25D2">
        <w:rPr>
          <w:b/>
          <w:bCs/>
          <w:color w:val="BCBEC4"/>
        </w:rPr>
        <w:br/>
        <w:t xml:space="preserve">        </w:t>
      </w:r>
      <w:r w:rsidRPr="00EA25D2">
        <w:rPr>
          <w:color w:val="C77DBB"/>
        </w:rPr>
        <w:t xml:space="preserve">selectedModel </w:t>
      </w:r>
      <w:r w:rsidRPr="00EA25D2">
        <w:rPr>
          <w:color w:val="BCBEC4"/>
        </w:rPr>
        <w:t xml:space="preserve">= </w:t>
      </w:r>
      <w:r w:rsidRPr="00EA25D2">
        <w:rPr>
          <w:i/>
          <w:iCs/>
          <w:color w:val="C77DBB"/>
        </w:rPr>
        <w:t>intent</w:t>
      </w:r>
      <w:r w:rsidRPr="00EA25D2">
        <w:rPr>
          <w:color w:val="BCBEC4"/>
        </w:rPr>
        <w:t>.getStringExtra(</w:t>
      </w:r>
      <w:r w:rsidRPr="00EA25D2">
        <w:rPr>
          <w:color w:val="6AAB73"/>
        </w:rPr>
        <w:t>"selectedModel"</w:t>
      </w:r>
      <w:r w:rsidRPr="00EA25D2">
        <w:rPr>
          <w:color w:val="BCBEC4"/>
        </w:rPr>
        <w:t>).</w:t>
      </w:r>
      <w:r w:rsidRPr="00EA25D2">
        <w:rPr>
          <w:i/>
          <w:iCs/>
          <w:color w:val="57AAF7"/>
        </w:rPr>
        <w:t>toString</w:t>
      </w:r>
      <w:r w:rsidRPr="00EA25D2">
        <w:rPr>
          <w:color w:val="BCBEC4"/>
        </w:rPr>
        <w:t>()</w:t>
      </w:r>
      <w:r w:rsidRPr="00EA25D2">
        <w:rPr>
          <w:color w:val="BCBEC4"/>
        </w:rPr>
        <w:br/>
      </w:r>
      <w:r w:rsidRPr="00EA25D2">
        <w:rPr>
          <w:color w:val="BCBEC4"/>
        </w:rPr>
        <w:br/>
        <w:t xml:space="preserve">        </w:t>
      </w:r>
      <w:r w:rsidRPr="00EA25D2">
        <w:rPr>
          <w:i/>
          <w:iCs/>
          <w:color w:val="57AAF7"/>
        </w:rPr>
        <w:t xml:space="preserve">setContent </w:t>
      </w:r>
      <w:r w:rsidRPr="00EA25D2">
        <w:rPr>
          <w:b/>
          <w:bCs/>
          <w:color w:val="BCBEC4"/>
        </w:rPr>
        <w:t>{</w:t>
      </w:r>
      <w:r w:rsidRPr="00EA25D2">
        <w:rPr>
          <w:b/>
          <w:bCs/>
          <w:color w:val="BCBEC4"/>
        </w:rPr>
        <w:br/>
        <w:t xml:space="preserve">            </w:t>
      </w:r>
      <w:r w:rsidRPr="00EA25D2">
        <w:rPr>
          <w:color w:val="6BB38A"/>
        </w:rPr>
        <w:t xml:space="preserve">ReconocimientobilletesTheme </w:t>
      </w:r>
      <w:r w:rsidRPr="00EA25D2">
        <w:rPr>
          <w:b/>
          <w:bCs/>
          <w:color w:val="BCBEC4"/>
        </w:rPr>
        <w:t>{</w:t>
      </w:r>
      <w:r w:rsidRPr="00EA25D2">
        <w:rPr>
          <w:b/>
          <w:bCs/>
          <w:color w:val="BCBEC4"/>
        </w:rPr>
        <w:br/>
        <w:t xml:space="preserve">                </w:t>
      </w:r>
      <w:r w:rsidRPr="00EA25D2">
        <w:rPr>
          <w:color w:val="CF8E6D"/>
        </w:rPr>
        <w:t xml:space="preserve">var </w:t>
      </w:r>
      <w:r w:rsidRPr="00EA25D2">
        <w:rPr>
          <w:color w:val="BCBEC4"/>
        </w:rPr>
        <w:t xml:space="preserve">offsetX </w:t>
      </w:r>
      <w:r w:rsidRPr="00EA25D2">
        <w:rPr>
          <w:color w:val="CF8E6D"/>
        </w:rPr>
        <w:t xml:space="preserve">by </w:t>
      </w:r>
      <w:r w:rsidRPr="00EA25D2">
        <w:rPr>
          <w:color w:val="6BB38A"/>
        </w:rPr>
        <w:t xml:space="preserve">remember </w:t>
      </w:r>
      <w:r w:rsidRPr="00EA25D2">
        <w:rPr>
          <w:b/>
          <w:bCs/>
          <w:color w:val="BCBEC4"/>
        </w:rPr>
        <w:t xml:space="preserve">{ </w:t>
      </w:r>
      <w:r w:rsidRPr="00EA25D2">
        <w:rPr>
          <w:i/>
          <w:iCs/>
          <w:color w:val="BCBEC4"/>
        </w:rPr>
        <w:t>mutableFloatStateOf</w:t>
      </w:r>
      <w:r w:rsidRPr="00EA25D2">
        <w:rPr>
          <w:color w:val="BCBEC4"/>
        </w:rPr>
        <w:t>(</w:t>
      </w:r>
      <w:r w:rsidRPr="00EA25D2">
        <w:rPr>
          <w:color w:val="2AACB8"/>
        </w:rPr>
        <w:t>0f</w:t>
      </w:r>
      <w:r w:rsidRPr="00EA25D2">
        <w:rPr>
          <w:color w:val="BCBEC4"/>
        </w:rPr>
        <w:t xml:space="preserve">) </w:t>
      </w:r>
      <w:r w:rsidRPr="00EA25D2">
        <w:rPr>
          <w:b/>
          <w:bCs/>
          <w:color w:val="BCBEC4"/>
        </w:rPr>
        <w:t>}</w:t>
      </w:r>
      <w:r w:rsidRPr="00EA25D2">
        <w:rPr>
          <w:b/>
          <w:bCs/>
          <w:color w:val="BCBEC4"/>
        </w:rPr>
        <w:br/>
      </w:r>
      <w:r w:rsidRPr="00EA25D2">
        <w:rPr>
          <w:b/>
          <w:bCs/>
          <w:color w:val="BCBEC4"/>
        </w:rPr>
        <w:br/>
        <w:t xml:space="preserve">                </w:t>
      </w:r>
      <w:r w:rsidRPr="00EA25D2">
        <w:rPr>
          <w:color w:val="CF8E6D"/>
        </w:rPr>
        <w:t xml:space="preserve">val </w:t>
      </w:r>
      <w:r w:rsidRPr="00EA25D2">
        <w:rPr>
          <w:color w:val="BCBEC4"/>
        </w:rPr>
        <w:t xml:space="preserve">screenWidth = </w:t>
      </w:r>
      <w:r w:rsidRPr="00EA25D2">
        <w:rPr>
          <w:i/>
          <w:iCs/>
          <w:color w:val="C77DBB"/>
        </w:rPr>
        <w:t>LocalConfiguration</w:t>
      </w:r>
      <w:r w:rsidRPr="00EA25D2">
        <w:rPr>
          <w:color w:val="BCBEC4"/>
        </w:rPr>
        <w:t>.</w:t>
      </w:r>
      <w:r w:rsidRPr="00EA25D2">
        <w:rPr>
          <w:color w:val="6BB38A"/>
        </w:rPr>
        <w:t>current</w:t>
      </w:r>
      <w:r w:rsidRPr="00EA25D2">
        <w:rPr>
          <w:color w:val="BCBEC4"/>
        </w:rPr>
        <w:t>.</w:t>
      </w:r>
      <w:r w:rsidRPr="00EA25D2">
        <w:rPr>
          <w:color w:val="C77DBB"/>
        </w:rPr>
        <w:t>screenWidthDp</w:t>
      </w:r>
      <w:r w:rsidRPr="00EA25D2">
        <w:rPr>
          <w:color w:val="BCBEC4"/>
        </w:rPr>
        <w:t>.</w:t>
      </w:r>
      <w:r w:rsidRPr="00EA25D2">
        <w:rPr>
          <w:i/>
          <w:iCs/>
          <w:color w:val="C77DBB"/>
        </w:rPr>
        <w:t>dp</w:t>
      </w:r>
      <w:r w:rsidRPr="00EA25D2">
        <w:rPr>
          <w:i/>
          <w:iCs/>
          <w:color w:val="C77DBB"/>
        </w:rPr>
        <w:br/>
        <w:t xml:space="preserve">                </w:t>
      </w:r>
      <w:r w:rsidRPr="00EA25D2">
        <w:rPr>
          <w:color w:val="CF8E6D"/>
        </w:rPr>
        <w:t xml:space="preserve">val </w:t>
      </w:r>
      <w:r w:rsidRPr="00EA25D2">
        <w:rPr>
          <w:color w:val="BCBEC4"/>
        </w:rPr>
        <w:t xml:space="preserve">percentage = </w:t>
      </w:r>
      <w:r w:rsidRPr="00EA25D2">
        <w:rPr>
          <w:color w:val="2AACB8"/>
        </w:rPr>
        <w:t>0.37f</w:t>
      </w:r>
      <w:r w:rsidRPr="00EA25D2">
        <w:rPr>
          <w:color w:val="2AACB8"/>
        </w:rPr>
        <w:br/>
        <w:t xml:space="preserve">                </w:t>
      </w:r>
      <w:r w:rsidRPr="00EA25D2">
        <w:rPr>
          <w:color w:val="CF8E6D"/>
        </w:rPr>
        <w:t xml:space="preserve">val </w:t>
      </w:r>
      <w:r w:rsidRPr="00EA25D2">
        <w:rPr>
          <w:color w:val="BCBEC4"/>
        </w:rPr>
        <w:t xml:space="preserve">thresholdWidth = </w:t>
      </w:r>
      <w:r w:rsidRPr="00EA25D2">
        <w:rPr>
          <w:i/>
          <w:iCs/>
          <w:color w:val="BCBEC4"/>
        </w:rPr>
        <w:t>with</w:t>
      </w:r>
      <w:r w:rsidRPr="00EA25D2">
        <w:rPr>
          <w:color w:val="BCBEC4"/>
        </w:rPr>
        <w:t>(</w:t>
      </w:r>
      <w:r w:rsidRPr="00EA25D2">
        <w:rPr>
          <w:i/>
          <w:iCs/>
          <w:color w:val="C77DBB"/>
        </w:rPr>
        <w:t>LocalDensity</w:t>
      </w:r>
      <w:r w:rsidRPr="00EA25D2">
        <w:rPr>
          <w:color w:val="BCBEC4"/>
        </w:rPr>
        <w:t>.</w:t>
      </w:r>
      <w:r w:rsidRPr="00EA25D2">
        <w:rPr>
          <w:color w:val="6BB38A"/>
        </w:rPr>
        <w:t>current</w:t>
      </w:r>
      <w:r w:rsidRPr="00EA25D2">
        <w:rPr>
          <w:color w:val="BCBEC4"/>
        </w:rPr>
        <w:t xml:space="preserve">) </w:t>
      </w:r>
      <w:r w:rsidRPr="00EA25D2">
        <w:rPr>
          <w:b/>
          <w:bCs/>
          <w:color w:val="BCBEC4"/>
        </w:rPr>
        <w:t xml:space="preserve">{ </w:t>
      </w:r>
      <w:r w:rsidRPr="00EA25D2">
        <w:rPr>
          <w:color w:val="BCBEC4"/>
        </w:rPr>
        <w:t>screenWidth.</w:t>
      </w:r>
      <w:r w:rsidRPr="00EA25D2">
        <w:rPr>
          <w:i/>
          <w:iCs/>
          <w:color w:val="57AAF7"/>
        </w:rPr>
        <w:t>toPx</w:t>
      </w:r>
      <w:r w:rsidRPr="00EA25D2">
        <w:rPr>
          <w:color w:val="BCBEC4"/>
        </w:rPr>
        <w:t xml:space="preserve">() * percentage </w:t>
      </w:r>
      <w:r w:rsidRPr="00EA25D2">
        <w:rPr>
          <w:b/>
          <w:bCs/>
          <w:color w:val="BCBEC4"/>
        </w:rPr>
        <w:t>}</w:t>
      </w:r>
      <w:r w:rsidRPr="00EA25D2">
        <w:rPr>
          <w:b/>
          <w:bCs/>
          <w:color w:val="BCBEC4"/>
        </w:rPr>
        <w:br/>
      </w:r>
      <w:r w:rsidRPr="00EA25D2">
        <w:rPr>
          <w:b/>
          <w:bCs/>
          <w:color w:val="BCBEC4"/>
        </w:rPr>
        <w:br/>
        <w:t xml:space="preserve">                </w:t>
      </w:r>
      <w:r w:rsidRPr="00EA25D2">
        <w:rPr>
          <w:color w:val="CF8E6D"/>
        </w:rPr>
        <w:t xml:space="preserve">val </w:t>
      </w:r>
      <w:r w:rsidRPr="00EA25D2">
        <w:rPr>
          <w:color w:val="BCBEC4"/>
        </w:rPr>
        <w:t xml:space="preserve">scaffoldState = </w:t>
      </w:r>
      <w:r w:rsidRPr="00EA25D2">
        <w:rPr>
          <w:color w:val="6BB38A"/>
        </w:rPr>
        <w:t>rememberBottomSheetScaffoldState</w:t>
      </w:r>
      <w:r w:rsidRPr="00EA25D2">
        <w:rPr>
          <w:color w:val="BCBEC4"/>
        </w:rPr>
        <w:t>()</w:t>
      </w:r>
      <w:r w:rsidRPr="00EA25D2">
        <w:rPr>
          <w:color w:val="BCBEC4"/>
        </w:rPr>
        <w:br/>
      </w:r>
      <w:r w:rsidRPr="00EA25D2">
        <w:rPr>
          <w:color w:val="BCBEC4"/>
        </w:rPr>
        <w:lastRenderedPageBreak/>
        <w:br/>
        <w:t xml:space="preserve">                </w:t>
      </w:r>
      <w:r w:rsidRPr="00EA25D2">
        <w:rPr>
          <w:color w:val="6BB38A"/>
        </w:rPr>
        <w:t>BottomSheetScaffold</w:t>
      </w:r>
      <w:r w:rsidRPr="00EA25D2">
        <w:rPr>
          <w:color w:val="BCBEC4"/>
        </w:rPr>
        <w:t>(</w:t>
      </w:r>
      <w:r w:rsidRPr="00EA25D2">
        <w:rPr>
          <w:color w:val="56C1D6"/>
        </w:rPr>
        <w:t xml:space="preserve">scaffoldState = </w:t>
      </w:r>
      <w:r w:rsidRPr="00EA25D2">
        <w:rPr>
          <w:color w:val="BCBEC4"/>
        </w:rPr>
        <w:t>scaffoldState,</w:t>
      </w:r>
      <w:r w:rsidRPr="00EA25D2">
        <w:rPr>
          <w:color w:val="BCBEC4"/>
        </w:rPr>
        <w:br/>
        <w:t xml:space="preserve">                    </w:t>
      </w:r>
      <w:r w:rsidRPr="00EA25D2">
        <w:rPr>
          <w:color w:val="56C1D6"/>
        </w:rPr>
        <w:t xml:space="preserve">sheetPeekHeight = </w:t>
      </w:r>
      <w:r w:rsidRPr="00EA25D2">
        <w:rPr>
          <w:color w:val="2AACB8"/>
        </w:rPr>
        <w:t>0</w:t>
      </w:r>
      <w:r w:rsidRPr="00EA25D2">
        <w:rPr>
          <w:color w:val="BCBEC4"/>
        </w:rPr>
        <w:t>.</w:t>
      </w:r>
      <w:r w:rsidRPr="00EA25D2">
        <w:rPr>
          <w:i/>
          <w:iCs/>
          <w:color w:val="C77DBB"/>
        </w:rPr>
        <w:t>dp</w:t>
      </w:r>
      <w:r w:rsidRPr="00EA25D2">
        <w:rPr>
          <w:color w:val="BCBEC4"/>
        </w:rPr>
        <w:t>,</w:t>
      </w:r>
      <w:r w:rsidRPr="00EA25D2">
        <w:rPr>
          <w:color w:val="BCBEC4"/>
        </w:rPr>
        <w:br/>
        <w:t xml:space="preserve">                    </w:t>
      </w:r>
      <w:r w:rsidRPr="00EA25D2">
        <w:rPr>
          <w:color w:val="56C1D6"/>
        </w:rPr>
        <w:t xml:space="preserve">sheetContent = </w:t>
      </w:r>
      <w:r w:rsidRPr="00EA25D2">
        <w:rPr>
          <w:b/>
          <w:bCs/>
          <w:color w:val="BCBEC4"/>
        </w:rPr>
        <w:t>{}</w:t>
      </w:r>
      <w:r w:rsidRPr="00EA25D2">
        <w:rPr>
          <w:color w:val="BCBEC4"/>
        </w:rPr>
        <w:t xml:space="preserve">) </w:t>
      </w:r>
      <w:r w:rsidRPr="00EA25D2">
        <w:rPr>
          <w:b/>
          <w:bCs/>
          <w:color w:val="BCBEC4"/>
        </w:rPr>
        <w:t xml:space="preserve">{ </w:t>
      </w:r>
      <w:r w:rsidRPr="00EA25D2">
        <w:rPr>
          <w:color w:val="BCBEC4"/>
        </w:rPr>
        <w:t xml:space="preserve">padding </w:t>
      </w:r>
      <w:r w:rsidRPr="00EA25D2">
        <w:rPr>
          <w:b/>
          <w:bCs/>
          <w:color w:val="BCBEC4"/>
        </w:rPr>
        <w:t>-&gt;</w:t>
      </w:r>
      <w:r w:rsidRPr="00EA25D2">
        <w:rPr>
          <w:b/>
          <w:bCs/>
          <w:color w:val="BCBEC4"/>
        </w:rPr>
        <w:br/>
        <w:t xml:space="preserve">                    </w:t>
      </w:r>
      <w:r w:rsidRPr="00EA25D2">
        <w:rPr>
          <w:color w:val="6BB38A"/>
        </w:rPr>
        <w:t>Box</w:t>
      </w:r>
      <w:r w:rsidRPr="00EA25D2">
        <w:rPr>
          <w:color w:val="BCBEC4"/>
        </w:rPr>
        <w:t>(</w:t>
      </w:r>
      <w:r w:rsidRPr="00EA25D2">
        <w:rPr>
          <w:color w:val="56C1D6"/>
        </w:rPr>
        <w:t xml:space="preserve">modifier = </w:t>
      </w:r>
      <w:r w:rsidRPr="00EA25D2">
        <w:rPr>
          <w:color w:val="BCBEC4"/>
        </w:rPr>
        <w:t>Modifier</w:t>
      </w:r>
      <w:r w:rsidRPr="00EA25D2">
        <w:rPr>
          <w:color w:val="BCBEC4"/>
        </w:rPr>
        <w:br/>
        <w:t xml:space="preserve">                        .</w:t>
      </w:r>
      <w:r w:rsidRPr="00EA25D2">
        <w:rPr>
          <w:i/>
          <w:iCs/>
          <w:color w:val="57AAF7"/>
        </w:rPr>
        <w:t>fillMaxSize</w:t>
      </w:r>
      <w:r w:rsidRPr="00EA25D2">
        <w:rPr>
          <w:color w:val="BCBEC4"/>
        </w:rPr>
        <w:t>()</w:t>
      </w:r>
      <w:r w:rsidRPr="00EA25D2">
        <w:rPr>
          <w:color w:val="BCBEC4"/>
        </w:rPr>
        <w:br/>
        <w:t xml:space="preserve">                        .</w:t>
      </w:r>
      <w:r w:rsidRPr="00EA25D2">
        <w:rPr>
          <w:i/>
          <w:iCs/>
          <w:color w:val="57AAF7"/>
        </w:rPr>
        <w:t>padding</w:t>
      </w:r>
      <w:r w:rsidRPr="00EA25D2">
        <w:rPr>
          <w:color w:val="BCBEC4"/>
        </w:rPr>
        <w:t>(padding)</w:t>
      </w:r>
      <w:r w:rsidRPr="00EA25D2">
        <w:rPr>
          <w:color w:val="BCBEC4"/>
        </w:rPr>
        <w:br/>
        <w:t xml:space="preserve">                        .</w:t>
      </w:r>
      <w:r w:rsidRPr="00EA25D2">
        <w:rPr>
          <w:i/>
          <w:iCs/>
          <w:color w:val="57AAF7"/>
        </w:rPr>
        <w:t>pointerInput</w:t>
      </w:r>
      <w:r w:rsidRPr="00EA25D2">
        <w:rPr>
          <w:color w:val="BCBEC4"/>
        </w:rPr>
        <w:t xml:space="preserve">(Unit) </w:t>
      </w:r>
      <w:r w:rsidRPr="00EA25D2">
        <w:rPr>
          <w:b/>
          <w:bCs/>
          <w:color w:val="BCBEC4"/>
        </w:rPr>
        <w:t>{</w:t>
      </w:r>
      <w:r w:rsidRPr="00EA25D2">
        <w:rPr>
          <w:b/>
          <w:bCs/>
          <w:color w:val="BCBEC4"/>
        </w:rPr>
        <w:br/>
        <w:t xml:space="preserve">                            </w:t>
      </w:r>
      <w:r w:rsidRPr="00EA25D2">
        <w:rPr>
          <w:color w:val="BCBEC4"/>
        </w:rPr>
        <w:t>detectDragGestures(</w:t>
      </w:r>
      <w:r w:rsidRPr="00EA25D2">
        <w:rPr>
          <w:color w:val="56C1D6"/>
        </w:rPr>
        <w:t xml:space="preserve">onDragEnd = </w:t>
      </w:r>
      <w:r w:rsidRPr="00EA25D2">
        <w:rPr>
          <w:b/>
          <w:bCs/>
          <w:color w:val="BCBEC4"/>
        </w:rPr>
        <w:t>{</w:t>
      </w:r>
      <w:r w:rsidRPr="00EA25D2">
        <w:rPr>
          <w:b/>
          <w:bCs/>
          <w:color w:val="BCBEC4"/>
        </w:rPr>
        <w:br/>
        <w:t xml:space="preserve">                                </w:t>
      </w:r>
      <w:r w:rsidRPr="00EA25D2">
        <w:rPr>
          <w:color w:val="CF8E6D"/>
        </w:rPr>
        <w:t xml:space="preserve">if </w:t>
      </w:r>
      <w:r w:rsidRPr="00EA25D2">
        <w:rPr>
          <w:color w:val="BCBEC4"/>
        </w:rPr>
        <w:t>(offsetX &gt; -thresholdWidth) {</w:t>
      </w:r>
      <w:r w:rsidRPr="00EA25D2">
        <w:rPr>
          <w:color w:val="BCBEC4"/>
        </w:rPr>
        <w:br/>
        <w:t xml:space="preserve">                                    offsetX = </w:t>
      </w:r>
      <w:r w:rsidRPr="00EA25D2">
        <w:rPr>
          <w:color w:val="2AACB8"/>
        </w:rPr>
        <w:t>0f</w:t>
      </w:r>
      <w:r w:rsidRPr="00EA25D2">
        <w:rPr>
          <w:color w:val="2AACB8"/>
        </w:rPr>
        <w:br/>
        <w:t xml:space="preserve">                                </w:t>
      </w:r>
      <w:r w:rsidRPr="00EA25D2">
        <w:rPr>
          <w:color w:val="BCBEC4"/>
        </w:rPr>
        <w:t>}</w:t>
      </w:r>
      <w:r w:rsidRPr="00EA25D2">
        <w:rPr>
          <w:color w:val="BCBEC4"/>
        </w:rPr>
        <w:br/>
        <w:t xml:space="preserve">                            </w:t>
      </w:r>
      <w:r w:rsidRPr="00EA25D2">
        <w:rPr>
          <w:b/>
          <w:bCs/>
          <w:color w:val="BCBEC4"/>
        </w:rPr>
        <w:t>}</w:t>
      </w:r>
      <w:r w:rsidRPr="00EA25D2">
        <w:rPr>
          <w:color w:val="BCBEC4"/>
        </w:rPr>
        <w:t xml:space="preserve">, </w:t>
      </w:r>
      <w:r w:rsidRPr="00EA25D2">
        <w:rPr>
          <w:color w:val="56C1D6"/>
        </w:rPr>
        <w:t xml:space="preserve">onDragCancel = </w:t>
      </w:r>
      <w:r w:rsidRPr="00EA25D2">
        <w:rPr>
          <w:b/>
          <w:bCs/>
          <w:color w:val="BCBEC4"/>
        </w:rPr>
        <w:t>{</w:t>
      </w:r>
      <w:r w:rsidRPr="00EA25D2">
        <w:rPr>
          <w:b/>
          <w:bCs/>
          <w:color w:val="BCBEC4"/>
        </w:rPr>
        <w:br/>
        <w:t xml:space="preserve">                                </w:t>
      </w:r>
      <w:r w:rsidRPr="00EA25D2">
        <w:rPr>
          <w:color w:val="BCBEC4"/>
        </w:rPr>
        <w:t xml:space="preserve">offsetX = </w:t>
      </w:r>
      <w:r w:rsidRPr="00EA25D2">
        <w:rPr>
          <w:color w:val="2AACB8"/>
        </w:rPr>
        <w:t>0f</w:t>
      </w:r>
      <w:r w:rsidRPr="00EA25D2">
        <w:rPr>
          <w:color w:val="2AACB8"/>
        </w:rPr>
        <w:br/>
        <w:t xml:space="preserve">                            </w:t>
      </w:r>
      <w:r w:rsidRPr="00EA25D2">
        <w:rPr>
          <w:b/>
          <w:bCs/>
          <w:color w:val="BCBEC4"/>
        </w:rPr>
        <w:t>}</w:t>
      </w:r>
      <w:r w:rsidRPr="00EA25D2">
        <w:rPr>
          <w:color w:val="BCBEC4"/>
        </w:rPr>
        <w:t xml:space="preserve">) </w:t>
      </w:r>
      <w:r w:rsidRPr="00EA25D2">
        <w:rPr>
          <w:b/>
          <w:bCs/>
          <w:color w:val="BCBEC4"/>
        </w:rPr>
        <w:t xml:space="preserve">{ </w:t>
      </w:r>
      <w:r w:rsidRPr="00EA25D2">
        <w:rPr>
          <w:color w:val="BCBEC4"/>
        </w:rPr>
        <w:t xml:space="preserve">_, dragAmount </w:t>
      </w:r>
      <w:r w:rsidRPr="00EA25D2">
        <w:rPr>
          <w:b/>
          <w:bCs/>
          <w:color w:val="BCBEC4"/>
        </w:rPr>
        <w:t>-&gt;</w:t>
      </w:r>
      <w:r w:rsidRPr="00EA25D2">
        <w:rPr>
          <w:b/>
          <w:bCs/>
          <w:color w:val="BCBEC4"/>
        </w:rPr>
        <w:br/>
        <w:t xml:space="preserve">                                </w:t>
      </w:r>
      <w:r w:rsidRPr="00EA25D2">
        <w:rPr>
          <w:color w:val="BCBEC4"/>
        </w:rPr>
        <w:t>offsetX += dragAmount.</w:t>
      </w:r>
      <w:r w:rsidRPr="00EA25D2">
        <w:rPr>
          <w:color w:val="C77DBB"/>
        </w:rPr>
        <w:t>x</w:t>
      </w:r>
      <w:r w:rsidRPr="00EA25D2">
        <w:rPr>
          <w:color w:val="C77DBB"/>
        </w:rPr>
        <w:br/>
        <w:t xml:space="preserve">                                </w:t>
      </w:r>
      <w:r w:rsidRPr="00EA25D2">
        <w:rPr>
          <w:color w:val="CF8E6D"/>
        </w:rPr>
        <w:t xml:space="preserve">if </w:t>
      </w:r>
      <w:r w:rsidRPr="00EA25D2">
        <w:rPr>
          <w:color w:val="BCBEC4"/>
        </w:rPr>
        <w:t>(offsetX &lt; -thresholdWidth) finish()</w:t>
      </w:r>
      <w:r w:rsidRPr="00EA25D2">
        <w:rPr>
          <w:color w:val="BCBEC4"/>
        </w:rPr>
        <w:br/>
        <w:t xml:space="preserve">                            </w:t>
      </w:r>
      <w:r w:rsidRPr="00EA25D2">
        <w:rPr>
          <w:b/>
          <w:bCs/>
          <w:color w:val="BCBEC4"/>
        </w:rPr>
        <w:t>}</w:t>
      </w:r>
      <w:r w:rsidRPr="00EA25D2">
        <w:rPr>
          <w:b/>
          <w:bCs/>
          <w:color w:val="BCBEC4"/>
        </w:rPr>
        <w:br/>
        <w:t xml:space="preserve">                        }</w:t>
      </w:r>
      <w:r w:rsidRPr="00EA25D2">
        <w:rPr>
          <w:color w:val="BCBEC4"/>
        </w:rPr>
        <w:t xml:space="preserve">) </w:t>
      </w:r>
      <w:r w:rsidRPr="00EA25D2">
        <w:rPr>
          <w:b/>
          <w:bCs/>
          <w:color w:val="BCBEC4"/>
        </w:rPr>
        <w:t>{</w:t>
      </w:r>
      <w:r w:rsidRPr="00EA25D2">
        <w:rPr>
          <w:b/>
          <w:bCs/>
          <w:color w:val="BCBEC4"/>
        </w:rPr>
        <w:br/>
        <w:t xml:space="preserve">                        </w:t>
      </w:r>
      <w:r w:rsidRPr="00EA25D2">
        <w:rPr>
          <w:color w:val="6BB38A"/>
        </w:rPr>
        <w:t>CameraPreview</w:t>
      </w:r>
      <w:r w:rsidRPr="00EA25D2">
        <w:rPr>
          <w:color w:val="BCBEC4"/>
        </w:rPr>
        <w:t>(</w:t>
      </w:r>
      <w:r w:rsidRPr="00EA25D2">
        <w:rPr>
          <w:color w:val="BCBEC4"/>
        </w:rPr>
        <w:br/>
        <w:t xml:space="preserve">                            </w:t>
      </w:r>
      <w:r w:rsidRPr="00EA25D2">
        <w:rPr>
          <w:color w:val="56C1D6"/>
        </w:rPr>
        <w:t xml:space="preserve">controller = </w:t>
      </w:r>
      <w:r w:rsidRPr="00EA25D2">
        <w:rPr>
          <w:color w:val="C77DBB"/>
        </w:rPr>
        <w:t>cameraController</w:t>
      </w:r>
      <w:r w:rsidRPr="00EA25D2">
        <w:rPr>
          <w:color w:val="BCBEC4"/>
        </w:rPr>
        <w:t>,</w:t>
      </w:r>
      <w:r w:rsidRPr="00EA25D2">
        <w:rPr>
          <w:color w:val="BCBEC4"/>
        </w:rPr>
        <w:br/>
        <w:t xml:space="preserve">                            </w:t>
      </w:r>
      <w:r w:rsidRPr="00EA25D2">
        <w:rPr>
          <w:color w:val="56C1D6"/>
        </w:rPr>
        <w:t xml:space="preserve">modifier = </w:t>
      </w:r>
      <w:r w:rsidRPr="00EA25D2">
        <w:rPr>
          <w:color w:val="BCBEC4"/>
        </w:rPr>
        <w:t>Modifier.</w:t>
      </w:r>
      <w:r w:rsidRPr="00EA25D2">
        <w:rPr>
          <w:i/>
          <w:iCs/>
          <w:color w:val="57AAF7"/>
        </w:rPr>
        <w:t>fillMaxSize</w:t>
      </w:r>
      <w:r w:rsidRPr="00EA25D2">
        <w:rPr>
          <w:color w:val="BCBEC4"/>
        </w:rPr>
        <w:t>()</w:t>
      </w:r>
      <w:r w:rsidRPr="00EA25D2">
        <w:rPr>
          <w:color w:val="BCBEC4"/>
        </w:rPr>
        <w:br/>
        <w:t xml:space="preserve">                        )</w:t>
      </w:r>
      <w:r w:rsidRPr="00EA25D2">
        <w:rPr>
          <w:color w:val="BCBEC4"/>
        </w:rPr>
        <w:br/>
      </w:r>
      <w:r w:rsidRPr="00EA25D2">
        <w:rPr>
          <w:color w:val="BCBEC4"/>
        </w:rPr>
        <w:br/>
        <w:t xml:space="preserve">                        </w:t>
      </w:r>
      <w:r w:rsidRPr="00EA25D2">
        <w:rPr>
          <w:color w:val="6BB38A"/>
        </w:rPr>
        <w:t>Row</w:t>
      </w:r>
      <w:r w:rsidRPr="00EA25D2">
        <w:rPr>
          <w:color w:val="BCBEC4"/>
        </w:rPr>
        <w:t>(</w:t>
      </w:r>
      <w:r w:rsidRPr="00EA25D2">
        <w:rPr>
          <w:color w:val="BCBEC4"/>
        </w:rPr>
        <w:br/>
        <w:t xml:space="preserve">                            </w:t>
      </w:r>
      <w:r w:rsidRPr="00EA25D2">
        <w:rPr>
          <w:color w:val="56C1D6"/>
        </w:rPr>
        <w:t xml:space="preserve">modifier = </w:t>
      </w:r>
      <w:r w:rsidRPr="00EA25D2">
        <w:rPr>
          <w:color w:val="BCBEC4"/>
        </w:rPr>
        <w:t>Modifier</w:t>
      </w:r>
      <w:r w:rsidRPr="00EA25D2">
        <w:rPr>
          <w:color w:val="BCBEC4"/>
        </w:rPr>
        <w:br/>
        <w:t xml:space="preserve">                                .</w:t>
      </w:r>
      <w:r w:rsidRPr="00EA25D2">
        <w:rPr>
          <w:i/>
          <w:iCs/>
          <w:color w:val="57AAF7"/>
        </w:rPr>
        <w:t>fillMaxWidth</w:t>
      </w:r>
      <w:r w:rsidRPr="00EA25D2">
        <w:rPr>
          <w:color w:val="BCBEC4"/>
        </w:rPr>
        <w:t>()</w:t>
      </w:r>
      <w:r w:rsidRPr="00EA25D2">
        <w:rPr>
          <w:color w:val="BCBEC4"/>
        </w:rPr>
        <w:br/>
        <w:t xml:space="preserve">                                .</w:t>
      </w:r>
      <w:r w:rsidRPr="00EA25D2">
        <w:rPr>
          <w:i/>
          <w:iCs/>
          <w:color w:val="57AAF7"/>
        </w:rPr>
        <w:t>align</w:t>
      </w:r>
      <w:r w:rsidRPr="00EA25D2">
        <w:rPr>
          <w:color w:val="BCBEC4"/>
        </w:rPr>
        <w:t>(Alignment.</w:t>
      </w:r>
      <w:r w:rsidRPr="00EA25D2">
        <w:rPr>
          <w:color w:val="C77DBB"/>
        </w:rPr>
        <w:t>BottomCenter</w:t>
      </w:r>
      <w:r w:rsidRPr="00EA25D2">
        <w:rPr>
          <w:color w:val="BCBEC4"/>
        </w:rPr>
        <w:t>)</w:t>
      </w:r>
      <w:r w:rsidRPr="00EA25D2">
        <w:rPr>
          <w:color w:val="BCBEC4"/>
        </w:rPr>
        <w:br/>
        <w:t xml:space="preserve">                                .</w:t>
      </w:r>
      <w:r w:rsidRPr="00EA25D2">
        <w:rPr>
          <w:i/>
          <w:iCs/>
          <w:color w:val="57AAF7"/>
        </w:rPr>
        <w:t>padding</w:t>
      </w:r>
      <w:r w:rsidRPr="00EA25D2">
        <w:rPr>
          <w:color w:val="BCBEC4"/>
        </w:rPr>
        <w:t>(</w:t>
      </w:r>
      <w:r w:rsidRPr="00EA25D2">
        <w:rPr>
          <w:color w:val="2AACB8"/>
        </w:rPr>
        <w:t>16</w:t>
      </w:r>
      <w:r w:rsidRPr="00EA25D2">
        <w:rPr>
          <w:color w:val="BCBEC4"/>
        </w:rPr>
        <w:t>.</w:t>
      </w:r>
      <w:r w:rsidRPr="00EA25D2">
        <w:rPr>
          <w:i/>
          <w:iCs/>
          <w:color w:val="C77DBB"/>
        </w:rPr>
        <w:t>dp</w:t>
      </w:r>
      <w:r w:rsidRPr="00EA25D2">
        <w:rPr>
          <w:color w:val="BCBEC4"/>
        </w:rPr>
        <w:t>),</w:t>
      </w:r>
      <w:r w:rsidRPr="00EA25D2">
        <w:rPr>
          <w:color w:val="BCBEC4"/>
        </w:rPr>
        <w:br/>
        <w:t xml:space="preserve">                            </w:t>
      </w:r>
      <w:r w:rsidRPr="00EA25D2">
        <w:rPr>
          <w:color w:val="56C1D6"/>
        </w:rPr>
        <w:t xml:space="preserve">horizontalArrangement = </w:t>
      </w:r>
      <w:r w:rsidRPr="00EA25D2">
        <w:rPr>
          <w:color w:val="BCBEC4"/>
        </w:rPr>
        <w:t>Arrangement.</w:t>
      </w:r>
      <w:r w:rsidRPr="00EA25D2">
        <w:rPr>
          <w:color w:val="C77DBB"/>
        </w:rPr>
        <w:t>SpaceAround</w:t>
      </w:r>
      <w:r w:rsidRPr="00EA25D2">
        <w:rPr>
          <w:color w:val="C77DBB"/>
        </w:rPr>
        <w:br/>
        <w:t xml:space="preserve">                        </w:t>
      </w:r>
      <w:r w:rsidRPr="00EA25D2">
        <w:rPr>
          <w:color w:val="BCBEC4"/>
        </w:rPr>
        <w:t xml:space="preserve">) </w:t>
      </w:r>
      <w:r w:rsidRPr="00EA25D2">
        <w:rPr>
          <w:b/>
          <w:bCs/>
          <w:color w:val="BCBEC4"/>
        </w:rPr>
        <w:t>{</w:t>
      </w:r>
      <w:r w:rsidRPr="00EA25D2">
        <w:rPr>
          <w:b/>
          <w:bCs/>
          <w:color w:val="BCBEC4"/>
        </w:rPr>
        <w:br/>
        <w:t xml:space="preserve">                            </w:t>
      </w:r>
      <w:r w:rsidRPr="00EA25D2">
        <w:rPr>
          <w:color w:val="6BB38A"/>
        </w:rPr>
        <w:t>IconButton</w:t>
      </w:r>
      <w:r w:rsidRPr="00EA25D2">
        <w:rPr>
          <w:color w:val="BCBEC4"/>
        </w:rPr>
        <w:t>(</w:t>
      </w:r>
      <w:r w:rsidRPr="00EA25D2">
        <w:rPr>
          <w:color w:val="56C1D6"/>
        </w:rPr>
        <w:t xml:space="preserve">onClick = </w:t>
      </w:r>
      <w:r w:rsidRPr="00EA25D2">
        <w:rPr>
          <w:b/>
          <w:bCs/>
          <w:color w:val="BCBEC4"/>
        </w:rPr>
        <w:t>{</w:t>
      </w:r>
      <w:r w:rsidRPr="00EA25D2">
        <w:rPr>
          <w:b/>
          <w:bCs/>
          <w:color w:val="BCBEC4"/>
        </w:rPr>
        <w:br/>
        <w:t xml:space="preserve">                                </w:t>
      </w:r>
      <w:r w:rsidRPr="00EA25D2">
        <w:rPr>
          <w:color w:val="BCBEC4"/>
        </w:rPr>
        <w:t>showScanningDialog()</w:t>
      </w:r>
      <w:r w:rsidRPr="00EA25D2">
        <w:rPr>
          <w:color w:val="BCBEC4"/>
        </w:rPr>
        <w:br/>
        <w:t xml:space="preserve">                                takePhoto(</w:t>
      </w:r>
      <w:r w:rsidRPr="00EA25D2">
        <w:rPr>
          <w:color w:val="C77DBB"/>
        </w:rPr>
        <w:t>cameraController</w:t>
      </w:r>
      <w:r w:rsidRPr="00EA25D2">
        <w:rPr>
          <w:color w:val="BCBEC4"/>
        </w:rPr>
        <w:t>)</w:t>
      </w:r>
      <w:r w:rsidRPr="00EA25D2">
        <w:rPr>
          <w:color w:val="BCBEC4"/>
        </w:rPr>
        <w:br/>
        <w:t xml:space="preserve">                            </w:t>
      </w:r>
      <w:r w:rsidRPr="00EA25D2">
        <w:rPr>
          <w:b/>
          <w:bCs/>
          <w:color w:val="BCBEC4"/>
        </w:rPr>
        <w:t>}</w:t>
      </w:r>
      <w:r w:rsidRPr="00EA25D2">
        <w:rPr>
          <w:color w:val="BCBEC4"/>
        </w:rPr>
        <w:t xml:space="preserve">) </w:t>
      </w:r>
      <w:r w:rsidRPr="00EA25D2">
        <w:rPr>
          <w:b/>
          <w:bCs/>
          <w:color w:val="BCBEC4"/>
        </w:rPr>
        <w:t>{</w:t>
      </w:r>
      <w:r w:rsidRPr="00EA25D2">
        <w:rPr>
          <w:b/>
          <w:bCs/>
          <w:color w:val="BCBEC4"/>
        </w:rPr>
        <w:br/>
        <w:t xml:space="preserve">                                </w:t>
      </w:r>
      <w:r w:rsidRPr="00EA25D2">
        <w:rPr>
          <w:color w:val="6BB38A"/>
        </w:rPr>
        <w:t>Icon</w:t>
      </w:r>
      <w:r w:rsidRPr="00EA25D2">
        <w:rPr>
          <w:color w:val="BCBEC4"/>
        </w:rPr>
        <w:t>(</w:t>
      </w:r>
      <w:r w:rsidRPr="00EA25D2">
        <w:rPr>
          <w:color w:val="BCBEC4"/>
        </w:rPr>
        <w:br/>
        <w:t xml:space="preserve">                                    </w:t>
      </w:r>
      <w:r w:rsidRPr="00EA25D2">
        <w:rPr>
          <w:color w:val="56C1D6"/>
        </w:rPr>
        <w:t xml:space="preserve">imageVector = </w:t>
      </w:r>
      <w:r w:rsidRPr="00EA25D2">
        <w:rPr>
          <w:color w:val="BCBEC4"/>
        </w:rPr>
        <w:t>Icons.</w:t>
      </w:r>
      <w:r w:rsidRPr="00EA25D2">
        <w:rPr>
          <w:color w:val="C77DBB"/>
        </w:rPr>
        <w:t>Default</w:t>
      </w:r>
      <w:r w:rsidRPr="00EA25D2">
        <w:rPr>
          <w:color w:val="BCBEC4"/>
        </w:rPr>
        <w:t>.</w:t>
      </w:r>
      <w:r w:rsidRPr="00EA25D2">
        <w:rPr>
          <w:i/>
          <w:iCs/>
          <w:color w:val="C77DBB"/>
        </w:rPr>
        <w:t>PhotoCamera</w:t>
      </w:r>
      <w:r w:rsidRPr="00EA25D2">
        <w:rPr>
          <w:color w:val="BCBEC4"/>
        </w:rPr>
        <w:t>,</w:t>
      </w:r>
      <w:r w:rsidRPr="00EA25D2">
        <w:rPr>
          <w:color w:val="BCBEC4"/>
        </w:rPr>
        <w:br/>
        <w:t xml:space="preserve">                                    </w:t>
      </w:r>
      <w:r w:rsidRPr="00EA25D2">
        <w:rPr>
          <w:color w:val="56C1D6"/>
        </w:rPr>
        <w:t xml:space="preserve">contentDescription = </w:t>
      </w:r>
      <w:r w:rsidRPr="00EA25D2">
        <w:rPr>
          <w:color w:val="6AAB73"/>
        </w:rPr>
        <w:t>"Tomar foto"</w:t>
      </w:r>
      <w:r w:rsidRPr="00EA25D2">
        <w:rPr>
          <w:color w:val="6AAB73"/>
        </w:rPr>
        <w:br/>
        <w:t xml:space="preserve">                                </w:t>
      </w:r>
      <w:r w:rsidRPr="00EA25D2">
        <w:rPr>
          <w:color w:val="BCBEC4"/>
        </w:rPr>
        <w:t>)</w:t>
      </w:r>
      <w:r w:rsidRPr="00EA25D2">
        <w:rPr>
          <w:color w:val="BCBEC4"/>
        </w:rPr>
        <w:br/>
        <w:t xml:space="preserve">                            </w:t>
      </w:r>
      <w:r w:rsidRPr="00EA25D2">
        <w:rPr>
          <w:b/>
          <w:bCs/>
          <w:color w:val="BCBEC4"/>
        </w:rPr>
        <w:t>}</w:t>
      </w:r>
      <w:r w:rsidRPr="00EA25D2">
        <w:rPr>
          <w:b/>
          <w:bCs/>
          <w:color w:val="BCBEC4"/>
        </w:rPr>
        <w:br/>
        <w:t xml:space="preserve">                        }</w:t>
      </w:r>
      <w:r w:rsidRPr="00EA25D2">
        <w:rPr>
          <w:b/>
          <w:bCs/>
          <w:color w:val="BCBEC4"/>
        </w:rPr>
        <w:br/>
        <w:t xml:space="preserve">                    }</w:t>
      </w:r>
      <w:r w:rsidRPr="00EA25D2">
        <w:rPr>
          <w:b/>
          <w:bCs/>
          <w:color w:val="BCBEC4"/>
        </w:rPr>
        <w:br/>
        <w:t xml:space="preserve">                }</w:t>
      </w:r>
      <w:r w:rsidRPr="00EA25D2">
        <w:rPr>
          <w:b/>
          <w:bCs/>
          <w:color w:val="BCBEC4"/>
        </w:rPr>
        <w:br/>
        <w:t xml:space="preserve">            }</w:t>
      </w:r>
      <w:r w:rsidRPr="00EA25D2">
        <w:rPr>
          <w:b/>
          <w:bCs/>
          <w:color w:val="BCBEC4"/>
        </w:rPr>
        <w:br/>
        <w:t xml:space="preserve">        }</w:t>
      </w:r>
      <w:r w:rsidRPr="00EA25D2">
        <w:rPr>
          <w:b/>
          <w:bCs/>
          <w:color w:val="BCBEC4"/>
        </w:rPr>
        <w:br/>
        <w:t xml:space="preserve">    </w:t>
      </w:r>
      <w:r w:rsidRPr="00EA25D2">
        <w:rPr>
          <w:color w:val="BCBEC4"/>
        </w:rPr>
        <w:t>}</w:t>
      </w:r>
      <w:r w:rsidRPr="00EA25D2">
        <w:rPr>
          <w:color w:val="BCBEC4"/>
        </w:rPr>
        <w:br/>
      </w:r>
      <w:r w:rsidRPr="00EA25D2">
        <w:rPr>
          <w:color w:val="BCBEC4"/>
        </w:rPr>
        <w:br/>
        <w:t xml:space="preserve">    </w:t>
      </w:r>
      <w:r w:rsidRPr="00EA25D2">
        <w:rPr>
          <w:i/>
          <w:iCs/>
          <w:color w:val="5F826B"/>
        </w:rPr>
        <w:t>/**</w:t>
      </w:r>
      <w:r w:rsidRPr="00EA25D2">
        <w:rPr>
          <w:i/>
          <w:iCs/>
          <w:color w:val="5F826B"/>
        </w:rPr>
        <w:br/>
        <w:t xml:space="preserve">     * Liberar recursos cuando la actividad se destruye.</w:t>
      </w:r>
      <w:r w:rsidRPr="00EA25D2">
        <w:rPr>
          <w:i/>
          <w:iCs/>
          <w:color w:val="5F826B"/>
        </w:rPr>
        <w:br/>
        <w:t xml:space="preserve">     </w:t>
      </w:r>
      <w:r w:rsidRPr="003970BD">
        <w:rPr>
          <w:i/>
          <w:iCs/>
          <w:color w:val="5F826B"/>
          <w:lang w:val="es-AR"/>
        </w:rPr>
        <w:t>*/</w:t>
      </w:r>
      <w:r w:rsidRPr="003970BD">
        <w:rPr>
          <w:i/>
          <w:iCs/>
          <w:color w:val="5F826B"/>
          <w:lang w:val="es-AR"/>
        </w:rPr>
        <w:br/>
        <w:t xml:space="preserve">    </w:t>
      </w:r>
      <w:proofErr w:type="gramStart"/>
      <w:r w:rsidRPr="003970BD">
        <w:rPr>
          <w:color w:val="CF8E6D"/>
          <w:lang w:val="es-AR"/>
        </w:rPr>
        <w:t>override</w:t>
      </w:r>
      <w:proofErr w:type="gramEnd"/>
      <w:r w:rsidRPr="003970BD">
        <w:rPr>
          <w:color w:val="CF8E6D"/>
          <w:lang w:val="es-AR"/>
        </w:rPr>
        <w:t xml:space="preserve"> fun </w:t>
      </w:r>
      <w:r w:rsidRPr="003970BD">
        <w:rPr>
          <w:color w:val="56A8F5"/>
          <w:lang w:val="es-AR"/>
        </w:rPr>
        <w:t>onDestroy</w:t>
      </w:r>
      <w:r w:rsidRPr="003970BD">
        <w:rPr>
          <w:color w:val="BCBEC4"/>
          <w:lang w:val="es-AR"/>
        </w:rPr>
        <w:t>() {</w:t>
      </w:r>
      <w:r w:rsidRPr="003970BD">
        <w:rPr>
          <w:color w:val="BCBEC4"/>
          <w:lang w:val="es-AR"/>
        </w:rPr>
        <w:br/>
        <w:t xml:space="preserve">        </w:t>
      </w:r>
      <w:r w:rsidRPr="003970BD">
        <w:rPr>
          <w:color w:val="CF8E6D"/>
          <w:lang w:val="es-AR"/>
        </w:rPr>
        <w:t>super</w:t>
      </w:r>
      <w:r w:rsidRPr="003970BD">
        <w:rPr>
          <w:color w:val="BCBEC4"/>
          <w:lang w:val="es-AR"/>
        </w:rPr>
        <w:t>.onDestroy()</w:t>
      </w:r>
      <w:r w:rsidRPr="003970BD">
        <w:rPr>
          <w:color w:val="BCBEC4"/>
          <w:lang w:val="es-AR"/>
        </w:rPr>
        <w:br/>
        <w:t xml:space="preserve">        </w:t>
      </w:r>
      <w:r w:rsidRPr="003970BD">
        <w:rPr>
          <w:color w:val="C77DBB"/>
          <w:lang w:val="es-AR"/>
        </w:rPr>
        <w:t>mediaPlayer</w:t>
      </w:r>
      <w:r w:rsidRPr="003970BD">
        <w:rPr>
          <w:color w:val="BCBEC4"/>
          <w:lang w:val="es-AR"/>
        </w:rPr>
        <w:t>?.</w:t>
      </w:r>
      <w:proofErr w:type="gramStart"/>
      <w:r w:rsidRPr="003970BD">
        <w:rPr>
          <w:color w:val="BCBEC4"/>
          <w:lang w:val="es-AR"/>
        </w:rPr>
        <w:t>release</w:t>
      </w:r>
      <w:proofErr w:type="gramEnd"/>
      <w:r w:rsidRPr="003970BD">
        <w:rPr>
          <w:color w:val="BCBEC4"/>
          <w:lang w:val="es-AR"/>
        </w:rPr>
        <w:t>()</w:t>
      </w:r>
      <w:r w:rsidRPr="003970BD">
        <w:rPr>
          <w:color w:val="BCBEC4"/>
          <w:lang w:val="es-AR"/>
        </w:rPr>
        <w:br/>
        <w:t xml:space="preserve">        </w:t>
      </w:r>
      <w:r w:rsidRPr="003970BD">
        <w:rPr>
          <w:color w:val="C77DBB"/>
          <w:lang w:val="es-AR"/>
        </w:rPr>
        <w:t xml:space="preserve">mediaPlayer </w:t>
      </w:r>
      <w:r w:rsidRPr="003970BD">
        <w:rPr>
          <w:color w:val="BCBEC4"/>
          <w:lang w:val="es-AR"/>
        </w:rPr>
        <w:t xml:space="preserve">= </w:t>
      </w:r>
      <w:r w:rsidRPr="003970BD">
        <w:rPr>
          <w:color w:val="CF8E6D"/>
          <w:lang w:val="es-AR"/>
        </w:rPr>
        <w:t>null</w:t>
      </w:r>
      <w:r w:rsidRPr="003970BD">
        <w:rPr>
          <w:color w:val="CF8E6D"/>
          <w:lang w:val="es-AR"/>
        </w:rPr>
        <w:br/>
        <w:t xml:space="preserve">        </w:t>
      </w:r>
      <w:r w:rsidRPr="003970BD">
        <w:rPr>
          <w:color w:val="C77DBB"/>
          <w:lang w:val="es-AR"/>
        </w:rPr>
        <w:t>cameraController</w:t>
      </w:r>
      <w:r w:rsidRPr="003970BD">
        <w:rPr>
          <w:color w:val="BCBEC4"/>
          <w:lang w:val="es-AR"/>
        </w:rPr>
        <w:t>.unbind()</w:t>
      </w:r>
      <w:r w:rsidRPr="003970BD">
        <w:rPr>
          <w:color w:val="BCBEC4"/>
          <w:lang w:val="es-AR"/>
        </w:rPr>
        <w:br/>
        <w:t xml:space="preserve">    }</w:t>
      </w:r>
      <w:r w:rsidRPr="003970BD">
        <w:rPr>
          <w:color w:val="BCBEC4"/>
          <w:lang w:val="es-AR"/>
        </w:rPr>
        <w:br/>
      </w:r>
      <w:r w:rsidRPr="003970BD">
        <w:rPr>
          <w:color w:val="BCBEC4"/>
          <w:lang w:val="es-AR"/>
        </w:rPr>
        <w:lastRenderedPageBreak/>
        <w:br/>
        <w:t xml:space="preserve">    </w:t>
      </w:r>
      <w:r w:rsidRPr="003970BD">
        <w:rPr>
          <w:i/>
          <w:iCs/>
          <w:color w:val="5F826B"/>
          <w:lang w:val="es-AR"/>
        </w:rPr>
        <w:t>/**</w:t>
      </w:r>
      <w:r w:rsidRPr="003970BD">
        <w:rPr>
          <w:i/>
          <w:iCs/>
          <w:color w:val="5F826B"/>
          <w:lang w:val="es-AR"/>
        </w:rPr>
        <w:br/>
        <w:t xml:space="preserve">     * Capturar la foto al presionar el botón de volumen.</w:t>
      </w:r>
      <w:r w:rsidRPr="003970BD">
        <w:rPr>
          <w:i/>
          <w:iCs/>
          <w:color w:val="5F826B"/>
          <w:lang w:val="es-AR"/>
        </w:rPr>
        <w:br/>
        <w:t xml:space="preserve">     */</w:t>
      </w:r>
      <w:r w:rsidRPr="003970BD">
        <w:rPr>
          <w:i/>
          <w:iCs/>
          <w:color w:val="5F826B"/>
          <w:lang w:val="es-AR"/>
        </w:rPr>
        <w:br/>
        <w:t xml:space="preserve">    </w:t>
      </w:r>
      <w:proofErr w:type="gramStart"/>
      <w:r w:rsidRPr="003970BD">
        <w:rPr>
          <w:color w:val="CF8E6D"/>
          <w:lang w:val="es-AR"/>
        </w:rPr>
        <w:t>override</w:t>
      </w:r>
      <w:proofErr w:type="gramEnd"/>
      <w:r w:rsidRPr="003970BD">
        <w:rPr>
          <w:color w:val="CF8E6D"/>
          <w:lang w:val="es-AR"/>
        </w:rPr>
        <w:t xml:space="preserve"> fun </w:t>
      </w:r>
      <w:r w:rsidRPr="003970BD">
        <w:rPr>
          <w:color w:val="56A8F5"/>
          <w:lang w:val="es-AR"/>
        </w:rPr>
        <w:t>dispatchKeyEvent</w:t>
      </w:r>
      <w:r w:rsidRPr="003970BD">
        <w:rPr>
          <w:color w:val="BCBEC4"/>
          <w:lang w:val="es-AR"/>
        </w:rPr>
        <w:t>(event: KeyEvent): Boolean {</w:t>
      </w:r>
      <w:r w:rsidRPr="003970BD">
        <w:rPr>
          <w:color w:val="BCBEC4"/>
          <w:lang w:val="es-AR"/>
        </w:rPr>
        <w:br/>
        <w:t xml:space="preserve">        </w:t>
      </w:r>
      <w:r w:rsidRPr="003970BD">
        <w:rPr>
          <w:color w:val="CF8E6D"/>
          <w:lang w:val="es-AR"/>
        </w:rPr>
        <w:t xml:space="preserve">val </w:t>
      </w:r>
      <w:r w:rsidRPr="003970BD">
        <w:rPr>
          <w:color w:val="BCBEC4"/>
          <w:lang w:val="es-AR"/>
        </w:rPr>
        <w:t>keyCode = event.</w:t>
      </w:r>
      <w:r w:rsidRPr="003970BD">
        <w:rPr>
          <w:i/>
          <w:iCs/>
          <w:color w:val="C77DBB"/>
          <w:lang w:val="es-AR"/>
        </w:rPr>
        <w:t>keyCode</w:t>
      </w:r>
      <w:r w:rsidRPr="003970BD">
        <w:rPr>
          <w:i/>
          <w:iCs/>
          <w:color w:val="C77DBB"/>
          <w:lang w:val="es-AR"/>
        </w:rPr>
        <w:br/>
        <w:t xml:space="preserve">        </w:t>
      </w:r>
      <w:r w:rsidRPr="003970BD">
        <w:rPr>
          <w:color w:val="CF8E6D"/>
          <w:lang w:val="es-AR"/>
        </w:rPr>
        <w:t xml:space="preserve">val </w:t>
      </w:r>
      <w:r w:rsidRPr="003970BD">
        <w:rPr>
          <w:color w:val="BCBEC4"/>
          <w:lang w:val="es-AR"/>
        </w:rPr>
        <w:t>action = event.</w:t>
      </w:r>
      <w:r w:rsidRPr="003970BD">
        <w:rPr>
          <w:i/>
          <w:iCs/>
          <w:color w:val="C77DBB"/>
          <w:lang w:val="es-AR"/>
        </w:rPr>
        <w:t>action</w:t>
      </w:r>
      <w:r w:rsidRPr="003970BD">
        <w:rPr>
          <w:i/>
          <w:iCs/>
          <w:color w:val="C77DBB"/>
          <w:lang w:val="es-AR"/>
        </w:rPr>
        <w:br/>
      </w:r>
      <w:r w:rsidRPr="003970BD">
        <w:rPr>
          <w:i/>
          <w:iCs/>
          <w:color w:val="C77DBB"/>
          <w:lang w:val="es-AR"/>
        </w:rPr>
        <w:br/>
        <w:t xml:space="preserve">        </w:t>
      </w:r>
      <w:r w:rsidRPr="003970BD">
        <w:rPr>
          <w:color w:val="CF8E6D"/>
          <w:lang w:val="es-AR"/>
        </w:rPr>
        <w:t xml:space="preserve">if </w:t>
      </w:r>
      <w:r w:rsidRPr="003970BD">
        <w:rPr>
          <w:color w:val="BCBEC4"/>
          <w:lang w:val="es-AR"/>
        </w:rPr>
        <w:t>(keyCode == KeyEvent.</w:t>
      </w:r>
      <w:r w:rsidRPr="003970BD">
        <w:rPr>
          <w:i/>
          <w:iCs/>
          <w:color w:val="C77DBB"/>
          <w:lang w:val="es-AR"/>
        </w:rPr>
        <w:t xml:space="preserve">KEYCODE_VOLUME_DOWN </w:t>
      </w:r>
      <w:r w:rsidRPr="003970BD">
        <w:rPr>
          <w:color w:val="BCBEC4"/>
          <w:lang w:val="es-AR"/>
        </w:rPr>
        <w:t>&amp;&amp; action == KeyEvent.</w:t>
      </w:r>
      <w:r w:rsidRPr="003970BD">
        <w:rPr>
          <w:i/>
          <w:iCs/>
          <w:color w:val="C77DBB"/>
          <w:lang w:val="es-AR"/>
        </w:rPr>
        <w:t>ACTION_DOWN</w:t>
      </w:r>
      <w:r w:rsidRPr="003970BD">
        <w:rPr>
          <w:color w:val="BCBEC4"/>
          <w:lang w:val="es-AR"/>
        </w:rPr>
        <w:t>) {</w:t>
      </w:r>
      <w:r w:rsidRPr="003970BD">
        <w:rPr>
          <w:color w:val="BCBEC4"/>
          <w:lang w:val="es-AR"/>
        </w:rPr>
        <w:br/>
        <w:t xml:space="preserve">            showScanningDialog()</w:t>
      </w:r>
      <w:r w:rsidRPr="003970BD">
        <w:rPr>
          <w:color w:val="BCBEC4"/>
          <w:lang w:val="es-AR"/>
        </w:rPr>
        <w:br/>
        <w:t xml:space="preserve">            takePhoto(</w:t>
      </w:r>
      <w:r w:rsidRPr="003970BD">
        <w:rPr>
          <w:color w:val="C77DBB"/>
          <w:lang w:val="es-AR"/>
        </w:rPr>
        <w:t>cameraController</w:t>
      </w:r>
      <w:r w:rsidRPr="003970BD">
        <w:rPr>
          <w:color w:val="BCBEC4"/>
          <w:lang w:val="es-AR"/>
        </w:rPr>
        <w:t>)</w:t>
      </w:r>
      <w:r w:rsidRPr="003970BD">
        <w:rPr>
          <w:color w:val="BCBEC4"/>
          <w:lang w:val="es-AR"/>
        </w:rPr>
        <w:br/>
        <w:t xml:space="preserve">        }</w:t>
      </w:r>
      <w:r w:rsidRPr="003970BD">
        <w:rPr>
          <w:color w:val="BCBEC4"/>
          <w:lang w:val="es-AR"/>
        </w:rPr>
        <w:br/>
      </w:r>
      <w:r w:rsidRPr="003970BD">
        <w:rPr>
          <w:color w:val="BCBEC4"/>
          <w:lang w:val="es-AR"/>
        </w:rPr>
        <w:br/>
        <w:t xml:space="preserve">        </w:t>
      </w:r>
      <w:r w:rsidRPr="003970BD">
        <w:rPr>
          <w:color w:val="CF8E6D"/>
          <w:lang w:val="es-AR"/>
        </w:rPr>
        <w:t>return super</w:t>
      </w:r>
      <w:r w:rsidRPr="003970BD">
        <w:rPr>
          <w:color w:val="BCBEC4"/>
          <w:lang w:val="es-AR"/>
        </w:rPr>
        <w:t>.dispatchKeyEvent(event)</w:t>
      </w:r>
      <w:r w:rsidRPr="003970BD">
        <w:rPr>
          <w:color w:val="BCBEC4"/>
          <w:lang w:val="es-AR"/>
        </w:rPr>
        <w:br/>
        <w:t xml:space="preserve">    }</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Tomar una foto con la cámara.</w:t>
      </w:r>
      <w:r w:rsidRPr="003970BD">
        <w:rPr>
          <w:i/>
          <w:iCs/>
          <w:color w:val="5F826B"/>
          <w:lang w:val="es-AR"/>
        </w:rPr>
        <w:br/>
        <w:t xml:space="preserve">     */</w:t>
      </w:r>
      <w:r w:rsidRPr="003970BD">
        <w:rPr>
          <w:i/>
          <w:iCs/>
          <w:color w:val="5F826B"/>
          <w:lang w:val="es-AR"/>
        </w:rPr>
        <w:br/>
        <w:t xml:space="preserve">    </w:t>
      </w:r>
      <w:r w:rsidRPr="003970BD">
        <w:rPr>
          <w:color w:val="CF8E6D"/>
          <w:lang w:val="es-AR"/>
        </w:rPr>
        <w:t xml:space="preserve">private fun </w:t>
      </w:r>
      <w:r w:rsidRPr="003970BD">
        <w:rPr>
          <w:color w:val="56A8F5"/>
          <w:lang w:val="es-AR"/>
        </w:rPr>
        <w:t>takePhoto</w:t>
      </w:r>
      <w:r w:rsidRPr="003970BD">
        <w:rPr>
          <w:color w:val="BCBEC4"/>
          <w:lang w:val="es-AR"/>
        </w:rPr>
        <w:t>(controller: LifecycleCameraController) {</w:t>
      </w:r>
      <w:r w:rsidRPr="003970BD">
        <w:rPr>
          <w:color w:val="BCBEC4"/>
          <w:lang w:val="es-AR"/>
        </w:rPr>
        <w:br/>
        <w:t xml:space="preserve">        controller.enableTorch(</w:t>
      </w:r>
      <w:r w:rsidRPr="003970BD">
        <w:rPr>
          <w:color w:val="CF8E6D"/>
          <w:lang w:val="es-AR"/>
        </w:rPr>
        <w:t>true</w:t>
      </w:r>
      <w:r w:rsidRPr="003970BD">
        <w:rPr>
          <w:color w:val="BCBEC4"/>
          <w:lang w:val="es-AR"/>
        </w:rPr>
        <w:t>)</w:t>
      </w:r>
      <w:r w:rsidRPr="003970BD">
        <w:rPr>
          <w:color w:val="BCBEC4"/>
          <w:lang w:val="es-AR"/>
        </w:rPr>
        <w:br/>
        <w:t xml:space="preserve">        SystemClock.sleep(</w:t>
      </w:r>
      <w:r w:rsidRPr="003970BD">
        <w:rPr>
          <w:color w:val="2AACB8"/>
          <w:lang w:val="es-AR"/>
        </w:rPr>
        <w:t>2000</w:t>
      </w:r>
      <w:r w:rsidRPr="003970BD">
        <w:rPr>
          <w:color w:val="BCBEC4"/>
          <w:lang w:val="es-AR"/>
        </w:rPr>
        <w:t xml:space="preserve">) </w:t>
      </w:r>
      <w:r w:rsidRPr="003970BD">
        <w:rPr>
          <w:color w:val="7A7E85"/>
          <w:lang w:val="es-AR"/>
        </w:rPr>
        <w:t>// Esperar un momento antes de capturar</w:t>
      </w:r>
      <w:r w:rsidRPr="003970BD">
        <w:rPr>
          <w:color w:val="7A7E85"/>
          <w:lang w:val="es-AR"/>
        </w:rPr>
        <w:br/>
      </w:r>
      <w:r w:rsidRPr="003970BD">
        <w:rPr>
          <w:color w:val="7A7E85"/>
          <w:lang w:val="es-AR"/>
        </w:rPr>
        <w:br/>
        <w:t xml:space="preserve">        </w:t>
      </w:r>
      <w:r w:rsidRPr="003970BD">
        <w:rPr>
          <w:color w:val="BCBEC4"/>
          <w:lang w:val="es-AR"/>
        </w:rPr>
        <w:t>controller.takePicture(</w:t>
      </w:r>
      <w:r w:rsidRPr="003970BD">
        <w:rPr>
          <w:color w:val="BCBEC4"/>
          <w:lang w:val="es-AR"/>
        </w:rPr>
        <w:br/>
        <w:t xml:space="preserve">            ContextCompat.getMainExecutor(</w:t>
      </w:r>
      <w:r w:rsidRPr="003970BD">
        <w:rPr>
          <w:color w:val="CF8E6D"/>
          <w:lang w:val="es-AR"/>
        </w:rPr>
        <w:t>this</w:t>
      </w:r>
      <w:r w:rsidRPr="003970BD">
        <w:rPr>
          <w:color w:val="BCBEC4"/>
          <w:lang w:val="es-AR"/>
        </w:rPr>
        <w:t>),</w:t>
      </w:r>
      <w:r w:rsidRPr="003970BD">
        <w:rPr>
          <w:color w:val="BCBEC4"/>
          <w:lang w:val="es-AR"/>
        </w:rPr>
        <w:br/>
        <w:t xml:space="preserve">            </w:t>
      </w:r>
      <w:r w:rsidRPr="003970BD">
        <w:rPr>
          <w:color w:val="CF8E6D"/>
          <w:lang w:val="es-AR"/>
        </w:rPr>
        <w:t xml:space="preserve">object </w:t>
      </w:r>
      <w:r w:rsidRPr="003970BD">
        <w:rPr>
          <w:color w:val="BCBEC4"/>
          <w:lang w:val="es-AR"/>
        </w:rPr>
        <w:t>: ImageCapture.OnImageCapturedCallback() {</w:t>
      </w:r>
      <w:r w:rsidRPr="003970BD">
        <w:rPr>
          <w:color w:val="BCBEC4"/>
          <w:lang w:val="es-AR"/>
        </w:rPr>
        <w:br/>
        <w:t xml:space="preserve">                </w:t>
      </w:r>
      <w:r w:rsidRPr="003970BD">
        <w:rPr>
          <w:color w:val="CF8E6D"/>
          <w:lang w:val="es-AR"/>
        </w:rPr>
        <w:t xml:space="preserve">override fun </w:t>
      </w:r>
      <w:r w:rsidRPr="003970BD">
        <w:rPr>
          <w:color w:val="56A8F5"/>
          <w:lang w:val="es-AR"/>
        </w:rPr>
        <w:t>onCaptureSuccess</w:t>
      </w:r>
      <w:r w:rsidRPr="003970BD">
        <w:rPr>
          <w:color w:val="BCBEC4"/>
          <w:lang w:val="es-AR"/>
        </w:rPr>
        <w:t>(image: ImageProxy) {</w:t>
      </w:r>
      <w:r w:rsidRPr="003970BD">
        <w:rPr>
          <w:color w:val="BCBEC4"/>
          <w:lang w:val="es-AR"/>
        </w:rPr>
        <w:br/>
        <w:t xml:space="preserve">                    </w:t>
      </w:r>
      <w:r w:rsidRPr="003970BD">
        <w:rPr>
          <w:color w:val="CF8E6D"/>
          <w:lang w:val="es-AR"/>
        </w:rPr>
        <w:t>super</w:t>
      </w:r>
      <w:r w:rsidRPr="003970BD">
        <w:rPr>
          <w:color w:val="BCBEC4"/>
          <w:lang w:val="es-AR"/>
        </w:rPr>
        <w:t>.onCaptureSuccess(image)</w:t>
      </w:r>
      <w:r w:rsidRPr="003970BD">
        <w:rPr>
          <w:color w:val="BCBEC4"/>
          <w:lang w:val="es-AR"/>
        </w:rPr>
        <w:br/>
        <w:t xml:space="preserve">                    controller.enableTorch(</w:t>
      </w:r>
      <w:r w:rsidRPr="003970BD">
        <w:rPr>
          <w:color w:val="CF8E6D"/>
          <w:lang w:val="es-AR"/>
        </w:rPr>
        <w:t>false</w:t>
      </w:r>
      <w:r w:rsidRPr="003970BD">
        <w:rPr>
          <w:color w:val="BCBEC4"/>
          <w:lang w:val="es-AR"/>
        </w:rPr>
        <w:t>)</w:t>
      </w:r>
      <w:r w:rsidRPr="003970BD">
        <w:rPr>
          <w:color w:val="BCBEC4"/>
          <w:lang w:val="es-AR"/>
        </w:rPr>
        <w:br/>
      </w:r>
      <w:r w:rsidRPr="003970BD">
        <w:rPr>
          <w:color w:val="BCBEC4"/>
          <w:lang w:val="es-AR"/>
        </w:rPr>
        <w:br/>
        <w:t xml:space="preserve">                    </w:t>
      </w:r>
      <w:r w:rsidRPr="003970BD">
        <w:rPr>
          <w:color w:val="7A7E85"/>
          <w:lang w:val="es-AR"/>
        </w:rPr>
        <w:t>// Procesar la imagen capturada</w:t>
      </w:r>
      <w:r w:rsidRPr="003970BD">
        <w:rPr>
          <w:color w:val="7A7E85"/>
          <w:lang w:val="es-AR"/>
        </w:rPr>
        <w:br/>
        <w:t xml:space="preserve">                    </w:t>
      </w:r>
      <w:r w:rsidRPr="003970BD">
        <w:rPr>
          <w:color w:val="CF8E6D"/>
          <w:lang w:val="es-AR"/>
        </w:rPr>
        <w:t xml:space="preserve">val </w:t>
      </w:r>
      <w:r w:rsidRPr="003970BD">
        <w:rPr>
          <w:color w:val="BCBEC4"/>
          <w:lang w:val="es-AR"/>
        </w:rPr>
        <w:t>matrix = Matrix().</w:t>
      </w:r>
      <w:r w:rsidRPr="003970BD">
        <w:rPr>
          <w:i/>
          <w:iCs/>
          <w:color w:val="57AAF7"/>
          <w:lang w:val="es-AR"/>
        </w:rPr>
        <w:t xml:space="preserve">apply </w:t>
      </w:r>
      <w:r w:rsidRPr="003970BD">
        <w:rPr>
          <w:b/>
          <w:bCs/>
          <w:color w:val="BCBEC4"/>
          <w:lang w:val="es-AR"/>
        </w:rPr>
        <w:t>{</w:t>
      </w:r>
      <w:r w:rsidRPr="003970BD">
        <w:rPr>
          <w:b/>
          <w:bCs/>
          <w:color w:val="BCBEC4"/>
          <w:lang w:val="es-AR"/>
        </w:rPr>
        <w:br/>
        <w:t xml:space="preserve">                        </w:t>
      </w:r>
      <w:r w:rsidRPr="003970BD">
        <w:rPr>
          <w:color w:val="BCBEC4"/>
          <w:lang w:val="es-AR"/>
        </w:rPr>
        <w:t>postRotate(image.</w:t>
      </w:r>
      <w:r w:rsidRPr="003970BD">
        <w:rPr>
          <w:i/>
          <w:iCs/>
          <w:color w:val="C77DBB"/>
          <w:lang w:val="es-AR"/>
        </w:rPr>
        <w:t>imageInfo</w:t>
      </w:r>
      <w:r w:rsidRPr="003970BD">
        <w:rPr>
          <w:color w:val="BCBEC4"/>
          <w:lang w:val="es-AR"/>
        </w:rPr>
        <w:t>.</w:t>
      </w:r>
      <w:r w:rsidRPr="003970BD">
        <w:rPr>
          <w:i/>
          <w:iCs/>
          <w:color w:val="C77DBB"/>
          <w:lang w:val="es-AR"/>
        </w:rPr>
        <w:t>rotationDegrees</w:t>
      </w:r>
      <w:r w:rsidRPr="003970BD">
        <w:rPr>
          <w:color w:val="BCBEC4"/>
          <w:lang w:val="es-AR"/>
        </w:rPr>
        <w:t>.toFloat())</w:t>
      </w:r>
      <w:r w:rsidRPr="003970BD">
        <w:rPr>
          <w:color w:val="BCBEC4"/>
          <w:lang w:val="es-AR"/>
        </w:rPr>
        <w:br/>
        <w:t xml:space="preserve">                    </w:t>
      </w:r>
      <w:r w:rsidRPr="003970BD">
        <w:rPr>
          <w:b/>
          <w:bCs/>
          <w:color w:val="BCBEC4"/>
          <w:lang w:val="es-AR"/>
        </w:rPr>
        <w:t>}</w:t>
      </w:r>
      <w:r w:rsidRPr="003970BD">
        <w:rPr>
          <w:b/>
          <w:bCs/>
          <w:color w:val="BCBEC4"/>
          <w:lang w:val="es-AR"/>
        </w:rPr>
        <w:br/>
      </w:r>
      <w:r w:rsidRPr="003970BD">
        <w:rPr>
          <w:b/>
          <w:bCs/>
          <w:color w:val="BCBEC4"/>
          <w:lang w:val="es-AR"/>
        </w:rPr>
        <w:br/>
        <w:t xml:space="preserve">                    </w:t>
      </w:r>
      <w:r w:rsidRPr="003970BD">
        <w:rPr>
          <w:color w:val="CF8E6D"/>
          <w:lang w:val="es-AR"/>
        </w:rPr>
        <w:t xml:space="preserve">var </w:t>
      </w:r>
      <w:r w:rsidRPr="003970BD">
        <w:rPr>
          <w:color w:val="BCBEC4"/>
          <w:lang w:val="es-AR"/>
        </w:rPr>
        <w:t>bitmap = Bitmap.createBitmap(</w:t>
      </w:r>
      <w:r w:rsidRPr="003970BD">
        <w:rPr>
          <w:color w:val="BCBEC4"/>
          <w:lang w:val="es-AR"/>
        </w:rPr>
        <w:br/>
        <w:t xml:space="preserve">                        image.toBitmap(),</w:t>
      </w:r>
      <w:r w:rsidRPr="003970BD">
        <w:rPr>
          <w:color w:val="BCBEC4"/>
          <w:lang w:val="es-AR"/>
        </w:rPr>
        <w:br/>
        <w:t xml:space="preserve">                        </w:t>
      </w:r>
      <w:r w:rsidRPr="003970BD">
        <w:rPr>
          <w:color w:val="2AACB8"/>
          <w:lang w:val="es-AR"/>
        </w:rPr>
        <w:t>0</w:t>
      </w:r>
      <w:r w:rsidRPr="003970BD">
        <w:rPr>
          <w:color w:val="BCBEC4"/>
          <w:lang w:val="es-AR"/>
        </w:rPr>
        <w:t>,</w:t>
      </w:r>
      <w:r w:rsidRPr="003970BD">
        <w:rPr>
          <w:color w:val="BCBEC4"/>
          <w:lang w:val="es-AR"/>
        </w:rPr>
        <w:br/>
        <w:t xml:space="preserve">                        </w:t>
      </w:r>
      <w:r w:rsidRPr="003970BD">
        <w:rPr>
          <w:color w:val="2AACB8"/>
          <w:lang w:val="es-AR"/>
        </w:rPr>
        <w:t>0</w:t>
      </w:r>
      <w:r w:rsidRPr="003970BD">
        <w:rPr>
          <w:color w:val="BCBEC4"/>
          <w:lang w:val="es-AR"/>
        </w:rPr>
        <w:t>,</w:t>
      </w:r>
      <w:r w:rsidRPr="003970BD">
        <w:rPr>
          <w:color w:val="BCBEC4"/>
          <w:lang w:val="es-AR"/>
        </w:rPr>
        <w:br/>
        <w:t xml:space="preserve">                        image.</w:t>
      </w:r>
      <w:r w:rsidRPr="003970BD">
        <w:rPr>
          <w:i/>
          <w:iCs/>
          <w:color w:val="C77DBB"/>
          <w:lang w:val="es-AR"/>
        </w:rPr>
        <w:t>width</w:t>
      </w:r>
      <w:r w:rsidRPr="003970BD">
        <w:rPr>
          <w:color w:val="BCBEC4"/>
          <w:lang w:val="es-AR"/>
        </w:rPr>
        <w:t>,</w:t>
      </w:r>
      <w:r w:rsidRPr="003970BD">
        <w:rPr>
          <w:color w:val="BCBEC4"/>
          <w:lang w:val="es-AR"/>
        </w:rPr>
        <w:br/>
        <w:t xml:space="preserve">                        image.</w:t>
      </w:r>
      <w:r w:rsidRPr="003970BD">
        <w:rPr>
          <w:i/>
          <w:iCs/>
          <w:color w:val="C77DBB"/>
          <w:lang w:val="es-AR"/>
        </w:rPr>
        <w:t>height</w:t>
      </w:r>
      <w:r w:rsidRPr="003970BD">
        <w:rPr>
          <w:color w:val="BCBEC4"/>
          <w:lang w:val="es-AR"/>
        </w:rPr>
        <w:t>,</w:t>
      </w:r>
      <w:r w:rsidRPr="003970BD">
        <w:rPr>
          <w:color w:val="BCBEC4"/>
          <w:lang w:val="es-AR"/>
        </w:rPr>
        <w:br/>
        <w:t xml:space="preserve">                        matrix,</w:t>
      </w:r>
      <w:r w:rsidRPr="003970BD">
        <w:rPr>
          <w:color w:val="BCBEC4"/>
          <w:lang w:val="es-AR"/>
        </w:rPr>
        <w:br/>
        <w:t xml:space="preserve">                        </w:t>
      </w:r>
      <w:r w:rsidRPr="003970BD">
        <w:rPr>
          <w:color w:val="CF8E6D"/>
          <w:lang w:val="es-AR"/>
        </w:rPr>
        <w:t>true</w:t>
      </w:r>
      <w:r w:rsidRPr="003970BD">
        <w:rPr>
          <w:color w:val="CF8E6D"/>
          <w:lang w:val="es-AR"/>
        </w:rPr>
        <w:br/>
        <w:t xml:space="preserve">                    </w:t>
      </w:r>
      <w:r w:rsidRPr="003970BD">
        <w:rPr>
          <w:color w:val="BCBEC4"/>
          <w:lang w:val="es-AR"/>
        </w:rPr>
        <w:t>)</w:t>
      </w:r>
      <w:r w:rsidRPr="003970BD">
        <w:rPr>
          <w:color w:val="BCBEC4"/>
          <w:lang w:val="es-AR"/>
        </w:rPr>
        <w:br/>
        <w:t xml:space="preserve">                    </w:t>
      </w:r>
      <w:r w:rsidRPr="003970BD">
        <w:rPr>
          <w:color w:val="CF8E6D"/>
          <w:lang w:val="es-AR"/>
        </w:rPr>
        <w:t xml:space="preserve">val </w:t>
      </w:r>
      <w:r w:rsidRPr="003970BD">
        <w:rPr>
          <w:color w:val="BCBEC4"/>
          <w:lang w:val="es-AR"/>
        </w:rPr>
        <w:t xml:space="preserve">dimension = </w:t>
      </w:r>
      <w:r w:rsidRPr="003970BD">
        <w:rPr>
          <w:i/>
          <w:iCs/>
          <w:color w:val="BCBEC4"/>
          <w:lang w:val="es-AR"/>
        </w:rPr>
        <w:t>min</w:t>
      </w:r>
      <w:r w:rsidRPr="003970BD">
        <w:rPr>
          <w:color w:val="BCBEC4"/>
          <w:lang w:val="es-AR"/>
        </w:rPr>
        <w:t>(bitmap.</w:t>
      </w:r>
      <w:r w:rsidRPr="003970BD">
        <w:rPr>
          <w:i/>
          <w:iCs/>
          <w:color w:val="C77DBB"/>
          <w:lang w:val="es-AR"/>
        </w:rPr>
        <w:t>width</w:t>
      </w:r>
      <w:r w:rsidRPr="003970BD">
        <w:rPr>
          <w:color w:val="BCBEC4"/>
          <w:lang w:val="es-AR"/>
        </w:rPr>
        <w:t>, bitmap.</w:t>
      </w:r>
      <w:r w:rsidRPr="003970BD">
        <w:rPr>
          <w:i/>
          <w:iCs/>
          <w:color w:val="C77DBB"/>
          <w:lang w:val="es-AR"/>
        </w:rPr>
        <w:t>height</w:t>
      </w:r>
      <w:r w:rsidRPr="003970BD">
        <w:rPr>
          <w:color w:val="BCBEC4"/>
          <w:lang w:val="es-AR"/>
        </w:rPr>
        <w:t>)</w:t>
      </w:r>
      <w:r w:rsidRPr="003970BD">
        <w:rPr>
          <w:color w:val="BCBEC4"/>
          <w:lang w:val="es-AR"/>
        </w:rPr>
        <w:br/>
        <w:t xml:space="preserve">                    bitmap = ThumbnailUtils.extractThumbnail(bitmap, dimension, dimension)</w:t>
      </w:r>
      <w:r w:rsidRPr="003970BD">
        <w:rPr>
          <w:color w:val="BCBEC4"/>
          <w:lang w:val="es-AR"/>
        </w:rPr>
        <w:br/>
        <w:t xml:space="preserve">                    bitmap = Bitmap.createScaledBitmap(bitmap, </w:t>
      </w:r>
      <w:r w:rsidRPr="003970BD">
        <w:rPr>
          <w:color w:val="C77DBB"/>
          <w:lang w:val="es-AR"/>
        </w:rPr>
        <w:t>imageSize</w:t>
      </w:r>
      <w:r w:rsidRPr="003970BD">
        <w:rPr>
          <w:color w:val="BCBEC4"/>
          <w:lang w:val="es-AR"/>
        </w:rPr>
        <w:t xml:space="preserve">, </w:t>
      </w:r>
      <w:r w:rsidRPr="003970BD">
        <w:rPr>
          <w:color w:val="C77DBB"/>
          <w:lang w:val="es-AR"/>
        </w:rPr>
        <w:t>imageSize</w:t>
      </w:r>
      <w:r w:rsidRPr="003970BD">
        <w:rPr>
          <w:color w:val="BCBEC4"/>
          <w:lang w:val="es-AR"/>
        </w:rPr>
        <w:t xml:space="preserve">, </w:t>
      </w:r>
      <w:r w:rsidRPr="003970BD">
        <w:rPr>
          <w:color w:val="CF8E6D"/>
          <w:lang w:val="es-AR"/>
        </w:rPr>
        <w:t>false</w:t>
      </w:r>
      <w:r w:rsidRPr="003970BD">
        <w:rPr>
          <w:color w:val="BCBEC4"/>
          <w:lang w:val="es-AR"/>
        </w:rPr>
        <w:t>)</w:t>
      </w:r>
      <w:r w:rsidRPr="003970BD">
        <w:rPr>
          <w:color w:val="BCBEC4"/>
          <w:lang w:val="es-AR"/>
        </w:rPr>
        <w:br/>
      </w:r>
      <w:r w:rsidRPr="003970BD">
        <w:rPr>
          <w:color w:val="BCBEC4"/>
          <w:lang w:val="es-AR"/>
        </w:rPr>
        <w:br/>
        <w:t xml:space="preserve">                    </w:t>
      </w:r>
      <w:r w:rsidRPr="003970BD">
        <w:rPr>
          <w:color w:val="CF8E6D"/>
          <w:lang w:val="es-AR"/>
        </w:rPr>
        <w:t xml:space="preserve">try </w:t>
      </w:r>
      <w:r w:rsidRPr="003970BD">
        <w:rPr>
          <w:color w:val="BCBEC4"/>
          <w:lang w:val="es-AR"/>
        </w:rPr>
        <w:t>{</w:t>
      </w:r>
      <w:r w:rsidRPr="003970BD">
        <w:rPr>
          <w:color w:val="BCBEC4"/>
          <w:lang w:val="es-AR"/>
        </w:rPr>
        <w:br/>
        <w:t xml:space="preserve">                        </w:t>
      </w:r>
      <w:r w:rsidRPr="003970BD">
        <w:rPr>
          <w:color w:val="7A7E85"/>
          <w:lang w:val="es-AR"/>
        </w:rPr>
        <w:t>// Guardar la imagen temporalmente</w:t>
      </w:r>
      <w:r w:rsidRPr="003970BD">
        <w:rPr>
          <w:color w:val="7A7E85"/>
          <w:lang w:val="es-AR"/>
        </w:rPr>
        <w:br/>
        <w:t xml:space="preserve">                        </w:t>
      </w:r>
      <w:r w:rsidRPr="003970BD">
        <w:rPr>
          <w:color w:val="CF8E6D"/>
          <w:lang w:val="es-AR"/>
        </w:rPr>
        <w:t xml:space="preserve">val </w:t>
      </w:r>
      <w:r w:rsidRPr="003970BD">
        <w:rPr>
          <w:color w:val="BCBEC4"/>
          <w:lang w:val="es-AR"/>
        </w:rPr>
        <w:t>tempFile = File.createTempFile(</w:t>
      </w:r>
      <w:r w:rsidRPr="003970BD">
        <w:rPr>
          <w:color w:val="6AAB73"/>
          <w:lang w:val="es-AR"/>
        </w:rPr>
        <w:t>"temp_image"</w:t>
      </w:r>
      <w:r w:rsidRPr="003970BD">
        <w:rPr>
          <w:color w:val="BCBEC4"/>
          <w:lang w:val="es-AR"/>
        </w:rPr>
        <w:t xml:space="preserve">, </w:t>
      </w:r>
      <w:r w:rsidRPr="003970BD">
        <w:rPr>
          <w:color w:val="6AAB73"/>
          <w:lang w:val="es-AR"/>
        </w:rPr>
        <w:t>".jpg"</w:t>
      </w:r>
      <w:r w:rsidRPr="003970BD">
        <w:rPr>
          <w:color w:val="BCBEC4"/>
          <w:lang w:val="es-AR"/>
        </w:rPr>
        <w:t xml:space="preserve">, </w:t>
      </w:r>
      <w:r w:rsidRPr="003970BD">
        <w:rPr>
          <w:i/>
          <w:iCs/>
          <w:color w:val="C77DBB"/>
          <w:lang w:val="es-AR"/>
        </w:rPr>
        <w:t>cacheDir</w:t>
      </w:r>
      <w:r w:rsidRPr="003970BD">
        <w:rPr>
          <w:color w:val="BCBEC4"/>
          <w:lang w:val="es-AR"/>
        </w:rPr>
        <w:t>)</w:t>
      </w:r>
      <w:r w:rsidRPr="003970BD">
        <w:rPr>
          <w:color w:val="BCBEC4"/>
          <w:lang w:val="es-AR"/>
        </w:rPr>
        <w:br/>
        <w:t xml:space="preserve">                        </w:t>
      </w:r>
      <w:r w:rsidRPr="003970BD">
        <w:rPr>
          <w:color w:val="CF8E6D"/>
          <w:lang w:val="es-AR"/>
        </w:rPr>
        <w:t xml:space="preserve">val </w:t>
      </w:r>
      <w:r w:rsidRPr="003970BD">
        <w:rPr>
          <w:color w:val="BCBEC4"/>
          <w:lang w:val="es-AR"/>
        </w:rPr>
        <w:t>fos = FileOutputStream(tempFile)</w:t>
      </w:r>
      <w:r w:rsidRPr="003970BD">
        <w:rPr>
          <w:color w:val="BCBEC4"/>
          <w:lang w:val="es-AR"/>
        </w:rPr>
        <w:br/>
      </w:r>
      <w:r w:rsidRPr="003970BD">
        <w:rPr>
          <w:color w:val="BCBEC4"/>
          <w:lang w:val="es-AR"/>
        </w:rPr>
        <w:lastRenderedPageBreak/>
        <w:t xml:space="preserve">                        bitmap.compress(Bitmap.CompressFormat.</w:t>
      </w:r>
      <w:r w:rsidRPr="003970BD">
        <w:rPr>
          <w:i/>
          <w:iCs/>
          <w:color w:val="C77DBB"/>
          <w:lang w:val="es-AR"/>
        </w:rPr>
        <w:t>JPEG</w:t>
      </w:r>
      <w:r w:rsidRPr="003970BD">
        <w:rPr>
          <w:color w:val="BCBEC4"/>
          <w:lang w:val="es-AR"/>
        </w:rPr>
        <w:t xml:space="preserve">, </w:t>
      </w:r>
      <w:r w:rsidRPr="003970BD">
        <w:rPr>
          <w:color w:val="2AACB8"/>
          <w:lang w:val="es-AR"/>
        </w:rPr>
        <w:t>100</w:t>
      </w:r>
      <w:r w:rsidRPr="003970BD">
        <w:rPr>
          <w:color w:val="BCBEC4"/>
          <w:lang w:val="es-AR"/>
        </w:rPr>
        <w:t>, fos)</w:t>
      </w:r>
      <w:r w:rsidRPr="003970BD">
        <w:rPr>
          <w:color w:val="BCBEC4"/>
          <w:lang w:val="es-AR"/>
        </w:rPr>
        <w:br/>
        <w:t xml:space="preserve">                        fos.flush()</w:t>
      </w:r>
      <w:r w:rsidRPr="003970BD">
        <w:rPr>
          <w:color w:val="BCBEC4"/>
          <w:lang w:val="es-AR"/>
        </w:rPr>
        <w:br/>
        <w:t xml:space="preserve">                        fos.close()</w:t>
      </w:r>
      <w:r w:rsidRPr="003970BD">
        <w:rPr>
          <w:color w:val="BCBEC4"/>
          <w:lang w:val="es-AR"/>
        </w:rPr>
        <w:br/>
      </w:r>
      <w:r w:rsidRPr="003970BD">
        <w:rPr>
          <w:color w:val="BCBEC4"/>
          <w:lang w:val="es-AR"/>
        </w:rPr>
        <w:br/>
        <w:t xml:space="preserve">                        </w:t>
      </w:r>
      <w:r w:rsidRPr="003970BD">
        <w:rPr>
          <w:color w:val="CF8E6D"/>
          <w:lang w:val="es-AR"/>
        </w:rPr>
        <w:t xml:space="preserve">val </w:t>
      </w:r>
      <w:r w:rsidRPr="003970BD">
        <w:rPr>
          <w:color w:val="BCBEC4"/>
          <w:lang w:val="es-AR"/>
        </w:rPr>
        <w:t xml:space="preserve">classificationResult = modelClassifier(bitmap, </w:t>
      </w:r>
      <w:r w:rsidRPr="003970BD">
        <w:rPr>
          <w:color w:val="C77DBB"/>
          <w:lang w:val="es-AR"/>
        </w:rPr>
        <w:t>selectedModel</w:t>
      </w:r>
      <w:r w:rsidRPr="003970BD">
        <w:rPr>
          <w:color w:val="BCBEC4"/>
          <w:lang w:val="es-AR"/>
        </w:rPr>
        <w:t>)</w:t>
      </w:r>
      <w:r w:rsidRPr="003970BD">
        <w:rPr>
          <w:color w:val="BCBEC4"/>
          <w:lang w:val="es-AR"/>
        </w:rPr>
        <w:br/>
      </w:r>
      <w:r w:rsidRPr="003970BD">
        <w:rPr>
          <w:color w:val="BCBEC4"/>
          <w:lang w:val="es-AR"/>
        </w:rPr>
        <w:br/>
        <w:t xml:space="preserve">                        </w:t>
      </w:r>
      <w:r w:rsidRPr="003970BD">
        <w:rPr>
          <w:color w:val="7A7E85"/>
          <w:lang w:val="es-AR"/>
        </w:rPr>
        <w:t>// Mostrar resultados del escaneo</w:t>
      </w:r>
      <w:r w:rsidRPr="003970BD">
        <w:rPr>
          <w:color w:val="7A7E85"/>
          <w:lang w:val="es-AR"/>
        </w:rPr>
        <w:br/>
        <w:t xml:space="preserve">                        </w:t>
      </w:r>
      <w:r w:rsidRPr="003970BD">
        <w:rPr>
          <w:color w:val="C77DBB"/>
          <w:lang w:val="es-AR"/>
        </w:rPr>
        <w:t>scanningDialog</w:t>
      </w:r>
      <w:r w:rsidRPr="003970BD">
        <w:rPr>
          <w:color w:val="BCBEC4"/>
          <w:lang w:val="es-AR"/>
        </w:rPr>
        <w:t>?.dismiss()</w:t>
      </w:r>
      <w:r w:rsidRPr="003970BD">
        <w:rPr>
          <w:color w:val="BCBEC4"/>
          <w:lang w:val="es-AR"/>
        </w:rPr>
        <w:br/>
        <w:t xml:space="preserve">                        </w:t>
      </w:r>
      <w:r w:rsidRPr="003970BD">
        <w:rPr>
          <w:color w:val="CF8E6D"/>
          <w:lang w:val="es-AR"/>
        </w:rPr>
        <w:t xml:space="preserve">if </w:t>
      </w:r>
      <w:r w:rsidRPr="003970BD">
        <w:rPr>
          <w:color w:val="BCBEC4"/>
          <w:lang w:val="es-AR"/>
        </w:rPr>
        <w:t xml:space="preserve">(classificationResult != </w:t>
      </w:r>
      <w:r w:rsidRPr="003970BD">
        <w:rPr>
          <w:color w:val="CF8E6D"/>
          <w:lang w:val="es-AR"/>
        </w:rPr>
        <w:t>null</w:t>
      </w:r>
      <w:r w:rsidRPr="003970BD">
        <w:rPr>
          <w:color w:val="BCBEC4"/>
          <w:lang w:val="es-AR"/>
        </w:rPr>
        <w:t>) {</w:t>
      </w:r>
      <w:r w:rsidRPr="003970BD">
        <w:rPr>
          <w:color w:val="BCBEC4"/>
          <w:lang w:val="es-AR"/>
        </w:rPr>
        <w:br/>
        <w:t xml:space="preserve">                            showResultDialog(</w:t>
      </w:r>
      <w:r w:rsidRPr="003970BD">
        <w:rPr>
          <w:color w:val="6AAB73"/>
          <w:lang w:val="es-AR"/>
        </w:rPr>
        <w:t>"</w:t>
      </w:r>
      <w:r w:rsidRPr="003970BD">
        <w:rPr>
          <w:color w:val="CF8E6D"/>
          <w:lang w:val="es-AR"/>
        </w:rPr>
        <w:t>${</w:t>
      </w:r>
      <w:r w:rsidRPr="003970BD">
        <w:rPr>
          <w:color w:val="BCBEC4"/>
          <w:lang w:val="es-AR"/>
        </w:rPr>
        <w:t>getString(R.string.</w:t>
      </w:r>
      <w:r w:rsidRPr="003970BD">
        <w:rPr>
          <w:i/>
          <w:iCs/>
          <w:color w:val="C77DBB"/>
          <w:lang w:val="es-AR"/>
        </w:rPr>
        <w:t>billeteDetectado</w:t>
      </w:r>
      <w:r w:rsidRPr="003970BD">
        <w:rPr>
          <w:color w:val="BCBEC4"/>
          <w:lang w:val="es-AR"/>
        </w:rPr>
        <w:t>)</w:t>
      </w:r>
      <w:r w:rsidRPr="003970BD">
        <w:rPr>
          <w:color w:val="CF8E6D"/>
          <w:lang w:val="es-AR"/>
        </w:rPr>
        <w:t>}$</w:t>
      </w:r>
      <w:r w:rsidRPr="003970BD">
        <w:rPr>
          <w:color w:val="BCBEC4"/>
          <w:lang w:val="es-AR"/>
        </w:rPr>
        <w:t>classificationResult</w:t>
      </w:r>
      <w:r w:rsidRPr="003970BD">
        <w:rPr>
          <w:color w:val="6AAB73"/>
          <w:lang w:val="es-AR"/>
        </w:rPr>
        <w:t>"</w:t>
      </w:r>
      <w:r w:rsidRPr="003970BD">
        <w:rPr>
          <w:color w:val="BCBEC4"/>
          <w:lang w:val="es-AR"/>
        </w:rPr>
        <w:t>)</w:t>
      </w:r>
      <w:r w:rsidRPr="003970BD">
        <w:rPr>
          <w:color w:val="BCBEC4"/>
          <w:lang w:val="es-AR"/>
        </w:rPr>
        <w:br/>
        <w:t xml:space="preserve">                            playDenominationSound(</w:t>
      </w:r>
      <w:r w:rsidRPr="003970BD">
        <w:rPr>
          <w:color w:val="BCBEC4"/>
          <w:shd w:val="clear" w:color="auto" w:fill="1A3B2D"/>
          <w:lang w:val="es-AR"/>
        </w:rPr>
        <w:t>classificationResult</w:t>
      </w:r>
      <w:r w:rsidRPr="003970BD">
        <w:rPr>
          <w:color w:val="BCBEC4"/>
          <w:lang w:val="es-AR"/>
        </w:rPr>
        <w:t xml:space="preserve">.toString(), </w:t>
      </w:r>
      <w:r w:rsidRPr="003970BD">
        <w:rPr>
          <w:color w:val="C77DBB"/>
          <w:lang w:val="es-AR"/>
        </w:rPr>
        <w:t>selectedModel</w:t>
      </w:r>
      <w:r w:rsidRPr="003970BD">
        <w:rPr>
          <w:color w:val="BCBEC4"/>
          <w:lang w:val="es-AR"/>
        </w:rPr>
        <w:t>)</w:t>
      </w:r>
      <w:r w:rsidRPr="003970BD">
        <w:rPr>
          <w:color w:val="BCBEC4"/>
          <w:lang w:val="es-AR"/>
        </w:rPr>
        <w:br/>
        <w:t xml:space="preserve">                            </w:t>
      </w:r>
      <w:r w:rsidRPr="003970BD">
        <w:rPr>
          <w:i/>
          <w:iCs/>
          <w:color w:val="BCBEC4"/>
          <w:lang w:val="es-AR"/>
        </w:rPr>
        <w:t>guardarBaseDeDatos</w:t>
      </w:r>
      <w:r w:rsidRPr="003970BD">
        <w:rPr>
          <w:color w:val="BCBEC4"/>
          <w:lang w:val="es-AR"/>
        </w:rPr>
        <w:t>(</w:t>
      </w:r>
      <w:r w:rsidRPr="003970BD">
        <w:rPr>
          <w:color w:val="BCBEC4"/>
          <w:shd w:val="clear" w:color="auto" w:fill="1A3B2D"/>
          <w:lang w:val="es-AR"/>
        </w:rPr>
        <w:t>classificationResult</w:t>
      </w:r>
      <w:r w:rsidRPr="003970BD">
        <w:rPr>
          <w:color w:val="BCBEC4"/>
          <w:lang w:val="es-AR"/>
        </w:rPr>
        <w:t xml:space="preserve">.toString(), </w:t>
      </w:r>
      <w:r w:rsidRPr="003970BD">
        <w:rPr>
          <w:i/>
          <w:iCs/>
          <w:color w:val="C77DBB"/>
          <w:lang w:val="es-AR"/>
        </w:rPr>
        <w:t>applicationContext</w:t>
      </w:r>
      <w:r w:rsidRPr="003970BD">
        <w:rPr>
          <w:color w:val="BCBEC4"/>
          <w:lang w:val="es-AR"/>
        </w:rPr>
        <w:t>)</w:t>
      </w:r>
      <w:r w:rsidRPr="003970BD">
        <w:rPr>
          <w:color w:val="BCBEC4"/>
          <w:lang w:val="es-AR"/>
        </w:rPr>
        <w:br/>
        <w:t xml:space="preserve">                        } </w:t>
      </w:r>
      <w:r w:rsidRPr="003970BD">
        <w:rPr>
          <w:color w:val="CF8E6D"/>
          <w:lang w:val="es-AR"/>
        </w:rPr>
        <w:t xml:space="preserve">else </w:t>
      </w:r>
      <w:r w:rsidRPr="003970BD">
        <w:rPr>
          <w:color w:val="BCBEC4"/>
          <w:lang w:val="es-AR"/>
        </w:rPr>
        <w:t>{</w:t>
      </w:r>
      <w:r w:rsidRPr="003970BD">
        <w:rPr>
          <w:color w:val="BCBEC4"/>
          <w:lang w:val="es-AR"/>
        </w:rPr>
        <w:br/>
        <w:t xml:space="preserve">                            showResultDialog(getString(R.string.</w:t>
      </w:r>
      <w:r w:rsidRPr="003970BD">
        <w:rPr>
          <w:i/>
          <w:iCs/>
          <w:color w:val="C77DBB"/>
          <w:lang w:val="es-AR"/>
        </w:rPr>
        <w:t>noSeDetectoBillete</w:t>
      </w:r>
      <w:r w:rsidRPr="003970BD">
        <w:rPr>
          <w:color w:val="BCBEC4"/>
          <w:lang w:val="es-AR"/>
        </w:rPr>
        <w:t>))</w:t>
      </w:r>
      <w:r w:rsidRPr="003970BD">
        <w:rPr>
          <w:color w:val="BCBEC4"/>
          <w:lang w:val="es-AR"/>
        </w:rPr>
        <w:br/>
        <w:t xml:space="preserve">                            playDenominationSound(classificationResult.</w:t>
      </w:r>
      <w:r w:rsidRPr="003970BD">
        <w:rPr>
          <w:i/>
          <w:iCs/>
          <w:color w:val="57AAF7"/>
          <w:lang w:val="es-AR"/>
        </w:rPr>
        <w:t>toString</w:t>
      </w:r>
      <w:r w:rsidRPr="003970BD">
        <w:rPr>
          <w:color w:val="BCBEC4"/>
          <w:lang w:val="es-AR"/>
        </w:rPr>
        <w:t xml:space="preserve">(), </w:t>
      </w:r>
      <w:r w:rsidRPr="003970BD">
        <w:rPr>
          <w:color w:val="C77DBB"/>
          <w:lang w:val="es-AR"/>
        </w:rPr>
        <w:t>selectedModel</w:t>
      </w:r>
      <w:r w:rsidRPr="003970BD">
        <w:rPr>
          <w:color w:val="BCBEC4"/>
          <w:lang w:val="es-AR"/>
        </w:rPr>
        <w:t>)</w:t>
      </w:r>
      <w:r w:rsidRPr="003970BD">
        <w:rPr>
          <w:color w:val="BCBEC4"/>
          <w:lang w:val="es-AR"/>
        </w:rPr>
        <w:br/>
        <w:t xml:space="preserve">                        }</w:t>
      </w:r>
      <w:r w:rsidRPr="003970BD">
        <w:rPr>
          <w:color w:val="BCBEC4"/>
          <w:lang w:val="es-AR"/>
        </w:rPr>
        <w:br/>
      </w:r>
      <w:r w:rsidRPr="003970BD">
        <w:rPr>
          <w:color w:val="BCBEC4"/>
          <w:lang w:val="es-AR"/>
        </w:rPr>
        <w:br/>
        <w:t xml:space="preserve">                        tempFile.delete()</w:t>
      </w:r>
      <w:r w:rsidRPr="003970BD">
        <w:rPr>
          <w:color w:val="BCBEC4"/>
          <w:lang w:val="es-AR"/>
        </w:rPr>
        <w:br/>
        <w:t xml:space="preserve">                    } </w:t>
      </w:r>
      <w:r w:rsidRPr="003970BD">
        <w:rPr>
          <w:color w:val="CF8E6D"/>
          <w:lang w:val="es-AR"/>
        </w:rPr>
        <w:t xml:space="preserve">catch </w:t>
      </w:r>
      <w:r w:rsidRPr="003970BD">
        <w:rPr>
          <w:color w:val="BCBEC4"/>
          <w:lang w:val="es-AR"/>
        </w:rPr>
        <w:t>(e: Exception) {</w:t>
      </w:r>
      <w:r w:rsidRPr="003970BD">
        <w:rPr>
          <w:color w:val="BCBEC4"/>
          <w:lang w:val="es-AR"/>
        </w:rPr>
        <w:br/>
        <w:t xml:space="preserve">                        e.printStackTrace()</w:t>
      </w:r>
      <w:r w:rsidRPr="003970BD">
        <w:rPr>
          <w:color w:val="BCBEC4"/>
          <w:lang w:val="es-AR"/>
        </w:rPr>
        <w:br/>
        <w:t xml:space="preserve">                        </w:t>
      </w:r>
      <w:r w:rsidRPr="003970BD">
        <w:rPr>
          <w:color w:val="C77DBB"/>
          <w:lang w:val="es-AR"/>
        </w:rPr>
        <w:t>scanningDialog</w:t>
      </w:r>
      <w:r w:rsidRPr="003970BD">
        <w:rPr>
          <w:color w:val="BCBEC4"/>
          <w:lang w:val="es-AR"/>
        </w:rPr>
        <w:t>?.</w:t>
      </w:r>
      <w:proofErr w:type="gramStart"/>
      <w:r w:rsidRPr="003970BD">
        <w:rPr>
          <w:color w:val="BCBEC4"/>
          <w:lang w:val="es-AR"/>
        </w:rPr>
        <w:t>dismiss</w:t>
      </w:r>
      <w:proofErr w:type="gramEnd"/>
      <w:r w:rsidRPr="003970BD">
        <w:rPr>
          <w:color w:val="BCBEC4"/>
          <w:lang w:val="es-AR"/>
        </w:rPr>
        <w:t>()</w:t>
      </w:r>
      <w:r w:rsidRPr="003970BD">
        <w:rPr>
          <w:color w:val="BCBEC4"/>
          <w:lang w:val="es-AR"/>
        </w:rPr>
        <w:br/>
        <w:t xml:space="preserve">                        errorMsg()</w:t>
      </w:r>
      <w:r w:rsidRPr="003970BD">
        <w:rPr>
          <w:color w:val="BCBEC4"/>
          <w:lang w:val="es-AR"/>
        </w:rPr>
        <w:br/>
        <w:t xml:space="preserve">                    } </w:t>
      </w:r>
      <w:r w:rsidRPr="003970BD">
        <w:rPr>
          <w:color w:val="CF8E6D"/>
          <w:lang w:val="es-AR"/>
        </w:rPr>
        <w:t xml:space="preserve">finally </w:t>
      </w:r>
      <w:r w:rsidRPr="003970BD">
        <w:rPr>
          <w:color w:val="BCBEC4"/>
          <w:lang w:val="es-AR"/>
        </w:rPr>
        <w:t>{</w:t>
      </w:r>
      <w:r w:rsidRPr="003970BD">
        <w:rPr>
          <w:color w:val="BCBEC4"/>
          <w:lang w:val="es-AR"/>
        </w:rPr>
        <w:br/>
        <w:t xml:space="preserve">                        image.close()</w:t>
      </w:r>
      <w:r w:rsidRPr="003970BD">
        <w:rPr>
          <w:color w:val="BCBEC4"/>
          <w:lang w:val="es-AR"/>
        </w:rPr>
        <w:br/>
        <w:t xml:space="preserve">                    }</w:t>
      </w:r>
      <w:r w:rsidRPr="003970BD">
        <w:rPr>
          <w:color w:val="BCBEC4"/>
          <w:lang w:val="es-AR"/>
        </w:rPr>
        <w:br/>
        <w:t xml:space="preserve">                }</w:t>
      </w:r>
      <w:r w:rsidRPr="003970BD">
        <w:rPr>
          <w:color w:val="BCBEC4"/>
          <w:lang w:val="es-AR"/>
        </w:rPr>
        <w:br/>
        <w:t xml:space="preserve">            })</w:t>
      </w:r>
      <w:r w:rsidRPr="003970BD">
        <w:rPr>
          <w:color w:val="BCBEC4"/>
          <w:lang w:val="es-AR"/>
        </w:rPr>
        <w:br/>
        <w:t xml:space="preserve">    }</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Clasificar la imagen usando el modelo especificado.</w:t>
      </w:r>
      <w:r w:rsidRPr="003970BD">
        <w:rPr>
          <w:i/>
          <w:iCs/>
          <w:color w:val="5F826B"/>
          <w:lang w:val="es-AR"/>
        </w:rPr>
        <w:br/>
        <w:t xml:space="preserve">     </w:t>
      </w:r>
      <w:r w:rsidRPr="00EA25D2">
        <w:rPr>
          <w:i/>
          <w:iCs/>
          <w:color w:val="5F826B"/>
        </w:rPr>
        <w:t>*/</w:t>
      </w:r>
      <w:r w:rsidRPr="00EA25D2">
        <w:rPr>
          <w:i/>
          <w:iCs/>
          <w:color w:val="5F826B"/>
        </w:rPr>
        <w:br/>
        <w:t xml:space="preserve">    </w:t>
      </w:r>
      <w:r w:rsidRPr="00EA25D2">
        <w:rPr>
          <w:color w:val="CF8E6D"/>
        </w:rPr>
        <w:t xml:space="preserve">private fun </w:t>
      </w:r>
      <w:proofErr w:type="gramStart"/>
      <w:r w:rsidRPr="00EA25D2">
        <w:rPr>
          <w:color w:val="56A8F5"/>
        </w:rPr>
        <w:t>modelClassifier</w:t>
      </w:r>
      <w:r w:rsidRPr="00EA25D2">
        <w:rPr>
          <w:color w:val="BCBEC4"/>
        </w:rPr>
        <w:t>(</w:t>
      </w:r>
      <w:proofErr w:type="gramEnd"/>
      <w:r w:rsidRPr="00EA25D2">
        <w:rPr>
          <w:color w:val="BCBEC4"/>
        </w:rPr>
        <w:t>image: Bitmap, modelName: String): String? {</w:t>
      </w:r>
      <w:r w:rsidRPr="00EA25D2">
        <w:rPr>
          <w:color w:val="BCBEC4"/>
        </w:rPr>
        <w:br/>
        <w:t xml:space="preserve">        </w:t>
      </w:r>
      <w:r w:rsidRPr="00EA25D2">
        <w:rPr>
          <w:color w:val="CF8E6D"/>
        </w:rPr>
        <w:t xml:space="preserve">val </w:t>
      </w:r>
      <w:r w:rsidRPr="00EA25D2">
        <w:rPr>
          <w:color w:val="BCBEC4"/>
        </w:rPr>
        <w:t xml:space="preserve">model = </w:t>
      </w:r>
      <w:r w:rsidRPr="00EA25D2">
        <w:rPr>
          <w:i/>
          <w:iCs/>
          <w:color w:val="BCBEC4"/>
        </w:rPr>
        <w:t>loadModel</w:t>
      </w:r>
      <w:r w:rsidRPr="00EA25D2">
        <w:rPr>
          <w:color w:val="BCBEC4"/>
        </w:rPr>
        <w:t xml:space="preserve">(modelName, </w:t>
      </w:r>
      <w:r w:rsidRPr="00EA25D2">
        <w:rPr>
          <w:color w:val="CF8E6D"/>
        </w:rPr>
        <w:t>this</w:t>
      </w:r>
      <w:r w:rsidRPr="00EA25D2">
        <w:rPr>
          <w:color w:val="BCBEC4"/>
        </w:rPr>
        <w:t>)</w:t>
      </w:r>
      <w:r w:rsidRPr="00EA25D2">
        <w:rPr>
          <w:color w:val="BCBEC4"/>
        </w:rPr>
        <w:br/>
      </w:r>
      <w:r w:rsidRPr="00EA25D2">
        <w:rPr>
          <w:color w:val="BCBEC4"/>
        </w:rPr>
        <w:br/>
        <w:t xml:space="preserve">        </w:t>
      </w:r>
      <w:r w:rsidRPr="00EA25D2">
        <w:rPr>
          <w:color w:val="7A7E85"/>
        </w:rPr>
        <w:t>// Preparar la imagen para la entrada del modelo</w:t>
      </w:r>
      <w:r w:rsidRPr="00EA25D2">
        <w:rPr>
          <w:color w:val="7A7E85"/>
        </w:rPr>
        <w:br/>
        <w:t xml:space="preserve">        </w:t>
      </w:r>
      <w:r w:rsidRPr="00EA25D2">
        <w:rPr>
          <w:color w:val="CF8E6D"/>
        </w:rPr>
        <w:t xml:space="preserve">val </w:t>
      </w:r>
      <w:r w:rsidRPr="00EA25D2">
        <w:rPr>
          <w:color w:val="BCBEC4"/>
        </w:rPr>
        <w:t>inputFeature0 =</w:t>
      </w:r>
      <w:r w:rsidRPr="00EA25D2">
        <w:rPr>
          <w:color w:val="BCBEC4"/>
        </w:rPr>
        <w:br/>
        <w:t xml:space="preserve">            TensorBuffer.createFixedSize(</w:t>
      </w:r>
      <w:r w:rsidRPr="00EA25D2">
        <w:rPr>
          <w:i/>
          <w:iCs/>
          <w:color w:val="BCBEC4"/>
        </w:rPr>
        <w:t>intArrayOf</w:t>
      </w:r>
      <w:r w:rsidRPr="00EA25D2">
        <w:rPr>
          <w:color w:val="BCBEC4"/>
        </w:rPr>
        <w:t>(</w:t>
      </w:r>
      <w:r w:rsidRPr="00EA25D2">
        <w:rPr>
          <w:color w:val="2AACB8"/>
        </w:rPr>
        <w:t>1</w:t>
      </w:r>
      <w:r w:rsidRPr="00EA25D2">
        <w:rPr>
          <w:color w:val="BCBEC4"/>
        </w:rPr>
        <w:t xml:space="preserve">, </w:t>
      </w:r>
      <w:r w:rsidRPr="00EA25D2">
        <w:rPr>
          <w:color w:val="C77DBB"/>
        </w:rPr>
        <w:t>imageSize</w:t>
      </w:r>
      <w:r w:rsidRPr="00EA25D2">
        <w:rPr>
          <w:color w:val="BCBEC4"/>
        </w:rPr>
        <w:t xml:space="preserve">, </w:t>
      </w:r>
      <w:r w:rsidRPr="00EA25D2">
        <w:rPr>
          <w:color w:val="C77DBB"/>
        </w:rPr>
        <w:t>imageSize</w:t>
      </w:r>
      <w:r w:rsidRPr="00EA25D2">
        <w:rPr>
          <w:color w:val="BCBEC4"/>
        </w:rPr>
        <w:t xml:space="preserve">, </w:t>
      </w:r>
      <w:r w:rsidRPr="00EA25D2">
        <w:rPr>
          <w:color w:val="2AACB8"/>
        </w:rPr>
        <w:t>3</w:t>
      </w:r>
      <w:r w:rsidRPr="00EA25D2">
        <w:rPr>
          <w:color w:val="BCBEC4"/>
        </w:rPr>
        <w:t>), DataType.</w:t>
      </w:r>
      <w:r w:rsidRPr="00EA25D2">
        <w:rPr>
          <w:i/>
          <w:iCs/>
          <w:color w:val="C77DBB"/>
        </w:rPr>
        <w:t>FLOAT32</w:t>
      </w:r>
      <w:r w:rsidRPr="00EA25D2">
        <w:rPr>
          <w:color w:val="BCBEC4"/>
        </w:rPr>
        <w:t>)</w:t>
      </w:r>
      <w:r w:rsidRPr="00EA25D2">
        <w:rPr>
          <w:color w:val="BCBEC4"/>
        </w:rPr>
        <w:br/>
        <w:t xml:space="preserve">        </w:t>
      </w:r>
      <w:r w:rsidRPr="00EA25D2">
        <w:rPr>
          <w:color w:val="CF8E6D"/>
        </w:rPr>
        <w:t xml:space="preserve">val </w:t>
      </w:r>
      <w:r w:rsidRPr="00EA25D2">
        <w:rPr>
          <w:color w:val="BCBEC4"/>
        </w:rPr>
        <w:t>byteBuffer = ByteBuffer.allocateDirect(</w:t>
      </w:r>
      <w:r w:rsidRPr="00EA25D2">
        <w:rPr>
          <w:color w:val="2AACB8"/>
        </w:rPr>
        <w:t xml:space="preserve">4 </w:t>
      </w:r>
      <w:r w:rsidRPr="00EA25D2">
        <w:rPr>
          <w:color w:val="BCBEC4"/>
        </w:rPr>
        <w:t xml:space="preserve">* </w:t>
      </w:r>
      <w:r w:rsidRPr="00EA25D2">
        <w:rPr>
          <w:color w:val="C77DBB"/>
        </w:rPr>
        <w:t xml:space="preserve">imageSize </w:t>
      </w:r>
      <w:r w:rsidRPr="00EA25D2">
        <w:rPr>
          <w:color w:val="BCBEC4"/>
        </w:rPr>
        <w:t xml:space="preserve">* </w:t>
      </w:r>
      <w:r w:rsidRPr="00EA25D2">
        <w:rPr>
          <w:color w:val="C77DBB"/>
        </w:rPr>
        <w:t xml:space="preserve">imageSize </w:t>
      </w:r>
      <w:r w:rsidRPr="00EA25D2">
        <w:rPr>
          <w:color w:val="BCBEC4"/>
        </w:rPr>
        <w:t xml:space="preserve">* </w:t>
      </w:r>
      <w:r w:rsidRPr="00EA25D2">
        <w:rPr>
          <w:color w:val="2AACB8"/>
        </w:rPr>
        <w:t>3</w:t>
      </w:r>
      <w:r w:rsidRPr="00EA25D2">
        <w:rPr>
          <w:color w:val="BCBEC4"/>
        </w:rPr>
        <w:t>).</w:t>
      </w:r>
      <w:r w:rsidRPr="00EA25D2">
        <w:rPr>
          <w:i/>
          <w:iCs/>
          <w:color w:val="57AAF7"/>
        </w:rPr>
        <w:t xml:space="preserve">apply </w:t>
      </w:r>
      <w:r w:rsidRPr="00EA25D2">
        <w:rPr>
          <w:b/>
          <w:bCs/>
          <w:color w:val="BCBEC4"/>
        </w:rPr>
        <w:t>{</w:t>
      </w:r>
      <w:r w:rsidRPr="00EA25D2">
        <w:rPr>
          <w:b/>
          <w:bCs/>
          <w:color w:val="BCBEC4"/>
        </w:rPr>
        <w:br/>
        <w:t xml:space="preserve">            </w:t>
      </w:r>
      <w:r w:rsidRPr="00EA25D2">
        <w:rPr>
          <w:color w:val="BCBEC4"/>
        </w:rPr>
        <w:t>order(ByteOrder.nativeOrder())</w:t>
      </w:r>
      <w:r w:rsidRPr="00EA25D2">
        <w:rPr>
          <w:color w:val="BCBEC4"/>
        </w:rPr>
        <w:br/>
        <w:t xml:space="preserve">        </w:t>
      </w:r>
      <w:r w:rsidRPr="00EA25D2">
        <w:rPr>
          <w:b/>
          <w:bCs/>
          <w:color w:val="BCBEC4"/>
        </w:rPr>
        <w:t>}</w:t>
      </w:r>
      <w:r w:rsidRPr="00EA25D2">
        <w:rPr>
          <w:b/>
          <w:bCs/>
          <w:color w:val="BCBEC4"/>
        </w:rPr>
        <w:br/>
      </w:r>
      <w:r w:rsidRPr="00EA25D2">
        <w:rPr>
          <w:b/>
          <w:bCs/>
          <w:color w:val="BCBEC4"/>
        </w:rPr>
        <w:br/>
        <w:t xml:space="preserve">        </w:t>
      </w:r>
      <w:r w:rsidRPr="00EA25D2">
        <w:rPr>
          <w:color w:val="7A7E85"/>
        </w:rPr>
        <w:t>// Convertir la imagen en datos que el modelo pueda procesar</w:t>
      </w:r>
      <w:r w:rsidRPr="00EA25D2">
        <w:rPr>
          <w:color w:val="7A7E85"/>
        </w:rPr>
        <w:br/>
        <w:t xml:space="preserve">        </w:t>
      </w:r>
      <w:r w:rsidRPr="00EA25D2">
        <w:rPr>
          <w:color w:val="CF8E6D"/>
        </w:rPr>
        <w:t xml:space="preserve">val </w:t>
      </w:r>
      <w:r w:rsidRPr="00EA25D2">
        <w:rPr>
          <w:color w:val="BCBEC4"/>
        </w:rPr>
        <w:t>intValues = IntArray(</w:t>
      </w:r>
      <w:r w:rsidRPr="00EA25D2">
        <w:rPr>
          <w:color w:val="C77DBB"/>
        </w:rPr>
        <w:t xml:space="preserve">imageSize </w:t>
      </w:r>
      <w:r w:rsidRPr="00EA25D2">
        <w:rPr>
          <w:color w:val="BCBEC4"/>
        </w:rPr>
        <w:t xml:space="preserve">* </w:t>
      </w:r>
      <w:r w:rsidRPr="00EA25D2">
        <w:rPr>
          <w:color w:val="C77DBB"/>
        </w:rPr>
        <w:t>imageSize</w:t>
      </w:r>
      <w:r w:rsidRPr="00EA25D2">
        <w:rPr>
          <w:color w:val="BCBEC4"/>
        </w:rPr>
        <w:t>)</w:t>
      </w:r>
      <w:r w:rsidRPr="00EA25D2">
        <w:rPr>
          <w:color w:val="BCBEC4"/>
        </w:rPr>
        <w:br/>
        <w:t xml:space="preserve">        image.getPixels(intValues, </w:t>
      </w:r>
      <w:r w:rsidRPr="00EA25D2">
        <w:rPr>
          <w:color w:val="2AACB8"/>
        </w:rPr>
        <w:t>0</w:t>
      </w:r>
      <w:r w:rsidRPr="00EA25D2">
        <w:rPr>
          <w:color w:val="BCBEC4"/>
        </w:rPr>
        <w:t>, image.</w:t>
      </w:r>
      <w:r w:rsidRPr="00EA25D2">
        <w:rPr>
          <w:i/>
          <w:iCs/>
          <w:color w:val="C77DBB"/>
        </w:rPr>
        <w:t>width</w:t>
      </w:r>
      <w:r w:rsidRPr="00EA25D2">
        <w:rPr>
          <w:color w:val="BCBEC4"/>
        </w:rPr>
        <w:t xml:space="preserve">, </w:t>
      </w:r>
      <w:r w:rsidRPr="00EA25D2">
        <w:rPr>
          <w:color w:val="2AACB8"/>
        </w:rPr>
        <w:t>0</w:t>
      </w:r>
      <w:r w:rsidRPr="00EA25D2">
        <w:rPr>
          <w:color w:val="BCBEC4"/>
        </w:rPr>
        <w:t xml:space="preserve">, </w:t>
      </w:r>
      <w:r w:rsidRPr="00EA25D2">
        <w:rPr>
          <w:color w:val="2AACB8"/>
        </w:rPr>
        <w:t>0</w:t>
      </w:r>
      <w:r w:rsidRPr="00EA25D2">
        <w:rPr>
          <w:color w:val="BCBEC4"/>
        </w:rPr>
        <w:t>, image.</w:t>
      </w:r>
      <w:r w:rsidRPr="00EA25D2">
        <w:rPr>
          <w:i/>
          <w:iCs/>
          <w:color w:val="C77DBB"/>
        </w:rPr>
        <w:t>width</w:t>
      </w:r>
      <w:r w:rsidRPr="00EA25D2">
        <w:rPr>
          <w:color w:val="BCBEC4"/>
        </w:rPr>
        <w:t>, image.</w:t>
      </w:r>
      <w:r w:rsidRPr="00EA25D2">
        <w:rPr>
          <w:i/>
          <w:iCs/>
          <w:color w:val="C77DBB"/>
        </w:rPr>
        <w:t>height</w:t>
      </w:r>
      <w:r w:rsidRPr="00EA25D2">
        <w:rPr>
          <w:color w:val="BCBEC4"/>
        </w:rPr>
        <w:t>)</w:t>
      </w:r>
      <w:r w:rsidRPr="00EA25D2">
        <w:rPr>
          <w:color w:val="BCBEC4"/>
        </w:rPr>
        <w:br/>
        <w:t xml:space="preserve">        </w:t>
      </w:r>
      <w:r w:rsidRPr="00EA25D2">
        <w:rPr>
          <w:color w:val="CF8E6D"/>
        </w:rPr>
        <w:t xml:space="preserve">var </w:t>
      </w:r>
      <w:r w:rsidRPr="00EA25D2">
        <w:rPr>
          <w:color w:val="BCBEC4"/>
        </w:rPr>
        <w:t xml:space="preserve">pixel = </w:t>
      </w:r>
      <w:r w:rsidRPr="00EA25D2">
        <w:rPr>
          <w:color w:val="2AACB8"/>
        </w:rPr>
        <w:t>0</w:t>
      </w:r>
      <w:r w:rsidRPr="00EA25D2">
        <w:rPr>
          <w:color w:val="2AACB8"/>
        </w:rPr>
        <w:br/>
      </w:r>
      <w:r w:rsidRPr="00EA25D2">
        <w:rPr>
          <w:color w:val="2AACB8"/>
        </w:rPr>
        <w:br/>
      </w:r>
      <w:r w:rsidRPr="00EA25D2">
        <w:rPr>
          <w:color w:val="2AACB8"/>
        </w:rPr>
        <w:lastRenderedPageBreak/>
        <w:t xml:space="preserve">        </w:t>
      </w:r>
      <w:r w:rsidRPr="00EA25D2">
        <w:rPr>
          <w:color w:val="CF8E6D"/>
        </w:rPr>
        <w:t xml:space="preserve">for </w:t>
      </w:r>
      <w:r w:rsidRPr="00EA25D2">
        <w:rPr>
          <w:color w:val="BCBEC4"/>
        </w:rPr>
        <w:t xml:space="preserve">(i </w:t>
      </w:r>
      <w:r w:rsidRPr="00EA25D2">
        <w:rPr>
          <w:color w:val="CF8E6D"/>
        </w:rPr>
        <w:t xml:space="preserve">in </w:t>
      </w:r>
      <w:r w:rsidRPr="00EA25D2">
        <w:rPr>
          <w:color w:val="2AACB8"/>
        </w:rPr>
        <w:t xml:space="preserve">0 </w:t>
      </w:r>
      <w:r w:rsidRPr="00EA25D2">
        <w:rPr>
          <w:i/>
          <w:iCs/>
          <w:color w:val="57AAF7"/>
        </w:rPr>
        <w:t xml:space="preserve">until </w:t>
      </w:r>
      <w:r w:rsidRPr="00EA25D2">
        <w:rPr>
          <w:color w:val="C77DBB"/>
        </w:rPr>
        <w:t>imageSize</w:t>
      </w:r>
      <w:r w:rsidRPr="00EA25D2">
        <w:rPr>
          <w:color w:val="BCBEC4"/>
        </w:rPr>
        <w:t>) {</w:t>
      </w:r>
      <w:r w:rsidRPr="00EA25D2">
        <w:rPr>
          <w:color w:val="BCBEC4"/>
        </w:rPr>
        <w:br/>
        <w:t xml:space="preserve">            </w:t>
      </w:r>
      <w:r w:rsidRPr="00EA25D2">
        <w:rPr>
          <w:color w:val="CF8E6D"/>
        </w:rPr>
        <w:t xml:space="preserve">for </w:t>
      </w:r>
      <w:r w:rsidRPr="00EA25D2">
        <w:rPr>
          <w:color w:val="BCBEC4"/>
        </w:rPr>
        <w:t xml:space="preserve">(j </w:t>
      </w:r>
      <w:r w:rsidRPr="00EA25D2">
        <w:rPr>
          <w:color w:val="CF8E6D"/>
        </w:rPr>
        <w:t xml:space="preserve">in </w:t>
      </w:r>
      <w:r w:rsidRPr="00EA25D2">
        <w:rPr>
          <w:color w:val="2AACB8"/>
        </w:rPr>
        <w:t xml:space="preserve">0 </w:t>
      </w:r>
      <w:r w:rsidRPr="00EA25D2">
        <w:rPr>
          <w:i/>
          <w:iCs/>
          <w:color w:val="57AAF7"/>
        </w:rPr>
        <w:t xml:space="preserve">until </w:t>
      </w:r>
      <w:r w:rsidRPr="00EA25D2">
        <w:rPr>
          <w:color w:val="C77DBB"/>
        </w:rPr>
        <w:t>imageSize</w:t>
      </w:r>
      <w:r w:rsidRPr="00EA25D2">
        <w:rPr>
          <w:color w:val="BCBEC4"/>
        </w:rPr>
        <w:t>) {</w:t>
      </w:r>
      <w:r w:rsidRPr="00EA25D2">
        <w:rPr>
          <w:color w:val="BCBEC4"/>
        </w:rPr>
        <w:br/>
        <w:t xml:space="preserve">                </w:t>
      </w:r>
      <w:r w:rsidRPr="00EA25D2">
        <w:rPr>
          <w:color w:val="CF8E6D"/>
        </w:rPr>
        <w:t xml:space="preserve">val </w:t>
      </w:r>
      <w:r w:rsidRPr="00EA25D2">
        <w:rPr>
          <w:color w:val="BCBEC4"/>
        </w:rPr>
        <w:t>`val` = intValues[pixel++]</w:t>
      </w:r>
      <w:r w:rsidRPr="00EA25D2">
        <w:rPr>
          <w:color w:val="BCBEC4"/>
        </w:rPr>
        <w:br/>
        <w:t xml:space="preserve">                byteBuffer.putFloat(((`val` shr </w:t>
      </w:r>
      <w:r w:rsidRPr="00EA25D2">
        <w:rPr>
          <w:color w:val="2AACB8"/>
        </w:rPr>
        <w:t>16</w:t>
      </w:r>
      <w:r w:rsidRPr="00EA25D2">
        <w:rPr>
          <w:color w:val="BCBEC4"/>
        </w:rPr>
        <w:t xml:space="preserve">) and </w:t>
      </w:r>
      <w:r w:rsidRPr="00EA25D2">
        <w:rPr>
          <w:color w:val="2AACB8"/>
        </w:rPr>
        <w:t>0xFF</w:t>
      </w:r>
      <w:r w:rsidRPr="00EA25D2">
        <w:rPr>
          <w:color w:val="BCBEC4"/>
        </w:rPr>
        <w:t>) * (</w:t>
      </w:r>
      <w:r w:rsidRPr="00EA25D2">
        <w:rPr>
          <w:color w:val="2AACB8"/>
        </w:rPr>
        <w:t xml:space="preserve">1f </w:t>
      </w:r>
      <w:r w:rsidRPr="00EA25D2">
        <w:rPr>
          <w:color w:val="BCBEC4"/>
        </w:rPr>
        <w:t xml:space="preserve">/ </w:t>
      </w:r>
      <w:r w:rsidRPr="00EA25D2">
        <w:rPr>
          <w:color w:val="2AACB8"/>
        </w:rPr>
        <w:t>1</w:t>
      </w:r>
      <w:r w:rsidRPr="00EA25D2">
        <w:rPr>
          <w:color w:val="BCBEC4"/>
        </w:rPr>
        <w:t>))</w:t>
      </w:r>
      <w:r w:rsidRPr="00EA25D2">
        <w:rPr>
          <w:color w:val="BCBEC4"/>
        </w:rPr>
        <w:br/>
        <w:t xml:space="preserve">                byteBuffer.putFloat(((`val` shr </w:t>
      </w:r>
      <w:r w:rsidRPr="00EA25D2">
        <w:rPr>
          <w:color w:val="2AACB8"/>
        </w:rPr>
        <w:t>8</w:t>
      </w:r>
      <w:r w:rsidRPr="00EA25D2">
        <w:rPr>
          <w:color w:val="BCBEC4"/>
        </w:rPr>
        <w:t xml:space="preserve">) and </w:t>
      </w:r>
      <w:r w:rsidRPr="00EA25D2">
        <w:rPr>
          <w:color w:val="2AACB8"/>
        </w:rPr>
        <w:t>0xFF</w:t>
      </w:r>
      <w:r w:rsidRPr="00EA25D2">
        <w:rPr>
          <w:color w:val="BCBEC4"/>
        </w:rPr>
        <w:t>) * (</w:t>
      </w:r>
      <w:r w:rsidRPr="00EA25D2">
        <w:rPr>
          <w:color w:val="2AACB8"/>
        </w:rPr>
        <w:t xml:space="preserve">1f </w:t>
      </w:r>
      <w:r w:rsidRPr="00EA25D2">
        <w:rPr>
          <w:color w:val="BCBEC4"/>
        </w:rPr>
        <w:t xml:space="preserve">/ </w:t>
      </w:r>
      <w:r w:rsidRPr="00EA25D2">
        <w:rPr>
          <w:color w:val="2AACB8"/>
        </w:rPr>
        <w:t>1</w:t>
      </w:r>
      <w:r w:rsidRPr="00EA25D2">
        <w:rPr>
          <w:color w:val="BCBEC4"/>
        </w:rPr>
        <w:t>))</w:t>
      </w:r>
      <w:r w:rsidRPr="00EA25D2">
        <w:rPr>
          <w:color w:val="BCBEC4"/>
        </w:rPr>
        <w:br/>
        <w:t xml:space="preserve">                byteBuffer.putFloat((`val` and </w:t>
      </w:r>
      <w:r w:rsidRPr="00EA25D2">
        <w:rPr>
          <w:color w:val="2AACB8"/>
        </w:rPr>
        <w:t>0xFF</w:t>
      </w:r>
      <w:r w:rsidRPr="00EA25D2">
        <w:rPr>
          <w:color w:val="BCBEC4"/>
        </w:rPr>
        <w:t>) * (</w:t>
      </w:r>
      <w:r w:rsidRPr="00EA25D2">
        <w:rPr>
          <w:color w:val="2AACB8"/>
        </w:rPr>
        <w:t xml:space="preserve">1f </w:t>
      </w:r>
      <w:r w:rsidRPr="00EA25D2">
        <w:rPr>
          <w:color w:val="BCBEC4"/>
        </w:rPr>
        <w:t xml:space="preserve">/ </w:t>
      </w:r>
      <w:r w:rsidRPr="00EA25D2">
        <w:rPr>
          <w:color w:val="2AACB8"/>
        </w:rPr>
        <w:t>1</w:t>
      </w:r>
      <w:r w:rsidRPr="00EA25D2">
        <w:rPr>
          <w:color w:val="BCBEC4"/>
        </w:rPr>
        <w:t>))</w:t>
      </w:r>
      <w:r w:rsidRPr="00EA25D2">
        <w:rPr>
          <w:color w:val="BCBEC4"/>
        </w:rPr>
        <w:br/>
        <w:t xml:space="preserve">            }</w:t>
      </w:r>
      <w:r w:rsidRPr="00EA25D2">
        <w:rPr>
          <w:color w:val="BCBEC4"/>
        </w:rPr>
        <w:br/>
        <w:t xml:space="preserve">        }</w:t>
      </w:r>
      <w:r w:rsidRPr="00EA25D2">
        <w:rPr>
          <w:color w:val="BCBEC4"/>
        </w:rPr>
        <w:br/>
      </w:r>
      <w:r w:rsidRPr="00EA25D2">
        <w:rPr>
          <w:color w:val="BCBEC4"/>
        </w:rPr>
        <w:br/>
        <w:t xml:space="preserve">        inputFeature0.loadBuffer(byteBuffer)</w:t>
      </w:r>
      <w:r w:rsidRPr="00EA25D2">
        <w:rPr>
          <w:color w:val="BCBEC4"/>
        </w:rPr>
        <w:br/>
      </w:r>
      <w:r w:rsidRPr="00EA25D2">
        <w:rPr>
          <w:color w:val="BCBEC4"/>
        </w:rPr>
        <w:br/>
        <w:t xml:space="preserve">        </w:t>
      </w:r>
      <w:r w:rsidRPr="00EA25D2">
        <w:rPr>
          <w:color w:val="7A7E85"/>
        </w:rPr>
        <w:t>// Obtener las predicciones del modelo</w:t>
      </w:r>
      <w:r w:rsidRPr="00EA25D2">
        <w:rPr>
          <w:color w:val="7A7E85"/>
        </w:rPr>
        <w:br/>
        <w:t xml:space="preserve">        </w:t>
      </w:r>
      <w:r w:rsidRPr="00EA25D2">
        <w:rPr>
          <w:color w:val="CF8E6D"/>
        </w:rPr>
        <w:t xml:space="preserve">val </w:t>
      </w:r>
      <w:r w:rsidRPr="00EA25D2">
        <w:rPr>
          <w:color w:val="BCBEC4"/>
        </w:rPr>
        <w:t>outputs = model.process(inputFeature0)</w:t>
      </w:r>
      <w:r w:rsidRPr="00EA25D2">
        <w:rPr>
          <w:color w:val="BCBEC4"/>
        </w:rPr>
        <w:br/>
        <w:t xml:space="preserve">        </w:t>
      </w:r>
      <w:r w:rsidRPr="00EA25D2">
        <w:rPr>
          <w:color w:val="CF8E6D"/>
        </w:rPr>
        <w:t xml:space="preserve">val </w:t>
      </w:r>
      <w:r w:rsidRPr="00EA25D2">
        <w:rPr>
          <w:color w:val="BCBEC4"/>
        </w:rPr>
        <w:t>outputFeature0 = outputs.</w:t>
      </w:r>
      <w:r w:rsidRPr="00EA25D2">
        <w:rPr>
          <w:i/>
          <w:iCs/>
          <w:color w:val="C77DBB"/>
        </w:rPr>
        <w:t>outputFeature0AsTensorBuffer</w:t>
      </w:r>
      <w:r w:rsidRPr="00EA25D2">
        <w:rPr>
          <w:i/>
          <w:iCs/>
          <w:color w:val="C77DBB"/>
        </w:rPr>
        <w:br/>
        <w:t xml:space="preserve">        </w:t>
      </w:r>
      <w:r w:rsidRPr="00EA25D2">
        <w:rPr>
          <w:color w:val="CF8E6D"/>
        </w:rPr>
        <w:t xml:space="preserve">val </w:t>
      </w:r>
      <w:r w:rsidRPr="00EA25D2">
        <w:rPr>
          <w:color w:val="BCBEC4"/>
        </w:rPr>
        <w:t>confidences = outputFeature0.</w:t>
      </w:r>
      <w:r w:rsidRPr="00EA25D2">
        <w:rPr>
          <w:i/>
          <w:iCs/>
          <w:color w:val="C77DBB"/>
        </w:rPr>
        <w:t>floatArray</w:t>
      </w:r>
      <w:r w:rsidRPr="00EA25D2">
        <w:rPr>
          <w:i/>
          <w:iCs/>
          <w:color w:val="C77DBB"/>
        </w:rPr>
        <w:br/>
      </w:r>
      <w:r w:rsidRPr="00EA25D2">
        <w:rPr>
          <w:i/>
          <w:iCs/>
          <w:color w:val="C77DBB"/>
        </w:rPr>
        <w:br/>
        <w:t xml:space="preserve">        </w:t>
      </w:r>
      <w:r w:rsidRPr="00EA25D2">
        <w:rPr>
          <w:color w:val="7A7E85"/>
        </w:rPr>
        <w:t>// Encontrar la clase con la mayor confianza</w:t>
      </w:r>
      <w:r w:rsidRPr="00EA25D2">
        <w:rPr>
          <w:color w:val="7A7E85"/>
        </w:rPr>
        <w:br/>
        <w:t xml:space="preserve">        </w:t>
      </w:r>
      <w:r w:rsidRPr="00EA25D2">
        <w:rPr>
          <w:color w:val="CF8E6D"/>
        </w:rPr>
        <w:t xml:space="preserve">var </w:t>
      </w:r>
      <w:r w:rsidRPr="00EA25D2">
        <w:rPr>
          <w:color w:val="BCBEC4"/>
        </w:rPr>
        <w:t xml:space="preserve">maxPos = </w:t>
      </w:r>
      <w:r w:rsidRPr="00EA25D2">
        <w:rPr>
          <w:color w:val="2AACB8"/>
        </w:rPr>
        <w:t>0</w:t>
      </w:r>
      <w:r w:rsidRPr="00EA25D2">
        <w:rPr>
          <w:color w:val="2AACB8"/>
        </w:rPr>
        <w:br/>
        <w:t xml:space="preserve">        </w:t>
      </w:r>
      <w:r w:rsidRPr="00EA25D2">
        <w:rPr>
          <w:color w:val="CF8E6D"/>
        </w:rPr>
        <w:t xml:space="preserve">var </w:t>
      </w:r>
      <w:r w:rsidRPr="00EA25D2">
        <w:rPr>
          <w:color w:val="BCBEC4"/>
        </w:rPr>
        <w:t xml:space="preserve">maxConfidence = </w:t>
      </w:r>
      <w:r w:rsidRPr="00EA25D2">
        <w:rPr>
          <w:color w:val="2AACB8"/>
        </w:rPr>
        <w:t>0f</w:t>
      </w:r>
      <w:r w:rsidRPr="00EA25D2">
        <w:rPr>
          <w:color w:val="2AACB8"/>
        </w:rPr>
        <w:br/>
        <w:t xml:space="preserve">        </w:t>
      </w:r>
      <w:r w:rsidRPr="00EA25D2">
        <w:rPr>
          <w:color w:val="CF8E6D"/>
        </w:rPr>
        <w:t xml:space="preserve">for </w:t>
      </w:r>
      <w:r w:rsidRPr="00EA25D2">
        <w:rPr>
          <w:color w:val="BCBEC4"/>
        </w:rPr>
        <w:t xml:space="preserve">(i </w:t>
      </w:r>
      <w:r w:rsidRPr="00EA25D2">
        <w:rPr>
          <w:color w:val="CF8E6D"/>
        </w:rPr>
        <w:t xml:space="preserve">in </w:t>
      </w:r>
      <w:r w:rsidRPr="00EA25D2">
        <w:rPr>
          <w:color w:val="BCBEC4"/>
        </w:rPr>
        <w:t>confidences.</w:t>
      </w:r>
      <w:r w:rsidRPr="00EA25D2">
        <w:rPr>
          <w:i/>
          <w:iCs/>
          <w:color w:val="C77DBB"/>
        </w:rPr>
        <w:t>indices</w:t>
      </w:r>
      <w:r w:rsidRPr="00EA25D2">
        <w:rPr>
          <w:color w:val="BCBEC4"/>
        </w:rPr>
        <w:t>) {</w:t>
      </w:r>
      <w:r w:rsidRPr="00EA25D2">
        <w:rPr>
          <w:color w:val="BCBEC4"/>
        </w:rPr>
        <w:br/>
        <w:t xml:space="preserve">            </w:t>
      </w:r>
      <w:r w:rsidRPr="00EA25D2">
        <w:rPr>
          <w:color w:val="CF8E6D"/>
        </w:rPr>
        <w:t xml:space="preserve">if </w:t>
      </w:r>
      <w:r w:rsidRPr="00EA25D2">
        <w:rPr>
          <w:color w:val="BCBEC4"/>
        </w:rPr>
        <w:t>(confidences[i] &gt; maxConfidence) {</w:t>
      </w:r>
      <w:r w:rsidRPr="00EA25D2">
        <w:rPr>
          <w:color w:val="BCBEC4"/>
        </w:rPr>
        <w:br/>
        <w:t xml:space="preserve">                maxConfidence = confidences[i]</w:t>
      </w:r>
      <w:r w:rsidRPr="00EA25D2">
        <w:rPr>
          <w:color w:val="BCBEC4"/>
        </w:rPr>
        <w:br/>
        <w:t xml:space="preserve">                maxPos = i</w:t>
      </w:r>
      <w:r w:rsidRPr="00EA25D2">
        <w:rPr>
          <w:color w:val="BCBEC4"/>
        </w:rPr>
        <w:br/>
        <w:t xml:space="preserve">            }</w:t>
      </w:r>
      <w:r w:rsidRPr="00EA25D2">
        <w:rPr>
          <w:color w:val="BCBEC4"/>
        </w:rPr>
        <w:br/>
        <w:t xml:space="preserve">        }</w:t>
      </w:r>
      <w:r w:rsidRPr="00EA25D2">
        <w:rPr>
          <w:color w:val="BCBEC4"/>
        </w:rPr>
        <w:br/>
      </w:r>
      <w:r w:rsidRPr="00EA25D2">
        <w:rPr>
          <w:color w:val="BCBEC4"/>
        </w:rPr>
        <w:br/>
        <w:t xml:space="preserve">        </w:t>
      </w:r>
      <w:r w:rsidRPr="00EA25D2">
        <w:rPr>
          <w:color w:val="7A7E85"/>
        </w:rPr>
        <w:t>// Cargar los nombres de las clases y devolver el resultado</w:t>
      </w:r>
      <w:r w:rsidRPr="00EA25D2">
        <w:rPr>
          <w:color w:val="7A7E85"/>
        </w:rPr>
        <w:br/>
        <w:t xml:space="preserve">        </w:t>
      </w:r>
      <w:r w:rsidRPr="00EA25D2">
        <w:rPr>
          <w:color w:val="CF8E6D"/>
        </w:rPr>
        <w:t xml:space="preserve">val </w:t>
      </w:r>
      <w:r w:rsidRPr="00EA25D2">
        <w:rPr>
          <w:color w:val="BCBEC4"/>
        </w:rPr>
        <w:t xml:space="preserve">classes = </w:t>
      </w:r>
      <w:r w:rsidRPr="00EA25D2">
        <w:rPr>
          <w:i/>
          <w:iCs/>
          <w:color w:val="BCBEC4"/>
        </w:rPr>
        <w:t>loadClassNames</w:t>
      </w:r>
      <w:r w:rsidRPr="00EA25D2">
        <w:rPr>
          <w:color w:val="BCBEC4"/>
        </w:rPr>
        <w:t>(</w:t>
      </w:r>
      <w:r w:rsidRPr="00EA25D2">
        <w:rPr>
          <w:color w:val="CF8E6D"/>
        </w:rPr>
        <w:t>this</w:t>
      </w:r>
      <w:r w:rsidRPr="00EA25D2">
        <w:rPr>
          <w:color w:val="BCBEC4"/>
        </w:rPr>
        <w:t>, modelName)</w:t>
      </w:r>
      <w:r w:rsidRPr="00EA25D2">
        <w:rPr>
          <w:color w:val="BCBEC4"/>
        </w:rPr>
        <w:br/>
        <w:t xml:space="preserve">        model.close()</w:t>
      </w:r>
      <w:r w:rsidRPr="00EA25D2">
        <w:rPr>
          <w:color w:val="BCBEC4"/>
        </w:rPr>
        <w:br/>
      </w:r>
      <w:r w:rsidRPr="00EA25D2">
        <w:rPr>
          <w:color w:val="BCBEC4"/>
        </w:rPr>
        <w:br/>
        <w:t xml:space="preserve">        </w:t>
      </w:r>
      <w:r w:rsidRPr="00EA25D2">
        <w:rPr>
          <w:color w:val="CF8E6D"/>
        </w:rPr>
        <w:t xml:space="preserve">return if </w:t>
      </w:r>
      <w:r w:rsidRPr="00EA25D2">
        <w:rPr>
          <w:color w:val="BCBEC4"/>
        </w:rPr>
        <w:t xml:space="preserve">(maxConfidence &gt;= </w:t>
      </w:r>
      <w:r w:rsidRPr="00EA25D2">
        <w:rPr>
          <w:color w:val="2AACB8"/>
        </w:rPr>
        <w:t>.85</w:t>
      </w:r>
      <w:r w:rsidRPr="00EA25D2">
        <w:rPr>
          <w:color w:val="BCBEC4"/>
        </w:rPr>
        <w:t xml:space="preserve">) classes[maxPos] </w:t>
      </w:r>
      <w:r w:rsidRPr="00EA25D2">
        <w:rPr>
          <w:color w:val="CF8E6D"/>
        </w:rPr>
        <w:t>else null</w:t>
      </w:r>
      <w:r w:rsidRPr="00EA25D2">
        <w:rPr>
          <w:color w:val="CF8E6D"/>
        </w:rPr>
        <w:br/>
        <w:t xml:space="preserve">    </w:t>
      </w:r>
      <w:r w:rsidRPr="00EA25D2">
        <w:rPr>
          <w:color w:val="BCBEC4"/>
        </w:rPr>
        <w:t>}</w:t>
      </w:r>
      <w:r w:rsidRPr="00EA25D2">
        <w:rPr>
          <w:color w:val="BCBEC4"/>
        </w:rPr>
        <w:br/>
      </w:r>
      <w:r w:rsidRPr="00EA25D2">
        <w:rPr>
          <w:color w:val="BCBEC4"/>
        </w:rPr>
        <w:br/>
        <w:t xml:space="preserve">    </w:t>
      </w:r>
      <w:r w:rsidRPr="00EA25D2">
        <w:rPr>
          <w:i/>
          <w:iCs/>
          <w:color w:val="5F826B"/>
        </w:rPr>
        <w:t>/**</w:t>
      </w:r>
      <w:r w:rsidRPr="00EA25D2">
        <w:rPr>
          <w:i/>
          <w:iCs/>
          <w:color w:val="5F826B"/>
        </w:rPr>
        <w:br/>
        <w:t xml:space="preserve">     * Mostrar </w:t>
      </w:r>
      <w:proofErr w:type="gramStart"/>
      <w:r w:rsidRPr="00EA25D2">
        <w:rPr>
          <w:i/>
          <w:iCs/>
          <w:color w:val="5F826B"/>
        </w:rPr>
        <w:t>un</w:t>
      </w:r>
      <w:proofErr w:type="gramEnd"/>
      <w:r w:rsidRPr="00EA25D2">
        <w:rPr>
          <w:i/>
          <w:iCs/>
          <w:color w:val="5F826B"/>
        </w:rPr>
        <w:t xml:space="preserve"> mensaje de error si la imagen no pudo ser procesada.</w:t>
      </w:r>
      <w:r w:rsidRPr="00EA25D2">
        <w:rPr>
          <w:i/>
          <w:iCs/>
          <w:color w:val="5F826B"/>
        </w:rPr>
        <w:br/>
        <w:t xml:space="preserve">     */</w:t>
      </w:r>
      <w:r w:rsidRPr="00EA25D2">
        <w:rPr>
          <w:i/>
          <w:iCs/>
          <w:color w:val="5F826B"/>
        </w:rPr>
        <w:br/>
        <w:t xml:space="preserve">    </w:t>
      </w:r>
      <w:r w:rsidRPr="00EA25D2">
        <w:rPr>
          <w:color w:val="CF8E6D"/>
        </w:rPr>
        <w:t xml:space="preserve">private fun </w:t>
      </w:r>
      <w:proofErr w:type="gramStart"/>
      <w:r w:rsidRPr="00EA25D2">
        <w:rPr>
          <w:color w:val="56A8F5"/>
        </w:rPr>
        <w:t>errorMsg</w:t>
      </w:r>
      <w:r w:rsidRPr="00EA25D2">
        <w:rPr>
          <w:color w:val="BCBEC4"/>
        </w:rPr>
        <w:t>(</w:t>
      </w:r>
      <w:proofErr w:type="gramEnd"/>
      <w:r w:rsidRPr="00EA25D2">
        <w:rPr>
          <w:color w:val="BCBEC4"/>
        </w:rPr>
        <w:t>) {</w:t>
      </w:r>
      <w:r w:rsidRPr="00EA25D2">
        <w:rPr>
          <w:color w:val="BCBEC4"/>
        </w:rPr>
        <w:br/>
        <w:t xml:space="preserve">        showResultDialog(getString(R.string.</w:t>
      </w:r>
      <w:r w:rsidRPr="00EA25D2">
        <w:rPr>
          <w:i/>
          <w:iCs/>
          <w:color w:val="C77DBB"/>
        </w:rPr>
        <w:t>errorProcesarImagen</w:t>
      </w:r>
      <w:r w:rsidRPr="00EA25D2">
        <w:rPr>
          <w:color w:val="BCBEC4"/>
        </w:rPr>
        <w:t>))</w:t>
      </w:r>
      <w:r w:rsidRPr="00EA25D2">
        <w:rPr>
          <w:color w:val="BCBEC4"/>
        </w:rPr>
        <w:br/>
        <w:t xml:space="preserve">        </w:t>
      </w:r>
      <w:r w:rsidRPr="00EA25D2">
        <w:rPr>
          <w:color w:val="C77DBB"/>
        </w:rPr>
        <w:t xml:space="preserve">mediaPlayer </w:t>
      </w:r>
      <w:r w:rsidRPr="00EA25D2">
        <w:rPr>
          <w:color w:val="BCBEC4"/>
        </w:rPr>
        <w:t>= MediaPlayer.create(</w:t>
      </w:r>
      <w:r w:rsidRPr="00EA25D2">
        <w:rPr>
          <w:color w:val="CF8E6D"/>
        </w:rPr>
        <w:t>this</w:t>
      </w:r>
      <w:r w:rsidRPr="00EA25D2">
        <w:rPr>
          <w:color w:val="BCBEC4"/>
        </w:rPr>
        <w:t xml:space="preserve">, </w:t>
      </w:r>
      <w:r w:rsidRPr="00EA25D2">
        <w:rPr>
          <w:i/>
          <w:iCs/>
          <w:color w:val="BCBEC4"/>
        </w:rPr>
        <w:t>getLocalizedAudioResId</w:t>
      </w:r>
      <w:r w:rsidRPr="00EA25D2">
        <w:rPr>
          <w:color w:val="BCBEC4"/>
        </w:rPr>
        <w:t>(</w:t>
      </w:r>
      <w:r w:rsidRPr="00EA25D2">
        <w:rPr>
          <w:color w:val="CF8E6D"/>
        </w:rPr>
        <w:t>this</w:t>
      </w:r>
      <w:r w:rsidRPr="00EA25D2">
        <w:rPr>
          <w:color w:val="BCBEC4"/>
        </w:rPr>
        <w:t xml:space="preserve">, </w:t>
      </w:r>
      <w:r w:rsidRPr="00EA25D2">
        <w:rPr>
          <w:color w:val="6AAB73"/>
        </w:rPr>
        <w:t>"error"</w:t>
      </w:r>
      <w:r w:rsidRPr="00EA25D2">
        <w:rPr>
          <w:color w:val="BCBEC4"/>
        </w:rPr>
        <w:t>))</w:t>
      </w:r>
      <w:r w:rsidRPr="00EA25D2">
        <w:rPr>
          <w:color w:val="BCBEC4"/>
        </w:rPr>
        <w:br/>
        <w:t xml:space="preserve">        </w:t>
      </w:r>
      <w:r w:rsidRPr="00EA25D2">
        <w:rPr>
          <w:color w:val="C77DBB"/>
        </w:rPr>
        <w:t>mediaPlayer</w:t>
      </w:r>
      <w:r w:rsidRPr="00EA25D2">
        <w:rPr>
          <w:color w:val="BCBEC4"/>
        </w:rPr>
        <w:t>?.</w:t>
      </w:r>
      <w:proofErr w:type="gramStart"/>
      <w:r w:rsidRPr="00EA25D2">
        <w:rPr>
          <w:color w:val="BCBEC4"/>
        </w:rPr>
        <w:t>start(</w:t>
      </w:r>
      <w:proofErr w:type="gramEnd"/>
      <w:r w:rsidRPr="00EA25D2">
        <w:rPr>
          <w:color w:val="BCBEC4"/>
        </w:rPr>
        <w:t>)</w:t>
      </w:r>
      <w:r w:rsidRPr="00EA25D2">
        <w:rPr>
          <w:color w:val="BCBEC4"/>
        </w:rPr>
        <w:br/>
        <w:t xml:space="preserve">    }</w:t>
      </w:r>
      <w:r w:rsidRPr="00EA25D2">
        <w:rPr>
          <w:color w:val="BCBEC4"/>
        </w:rPr>
        <w:br/>
      </w:r>
      <w:r w:rsidRPr="00EA25D2">
        <w:rPr>
          <w:color w:val="BCBEC4"/>
        </w:rPr>
        <w:br/>
        <w:t xml:space="preserve">    </w:t>
      </w:r>
      <w:r w:rsidRPr="00EA25D2">
        <w:rPr>
          <w:i/>
          <w:iCs/>
          <w:color w:val="5F826B"/>
        </w:rPr>
        <w:t>/**</w:t>
      </w:r>
      <w:r w:rsidRPr="00EA25D2">
        <w:rPr>
          <w:i/>
          <w:iCs/>
          <w:color w:val="5F826B"/>
        </w:rPr>
        <w:br/>
        <w:t xml:space="preserve">     * Mostrar el diálogo de escaneo.</w:t>
      </w:r>
      <w:r w:rsidRPr="00EA25D2">
        <w:rPr>
          <w:i/>
          <w:iCs/>
          <w:color w:val="5F826B"/>
        </w:rPr>
        <w:br/>
        <w:t xml:space="preserve">     */</w:t>
      </w:r>
      <w:r w:rsidRPr="00EA25D2">
        <w:rPr>
          <w:i/>
          <w:iCs/>
          <w:color w:val="5F826B"/>
        </w:rPr>
        <w:br/>
        <w:t xml:space="preserve">    </w:t>
      </w:r>
      <w:r w:rsidRPr="00EA25D2">
        <w:rPr>
          <w:color w:val="CF8E6D"/>
        </w:rPr>
        <w:t xml:space="preserve">private fun </w:t>
      </w:r>
      <w:r w:rsidRPr="00EA25D2">
        <w:rPr>
          <w:color w:val="56A8F5"/>
        </w:rPr>
        <w:t>showScanningDialog</w:t>
      </w:r>
      <w:r w:rsidRPr="00EA25D2">
        <w:rPr>
          <w:color w:val="BCBEC4"/>
        </w:rPr>
        <w:t>() {</w:t>
      </w:r>
      <w:r w:rsidRPr="00EA25D2">
        <w:rPr>
          <w:color w:val="BCBEC4"/>
        </w:rPr>
        <w:br/>
        <w:t xml:space="preserve">        </w:t>
      </w:r>
      <w:r w:rsidRPr="00EA25D2">
        <w:rPr>
          <w:i/>
          <w:iCs/>
          <w:color w:val="BCBEC4"/>
        </w:rPr>
        <w:t>vibrateDevice</w:t>
      </w:r>
      <w:r w:rsidRPr="00EA25D2">
        <w:rPr>
          <w:color w:val="BCBEC4"/>
        </w:rPr>
        <w:t>(</w:t>
      </w:r>
      <w:r w:rsidRPr="00EA25D2">
        <w:rPr>
          <w:color w:val="C77DBB"/>
        </w:rPr>
        <w:t>vibrator</w:t>
      </w:r>
      <w:r w:rsidRPr="00EA25D2">
        <w:rPr>
          <w:color w:val="BCBEC4"/>
        </w:rPr>
        <w:t>)</w:t>
      </w:r>
      <w:r w:rsidRPr="00EA25D2">
        <w:rPr>
          <w:color w:val="BCBEC4"/>
        </w:rPr>
        <w:br/>
        <w:t xml:space="preserve">        </w:t>
      </w:r>
      <w:r w:rsidRPr="00EA25D2">
        <w:rPr>
          <w:color w:val="CF8E6D"/>
        </w:rPr>
        <w:t xml:space="preserve">val </w:t>
      </w:r>
      <w:r w:rsidRPr="00EA25D2">
        <w:rPr>
          <w:color w:val="BCBEC4"/>
        </w:rPr>
        <w:t>dialogBuilder = AlertDialog.Builder(</w:t>
      </w:r>
      <w:r w:rsidRPr="00EA25D2">
        <w:rPr>
          <w:color w:val="CF8E6D"/>
        </w:rPr>
        <w:t>this</w:t>
      </w:r>
      <w:r w:rsidRPr="00EA25D2">
        <w:rPr>
          <w:color w:val="BCBEC4"/>
        </w:rPr>
        <w:t>)</w:t>
      </w:r>
      <w:r w:rsidRPr="00EA25D2">
        <w:rPr>
          <w:color w:val="BCBEC4"/>
        </w:rPr>
        <w:br/>
        <w:t xml:space="preserve">        dialogBuilder.setTitle(getString(R.string.</w:t>
      </w:r>
      <w:r w:rsidRPr="00EA25D2">
        <w:rPr>
          <w:i/>
          <w:iCs/>
          <w:color w:val="C77DBB"/>
        </w:rPr>
        <w:t>escaneando</w:t>
      </w:r>
      <w:r w:rsidRPr="00EA25D2">
        <w:rPr>
          <w:color w:val="BCBEC4"/>
        </w:rPr>
        <w:t>))</w:t>
      </w:r>
      <w:r w:rsidRPr="00EA25D2">
        <w:rPr>
          <w:color w:val="BCBEC4"/>
        </w:rPr>
        <w:br/>
        <w:t xml:space="preserve">        dialogBuilder.setMessage(getString(R.string.</w:t>
      </w:r>
      <w:r w:rsidRPr="00EA25D2">
        <w:rPr>
          <w:i/>
          <w:iCs/>
          <w:color w:val="C77DBB"/>
        </w:rPr>
        <w:t>esperaProcesoImagen</w:t>
      </w:r>
      <w:r w:rsidRPr="00EA25D2">
        <w:rPr>
          <w:color w:val="BCBEC4"/>
        </w:rPr>
        <w:t>))</w:t>
      </w:r>
      <w:r w:rsidRPr="00EA25D2">
        <w:rPr>
          <w:color w:val="BCBEC4"/>
        </w:rPr>
        <w:br/>
        <w:t xml:space="preserve">        dialogBuilder.setCancelable(</w:t>
      </w:r>
      <w:r w:rsidRPr="00EA25D2">
        <w:rPr>
          <w:color w:val="CF8E6D"/>
        </w:rPr>
        <w:t>false</w:t>
      </w:r>
      <w:r w:rsidRPr="00EA25D2">
        <w:rPr>
          <w:color w:val="BCBEC4"/>
        </w:rPr>
        <w:t>)</w:t>
      </w:r>
      <w:r w:rsidRPr="00EA25D2">
        <w:rPr>
          <w:color w:val="BCBEC4"/>
        </w:rPr>
        <w:br/>
      </w:r>
      <w:r w:rsidRPr="00EA25D2">
        <w:rPr>
          <w:color w:val="BCBEC4"/>
        </w:rPr>
        <w:br/>
        <w:t xml:space="preserve">        </w:t>
      </w:r>
      <w:r w:rsidRPr="00EA25D2">
        <w:rPr>
          <w:color w:val="C77DBB"/>
        </w:rPr>
        <w:t xml:space="preserve">scanningDialog </w:t>
      </w:r>
      <w:r w:rsidRPr="00EA25D2">
        <w:rPr>
          <w:color w:val="BCBEC4"/>
        </w:rPr>
        <w:t>= dialogBuilder.create()</w:t>
      </w:r>
      <w:r w:rsidRPr="00EA25D2">
        <w:rPr>
          <w:color w:val="BCBEC4"/>
        </w:rPr>
        <w:br/>
        <w:t xml:space="preserve">        </w:t>
      </w:r>
      <w:r w:rsidRPr="00EA25D2">
        <w:rPr>
          <w:color w:val="C77DBB"/>
        </w:rPr>
        <w:t>scanningDialog</w:t>
      </w:r>
      <w:r w:rsidRPr="00EA25D2">
        <w:rPr>
          <w:color w:val="BCBEC4"/>
        </w:rPr>
        <w:t>?.</w:t>
      </w:r>
      <w:proofErr w:type="gramStart"/>
      <w:r w:rsidRPr="00EA25D2">
        <w:rPr>
          <w:color w:val="BCBEC4"/>
        </w:rPr>
        <w:t>show(</w:t>
      </w:r>
      <w:proofErr w:type="gramEnd"/>
      <w:r w:rsidRPr="00EA25D2">
        <w:rPr>
          <w:color w:val="BCBEC4"/>
        </w:rPr>
        <w:t>)</w:t>
      </w:r>
      <w:r w:rsidRPr="00EA25D2">
        <w:rPr>
          <w:color w:val="BCBEC4"/>
        </w:rPr>
        <w:br/>
      </w:r>
      <w:r w:rsidRPr="00EA25D2">
        <w:rPr>
          <w:color w:val="BCBEC4"/>
        </w:rPr>
        <w:br/>
      </w:r>
      <w:r w:rsidRPr="00EA25D2">
        <w:rPr>
          <w:color w:val="BCBEC4"/>
        </w:rPr>
        <w:lastRenderedPageBreak/>
        <w:t xml:space="preserve">        </w:t>
      </w:r>
      <w:r w:rsidRPr="00EA25D2">
        <w:rPr>
          <w:color w:val="C77DBB"/>
        </w:rPr>
        <w:t xml:space="preserve">mediaPlayer </w:t>
      </w:r>
      <w:r w:rsidRPr="00EA25D2">
        <w:rPr>
          <w:color w:val="BCBEC4"/>
        </w:rPr>
        <w:t>= MediaPlayer.create(</w:t>
      </w:r>
      <w:r w:rsidRPr="00EA25D2">
        <w:rPr>
          <w:color w:val="CF8E6D"/>
        </w:rPr>
        <w:t>this</w:t>
      </w:r>
      <w:r w:rsidRPr="00EA25D2">
        <w:rPr>
          <w:color w:val="BCBEC4"/>
        </w:rPr>
        <w:t xml:space="preserve">, </w:t>
      </w:r>
      <w:r w:rsidRPr="00EA25D2">
        <w:rPr>
          <w:i/>
          <w:iCs/>
          <w:color w:val="BCBEC4"/>
        </w:rPr>
        <w:t>getLocalizedAudioResId</w:t>
      </w:r>
      <w:r w:rsidRPr="00EA25D2">
        <w:rPr>
          <w:color w:val="BCBEC4"/>
        </w:rPr>
        <w:t>(</w:t>
      </w:r>
      <w:r w:rsidRPr="00EA25D2">
        <w:rPr>
          <w:color w:val="CF8E6D"/>
        </w:rPr>
        <w:t>this</w:t>
      </w:r>
      <w:r w:rsidRPr="00EA25D2">
        <w:rPr>
          <w:color w:val="BCBEC4"/>
        </w:rPr>
        <w:t xml:space="preserve">, </w:t>
      </w:r>
      <w:r w:rsidRPr="00EA25D2">
        <w:rPr>
          <w:color w:val="6AAB73"/>
        </w:rPr>
        <w:t>"escaneando"</w:t>
      </w:r>
      <w:r w:rsidRPr="00EA25D2">
        <w:rPr>
          <w:color w:val="BCBEC4"/>
        </w:rPr>
        <w:t>))</w:t>
      </w:r>
      <w:r w:rsidRPr="00EA25D2">
        <w:rPr>
          <w:color w:val="BCBEC4"/>
        </w:rPr>
        <w:br/>
        <w:t xml:space="preserve">        </w:t>
      </w:r>
      <w:r w:rsidRPr="00EA25D2">
        <w:rPr>
          <w:color w:val="C77DBB"/>
        </w:rPr>
        <w:t>mediaPlayer</w:t>
      </w:r>
      <w:r w:rsidRPr="00EA25D2">
        <w:rPr>
          <w:color w:val="BCBEC4"/>
        </w:rPr>
        <w:t>?.</w:t>
      </w:r>
      <w:proofErr w:type="gramStart"/>
      <w:r w:rsidRPr="00EA25D2">
        <w:rPr>
          <w:color w:val="BCBEC4"/>
        </w:rPr>
        <w:t>start(</w:t>
      </w:r>
      <w:proofErr w:type="gramEnd"/>
      <w:r w:rsidRPr="00EA25D2">
        <w:rPr>
          <w:color w:val="BCBEC4"/>
        </w:rPr>
        <w:t>)</w:t>
      </w:r>
      <w:r w:rsidRPr="00EA25D2">
        <w:rPr>
          <w:color w:val="BCBEC4"/>
        </w:rPr>
        <w:br/>
        <w:t xml:space="preserve">    }</w:t>
      </w:r>
      <w:r w:rsidRPr="00EA25D2">
        <w:rPr>
          <w:color w:val="BCBEC4"/>
        </w:rPr>
        <w:br/>
      </w:r>
      <w:r w:rsidRPr="00EA25D2">
        <w:rPr>
          <w:color w:val="BCBEC4"/>
        </w:rPr>
        <w:br/>
        <w:t xml:space="preserve">    </w:t>
      </w:r>
      <w:r w:rsidRPr="00EA25D2">
        <w:rPr>
          <w:i/>
          <w:iCs/>
          <w:color w:val="5F826B"/>
        </w:rPr>
        <w:t>/**</w:t>
      </w:r>
      <w:r w:rsidRPr="00EA25D2">
        <w:rPr>
          <w:i/>
          <w:iCs/>
          <w:color w:val="5F826B"/>
        </w:rPr>
        <w:br/>
        <w:t xml:space="preserve">     * Reproducir el sonido correspondiente a la denominación del billete.</w:t>
      </w:r>
      <w:r w:rsidRPr="00EA25D2">
        <w:rPr>
          <w:i/>
          <w:iCs/>
          <w:color w:val="5F826B"/>
        </w:rPr>
        <w:br/>
        <w:t xml:space="preserve">     */</w:t>
      </w:r>
      <w:r w:rsidRPr="00EA25D2">
        <w:rPr>
          <w:i/>
          <w:iCs/>
          <w:color w:val="5F826B"/>
        </w:rPr>
        <w:br/>
        <w:t xml:space="preserve">    </w:t>
      </w:r>
      <w:r w:rsidRPr="00EA25D2">
        <w:rPr>
          <w:color w:val="CF8E6D"/>
        </w:rPr>
        <w:t xml:space="preserve">private fun </w:t>
      </w:r>
      <w:proofErr w:type="gramStart"/>
      <w:r w:rsidRPr="00EA25D2">
        <w:rPr>
          <w:color w:val="56A8F5"/>
        </w:rPr>
        <w:t>playDenominationSound</w:t>
      </w:r>
      <w:r w:rsidRPr="00EA25D2">
        <w:rPr>
          <w:color w:val="BCBEC4"/>
        </w:rPr>
        <w:t>(</w:t>
      </w:r>
      <w:proofErr w:type="gramEnd"/>
      <w:r w:rsidRPr="00EA25D2">
        <w:rPr>
          <w:color w:val="BCBEC4"/>
        </w:rPr>
        <w:t>denomination: String, modelName: String) {</w:t>
      </w:r>
      <w:r w:rsidRPr="00EA25D2">
        <w:rPr>
          <w:color w:val="BCBEC4"/>
        </w:rPr>
        <w:br/>
        <w:t xml:space="preserve">        </w:t>
      </w:r>
      <w:r w:rsidRPr="00EA25D2">
        <w:rPr>
          <w:color w:val="CF8E6D"/>
        </w:rPr>
        <w:t xml:space="preserve">var </w:t>
      </w:r>
      <w:r w:rsidRPr="00EA25D2">
        <w:rPr>
          <w:color w:val="BCBEC4"/>
        </w:rPr>
        <w:t xml:space="preserve">audioResId = </w:t>
      </w:r>
      <w:r w:rsidRPr="00EA25D2">
        <w:rPr>
          <w:i/>
          <w:iCs/>
          <w:color w:val="BCBEC4"/>
        </w:rPr>
        <w:t>getLocalizedAudioResId</w:t>
      </w:r>
      <w:r w:rsidRPr="00EA25D2">
        <w:rPr>
          <w:color w:val="BCBEC4"/>
        </w:rPr>
        <w:t>(</w:t>
      </w:r>
      <w:r w:rsidRPr="00EA25D2">
        <w:rPr>
          <w:color w:val="CF8E6D"/>
        </w:rPr>
        <w:t>this</w:t>
      </w:r>
      <w:r w:rsidRPr="00EA25D2">
        <w:rPr>
          <w:color w:val="BCBEC4"/>
        </w:rPr>
        <w:t xml:space="preserve">, </w:t>
      </w:r>
      <w:r w:rsidRPr="00EA25D2">
        <w:rPr>
          <w:color w:val="6AAB73"/>
        </w:rPr>
        <w:t>"no_se_detecto"</w:t>
      </w:r>
      <w:r w:rsidRPr="00EA25D2">
        <w:rPr>
          <w:color w:val="BCBEC4"/>
        </w:rPr>
        <w:t>)</w:t>
      </w:r>
      <w:r w:rsidRPr="00EA25D2">
        <w:rPr>
          <w:color w:val="BCBEC4"/>
        </w:rPr>
        <w:br/>
        <w:t xml:space="preserve">        </w:t>
      </w:r>
      <w:r w:rsidRPr="00EA25D2">
        <w:rPr>
          <w:color w:val="CF8E6D"/>
        </w:rPr>
        <w:t xml:space="preserve">val </w:t>
      </w:r>
      <w:r w:rsidRPr="00EA25D2">
        <w:rPr>
          <w:color w:val="BCBEC4"/>
        </w:rPr>
        <w:t>localizedAudioResId =</w:t>
      </w:r>
      <w:r w:rsidRPr="00EA25D2">
        <w:rPr>
          <w:color w:val="BCBEC4"/>
        </w:rPr>
        <w:br/>
        <w:t xml:space="preserve">            </w:t>
      </w:r>
      <w:r w:rsidRPr="00EA25D2">
        <w:rPr>
          <w:i/>
          <w:iCs/>
          <w:color w:val="BCBEC4"/>
        </w:rPr>
        <w:t>getLocalizedAudioResId</w:t>
      </w:r>
      <w:r w:rsidRPr="00EA25D2">
        <w:rPr>
          <w:color w:val="BCBEC4"/>
        </w:rPr>
        <w:t>(</w:t>
      </w:r>
      <w:r w:rsidRPr="00EA25D2">
        <w:rPr>
          <w:color w:val="CF8E6D"/>
        </w:rPr>
        <w:t>this</w:t>
      </w:r>
      <w:r w:rsidRPr="00EA25D2">
        <w:rPr>
          <w:color w:val="BCBEC4"/>
        </w:rPr>
        <w:t xml:space="preserve">, </w:t>
      </w:r>
      <w:r w:rsidRPr="00EA25D2">
        <w:rPr>
          <w:color w:val="6AAB73"/>
        </w:rPr>
        <w:t>"answer_</w:t>
      </w:r>
      <w:r w:rsidRPr="00EA25D2">
        <w:rPr>
          <w:color w:val="CF8E6D"/>
        </w:rPr>
        <w:t>${</w:t>
      </w:r>
      <w:r w:rsidRPr="00EA25D2">
        <w:rPr>
          <w:color w:val="BCBEC4"/>
        </w:rPr>
        <w:t>denomination</w:t>
      </w:r>
      <w:r w:rsidRPr="00EA25D2">
        <w:rPr>
          <w:color w:val="CF8E6D"/>
        </w:rPr>
        <w:t>}</w:t>
      </w:r>
      <w:r w:rsidRPr="00EA25D2">
        <w:rPr>
          <w:color w:val="6AAB73"/>
        </w:rPr>
        <w:t>_</w:t>
      </w:r>
      <w:r w:rsidRPr="00EA25D2">
        <w:rPr>
          <w:color w:val="CF8E6D"/>
        </w:rPr>
        <w:t>${</w:t>
      </w:r>
      <w:r w:rsidRPr="00EA25D2">
        <w:rPr>
          <w:color w:val="BCBEC4"/>
        </w:rPr>
        <w:t>modelName</w:t>
      </w:r>
      <w:r w:rsidRPr="00EA25D2">
        <w:rPr>
          <w:color w:val="CF8E6D"/>
        </w:rPr>
        <w:t>}</w:t>
      </w:r>
      <w:r w:rsidRPr="00EA25D2">
        <w:rPr>
          <w:color w:val="6AAB73"/>
        </w:rPr>
        <w:t>"</w:t>
      </w:r>
      <w:r w:rsidRPr="00EA25D2">
        <w:rPr>
          <w:color w:val="BCBEC4"/>
        </w:rPr>
        <w:t>)</w:t>
      </w:r>
      <w:r w:rsidRPr="00EA25D2">
        <w:rPr>
          <w:color w:val="BCBEC4"/>
        </w:rPr>
        <w:br/>
      </w:r>
      <w:r w:rsidRPr="00EA25D2">
        <w:rPr>
          <w:color w:val="BCBEC4"/>
        </w:rPr>
        <w:br/>
        <w:t xml:space="preserve">        </w:t>
      </w:r>
      <w:r w:rsidRPr="00EA25D2">
        <w:rPr>
          <w:color w:val="CF8E6D"/>
        </w:rPr>
        <w:t xml:space="preserve">if </w:t>
      </w:r>
      <w:r w:rsidRPr="00EA25D2">
        <w:rPr>
          <w:color w:val="BCBEC4"/>
        </w:rPr>
        <w:t xml:space="preserve">(localizedAudioResId != </w:t>
      </w:r>
      <w:r w:rsidRPr="003970BD">
        <w:rPr>
          <w:color w:val="2AACB8"/>
          <w:lang w:val="es-AR"/>
        </w:rPr>
        <w:t>0</w:t>
      </w:r>
      <w:r w:rsidRPr="003970BD">
        <w:rPr>
          <w:color w:val="BCBEC4"/>
          <w:lang w:val="es-AR"/>
        </w:rPr>
        <w:t>) audioResId = localizedAudioResId</w:t>
      </w:r>
      <w:r w:rsidRPr="003970BD">
        <w:rPr>
          <w:color w:val="BCBEC4"/>
          <w:lang w:val="es-AR"/>
        </w:rPr>
        <w:br/>
      </w:r>
      <w:r w:rsidRPr="003970BD">
        <w:rPr>
          <w:color w:val="BCBEC4"/>
          <w:lang w:val="es-AR"/>
        </w:rPr>
        <w:br/>
        <w:t xml:space="preserve">        audioResId.</w:t>
      </w:r>
      <w:r w:rsidRPr="003970BD">
        <w:rPr>
          <w:i/>
          <w:iCs/>
          <w:color w:val="57AAF7"/>
          <w:lang w:val="es-AR"/>
        </w:rPr>
        <w:t xml:space="preserve">let </w:t>
      </w:r>
      <w:r w:rsidRPr="003970BD">
        <w:rPr>
          <w:b/>
          <w:bCs/>
          <w:color w:val="BCBEC4"/>
          <w:lang w:val="es-AR"/>
        </w:rPr>
        <w:t>{</w:t>
      </w:r>
      <w:r w:rsidRPr="003970BD">
        <w:rPr>
          <w:b/>
          <w:bCs/>
          <w:color w:val="BCBEC4"/>
          <w:lang w:val="es-AR"/>
        </w:rPr>
        <w:br/>
        <w:t xml:space="preserve">            </w:t>
      </w:r>
      <w:r w:rsidRPr="003970BD">
        <w:rPr>
          <w:color w:val="C77DBB"/>
          <w:lang w:val="es-AR"/>
        </w:rPr>
        <w:t>mediaPlayer</w:t>
      </w:r>
      <w:r w:rsidRPr="003970BD">
        <w:rPr>
          <w:color w:val="BCBEC4"/>
          <w:lang w:val="es-AR"/>
        </w:rPr>
        <w:t>?.</w:t>
      </w:r>
      <w:proofErr w:type="gramStart"/>
      <w:r w:rsidRPr="003970BD">
        <w:rPr>
          <w:color w:val="BCBEC4"/>
          <w:lang w:val="es-AR"/>
        </w:rPr>
        <w:t>release</w:t>
      </w:r>
      <w:proofErr w:type="gramEnd"/>
      <w:r w:rsidRPr="003970BD">
        <w:rPr>
          <w:color w:val="BCBEC4"/>
          <w:lang w:val="es-AR"/>
        </w:rPr>
        <w:t>()</w:t>
      </w:r>
      <w:r w:rsidRPr="003970BD">
        <w:rPr>
          <w:color w:val="BCBEC4"/>
          <w:lang w:val="es-AR"/>
        </w:rPr>
        <w:br/>
        <w:t xml:space="preserve">            </w:t>
      </w:r>
      <w:r w:rsidRPr="003970BD">
        <w:rPr>
          <w:color w:val="C77DBB"/>
          <w:lang w:val="es-AR"/>
        </w:rPr>
        <w:t xml:space="preserve">mediaPlayer </w:t>
      </w:r>
      <w:r w:rsidRPr="003970BD">
        <w:rPr>
          <w:color w:val="BCBEC4"/>
          <w:lang w:val="es-AR"/>
        </w:rPr>
        <w:t>= MediaPlayer.create(</w:t>
      </w:r>
      <w:r w:rsidRPr="003970BD">
        <w:rPr>
          <w:color w:val="CF8E6D"/>
          <w:lang w:val="es-AR"/>
        </w:rPr>
        <w:t>this</w:t>
      </w:r>
      <w:r w:rsidRPr="003970BD">
        <w:rPr>
          <w:color w:val="BCBEC4"/>
          <w:lang w:val="es-AR"/>
        </w:rPr>
        <w:t xml:space="preserve">, </w:t>
      </w:r>
      <w:r w:rsidRPr="003970BD">
        <w:rPr>
          <w:b/>
          <w:bCs/>
          <w:color w:val="BCBEC4"/>
          <w:lang w:val="es-AR"/>
        </w:rPr>
        <w:t>it</w:t>
      </w:r>
      <w:r w:rsidRPr="003970BD">
        <w:rPr>
          <w:color w:val="BCBEC4"/>
          <w:lang w:val="es-AR"/>
        </w:rPr>
        <w:t>)</w:t>
      </w:r>
      <w:r w:rsidRPr="003970BD">
        <w:rPr>
          <w:color w:val="BCBEC4"/>
          <w:lang w:val="es-AR"/>
        </w:rPr>
        <w:br/>
        <w:t xml:space="preserve">            </w:t>
      </w:r>
      <w:r w:rsidRPr="003970BD">
        <w:rPr>
          <w:color w:val="C77DBB"/>
          <w:lang w:val="es-AR"/>
        </w:rPr>
        <w:t>mediaPlayer</w:t>
      </w:r>
      <w:r w:rsidRPr="003970BD">
        <w:rPr>
          <w:color w:val="BCBEC4"/>
          <w:lang w:val="es-AR"/>
        </w:rPr>
        <w:t>?.</w:t>
      </w:r>
      <w:proofErr w:type="gramStart"/>
      <w:r w:rsidRPr="003970BD">
        <w:rPr>
          <w:color w:val="BCBEC4"/>
          <w:lang w:val="es-AR"/>
        </w:rPr>
        <w:t>start</w:t>
      </w:r>
      <w:proofErr w:type="gramEnd"/>
      <w:r w:rsidRPr="003970BD">
        <w:rPr>
          <w:color w:val="BCBEC4"/>
          <w:lang w:val="es-AR"/>
        </w:rPr>
        <w:t>()</w:t>
      </w:r>
      <w:r w:rsidRPr="003970BD">
        <w:rPr>
          <w:color w:val="BCBEC4"/>
          <w:lang w:val="es-AR"/>
        </w:rPr>
        <w:br/>
        <w:t xml:space="preserve">        </w:t>
      </w:r>
      <w:r w:rsidRPr="003970BD">
        <w:rPr>
          <w:b/>
          <w:bCs/>
          <w:color w:val="BCBEC4"/>
          <w:lang w:val="es-AR"/>
        </w:rPr>
        <w:t>}</w:t>
      </w:r>
      <w:r w:rsidRPr="003970BD">
        <w:rPr>
          <w:b/>
          <w:bCs/>
          <w:color w:val="BCBEC4"/>
          <w:lang w:val="es-AR"/>
        </w:rPr>
        <w:br/>
        <w:t xml:space="preserve">    </w:t>
      </w:r>
      <w:r w:rsidRPr="003970BD">
        <w:rPr>
          <w:color w:val="BCBEC4"/>
          <w:lang w:val="es-AR"/>
        </w:rPr>
        <w:t>}</w:t>
      </w:r>
      <w:r w:rsidRPr="003970BD">
        <w:rPr>
          <w:color w:val="BCBEC4"/>
          <w:lang w:val="es-AR"/>
        </w:rPr>
        <w:br/>
      </w:r>
      <w:r w:rsidRPr="003970BD">
        <w:rPr>
          <w:color w:val="BCBEC4"/>
          <w:lang w:val="es-AR"/>
        </w:rPr>
        <w:br/>
        <w:t xml:space="preserve">    </w:t>
      </w:r>
      <w:r w:rsidRPr="003970BD">
        <w:rPr>
          <w:i/>
          <w:iCs/>
          <w:color w:val="5F826B"/>
          <w:lang w:val="es-AR"/>
        </w:rPr>
        <w:t>/**</w:t>
      </w:r>
      <w:r w:rsidRPr="003970BD">
        <w:rPr>
          <w:i/>
          <w:iCs/>
          <w:color w:val="5F826B"/>
          <w:lang w:val="es-AR"/>
        </w:rPr>
        <w:br/>
        <w:t xml:space="preserve">     * Mostrar un diálogo con el resultado de la clasificación.</w:t>
      </w:r>
      <w:r w:rsidRPr="003970BD">
        <w:rPr>
          <w:i/>
          <w:iCs/>
          <w:color w:val="5F826B"/>
          <w:lang w:val="es-AR"/>
        </w:rPr>
        <w:br/>
        <w:t xml:space="preserve">     */</w:t>
      </w:r>
      <w:r w:rsidRPr="003970BD">
        <w:rPr>
          <w:i/>
          <w:iCs/>
          <w:color w:val="5F826B"/>
          <w:lang w:val="es-AR"/>
        </w:rPr>
        <w:br/>
        <w:t xml:space="preserve">    </w:t>
      </w:r>
      <w:r w:rsidRPr="003970BD">
        <w:rPr>
          <w:color w:val="CF8E6D"/>
          <w:lang w:val="es-AR"/>
        </w:rPr>
        <w:t xml:space="preserve">private fun </w:t>
      </w:r>
      <w:r w:rsidRPr="003970BD">
        <w:rPr>
          <w:color w:val="56A8F5"/>
          <w:lang w:val="es-AR"/>
        </w:rPr>
        <w:t>showResultDialog</w:t>
      </w:r>
      <w:r w:rsidRPr="003970BD">
        <w:rPr>
          <w:color w:val="BCBEC4"/>
          <w:lang w:val="es-AR"/>
        </w:rPr>
        <w:t>(resultText: String) {</w:t>
      </w:r>
      <w:r w:rsidRPr="003970BD">
        <w:rPr>
          <w:color w:val="BCBEC4"/>
          <w:lang w:val="es-AR"/>
        </w:rPr>
        <w:br/>
        <w:t xml:space="preserve">        </w:t>
      </w:r>
      <w:r w:rsidRPr="003970BD">
        <w:rPr>
          <w:color w:val="CF8E6D"/>
          <w:lang w:val="es-AR"/>
        </w:rPr>
        <w:t xml:space="preserve">val </w:t>
      </w:r>
      <w:r w:rsidRPr="003970BD">
        <w:rPr>
          <w:color w:val="BCBEC4"/>
          <w:lang w:val="es-AR"/>
        </w:rPr>
        <w:t>dialogBuilder = AlertDialog.Builder(</w:t>
      </w:r>
      <w:r w:rsidRPr="003970BD">
        <w:rPr>
          <w:color w:val="CF8E6D"/>
          <w:lang w:val="es-AR"/>
        </w:rPr>
        <w:t>this</w:t>
      </w:r>
      <w:r w:rsidRPr="003970BD">
        <w:rPr>
          <w:color w:val="BCBEC4"/>
          <w:lang w:val="es-AR"/>
        </w:rPr>
        <w:t>)</w:t>
      </w:r>
      <w:r w:rsidRPr="003970BD">
        <w:rPr>
          <w:color w:val="BCBEC4"/>
          <w:lang w:val="es-AR"/>
        </w:rPr>
        <w:br/>
        <w:t xml:space="preserve">        dialogBuilder.setTitle(getString(R.string.</w:t>
      </w:r>
      <w:r w:rsidRPr="003970BD">
        <w:rPr>
          <w:i/>
          <w:iCs/>
          <w:color w:val="C77DBB"/>
          <w:lang w:val="es-AR"/>
        </w:rPr>
        <w:t>resultadoClasificacion</w:t>
      </w:r>
      <w:r w:rsidRPr="003970BD">
        <w:rPr>
          <w:color w:val="BCBEC4"/>
          <w:lang w:val="es-AR"/>
        </w:rPr>
        <w:t>))</w:t>
      </w:r>
      <w:r w:rsidRPr="003970BD">
        <w:rPr>
          <w:color w:val="BCBEC4"/>
          <w:lang w:val="es-AR"/>
        </w:rPr>
        <w:br/>
        <w:t xml:space="preserve">        dialogBuilder.setMessage(resultText)</w:t>
      </w:r>
      <w:r w:rsidRPr="003970BD">
        <w:rPr>
          <w:color w:val="BCBEC4"/>
          <w:lang w:val="es-AR"/>
        </w:rPr>
        <w:br/>
        <w:t xml:space="preserve">        dialogBuilder.setPositiveButton(</w:t>
      </w:r>
      <w:r w:rsidRPr="003970BD">
        <w:rPr>
          <w:color w:val="6AAB73"/>
          <w:lang w:val="es-AR"/>
        </w:rPr>
        <w:t>"OK"</w:t>
      </w:r>
      <w:r w:rsidRPr="003970BD">
        <w:rPr>
          <w:color w:val="BCBEC4"/>
          <w:lang w:val="es-AR"/>
        </w:rPr>
        <w:t xml:space="preserve">) </w:t>
      </w:r>
      <w:r w:rsidRPr="003970BD">
        <w:rPr>
          <w:b/>
          <w:bCs/>
          <w:color w:val="BCBEC4"/>
          <w:lang w:val="es-AR"/>
        </w:rPr>
        <w:t xml:space="preserve">{ </w:t>
      </w:r>
      <w:r w:rsidRPr="003970BD">
        <w:rPr>
          <w:color w:val="BCBEC4"/>
          <w:lang w:val="es-AR"/>
        </w:rPr>
        <w:t xml:space="preserve">dialog, _ </w:t>
      </w:r>
      <w:r w:rsidRPr="003970BD">
        <w:rPr>
          <w:b/>
          <w:bCs/>
          <w:color w:val="BCBEC4"/>
          <w:lang w:val="es-AR"/>
        </w:rPr>
        <w:t xml:space="preserve">-&gt; </w:t>
      </w:r>
      <w:r w:rsidRPr="003970BD">
        <w:rPr>
          <w:color w:val="BCBEC4"/>
          <w:lang w:val="es-AR"/>
        </w:rPr>
        <w:t xml:space="preserve">dialog.dismiss() </w:t>
      </w:r>
      <w:r w:rsidRPr="003970BD">
        <w:rPr>
          <w:b/>
          <w:bCs/>
          <w:color w:val="BCBEC4"/>
          <w:lang w:val="es-AR"/>
        </w:rPr>
        <w:t>}</w:t>
      </w:r>
      <w:r w:rsidRPr="003970BD">
        <w:rPr>
          <w:b/>
          <w:bCs/>
          <w:color w:val="BCBEC4"/>
          <w:lang w:val="es-AR"/>
        </w:rPr>
        <w:br/>
      </w:r>
      <w:r w:rsidRPr="003970BD">
        <w:rPr>
          <w:b/>
          <w:bCs/>
          <w:color w:val="BCBEC4"/>
          <w:lang w:val="es-AR"/>
        </w:rPr>
        <w:br/>
        <w:t xml:space="preserve">        </w:t>
      </w:r>
      <w:r w:rsidRPr="003970BD">
        <w:rPr>
          <w:color w:val="CF8E6D"/>
          <w:lang w:val="es-AR"/>
        </w:rPr>
        <w:t xml:space="preserve">val </w:t>
      </w:r>
      <w:r w:rsidRPr="003970BD">
        <w:rPr>
          <w:color w:val="BCBEC4"/>
          <w:lang w:val="es-AR"/>
        </w:rPr>
        <w:t>alertDialog = dialogBuilder.create()</w:t>
      </w:r>
      <w:r w:rsidRPr="003970BD">
        <w:rPr>
          <w:color w:val="BCBEC4"/>
          <w:lang w:val="es-AR"/>
        </w:rPr>
        <w:br/>
        <w:t xml:space="preserve">        alertDialog.show()</w:t>
      </w:r>
      <w:r w:rsidRPr="003970BD">
        <w:rPr>
          <w:color w:val="BCBEC4"/>
          <w:lang w:val="es-AR"/>
        </w:rPr>
        <w:br/>
        <w:t xml:space="preserve">    }</w:t>
      </w:r>
      <w:r w:rsidRPr="003970BD">
        <w:rPr>
          <w:color w:val="BCBEC4"/>
          <w:lang w:val="es-AR"/>
        </w:rPr>
        <w:br/>
        <w:t>}</w:t>
      </w:r>
    </w:p>
    <w:p w14:paraId="728923E9" w14:textId="77777777" w:rsidR="00E106D8" w:rsidRDefault="00E106D8" w:rsidP="00E106D8"/>
    <w:p w14:paraId="6DBD324E" w14:textId="77777777" w:rsidR="0088073D" w:rsidRPr="003970BD" w:rsidRDefault="0088073D" w:rsidP="00E106D8"/>
    <w:p w14:paraId="677F061C" w14:textId="1D03A35A" w:rsidR="00E106D8" w:rsidRPr="003970BD" w:rsidRDefault="00BB5D35" w:rsidP="005640F5">
      <w:pPr>
        <w:pStyle w:val="Heading2"/>
        <w:numPr>
          <w:ilvl w:val="1"/>
          <w:numId w:val="52"/>
        </w:numPr>
      </w:pPr>
      <w:bookmarkStart w:id="37" w:name="_Toc185100510"/>
      <w:r w:rsidRPr="003970BD">
        <w:t>TutorialActivity.kt</w:t>
      </w:r>
      <w:bookmarkEnd w:id="37"/>
    </w:p>
    <w:p w14:paraId="2C6F6B6B" w14:textId="77777777" w:rsidR="00BB5D35" w:rsidRPr="003970BD" w:rsidRDefault="00BB5D35" w:rsidP="00E106D8">
      <w:pPr>
        <w:rPr>
          <w:b/>
        </w:rPr>
      </w:pPr>
    </w:p>
    <w:p w14:paraId="73DAAF9B" w14:textId="77777777" w:rsidR="00E106D8" w:rsidRPr="003970BD" w:rsidRDefault="00E106D8" w:rsidP="00E106D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BCBEC4"/>
          <w:sz w:val="20"/>
          <w:szCs w:val="20"/>
        </w:rPr>
      </w:pPr>
      <w:r w:rsidRPr="003970BD">
        <w:rPr>
          <w:rFonts w:ascii="Courier New" w:eastAsia="Times New Roman" w:hAnsi="Courier New" w:cs="Courier New"/>
          <w:color w:val="CF8E6D"/>
          <w:sz w:val="20"/>
          <w:szCs w:val="20"/>
        </w:rPr>
        <w:t xml:space="preserve">package </w:t>
      </w:r>
      <w:r w:rsidRPr="003970BD">
        <w:rPr>
          <w:rFonts w:ascii="Courier New" w:eastAsia="Times New Roman" w:hAnsi="Courier New" w:cs="Courier New"/>
          <w:color w:val="BCBEC4"/>
          <w:sz w:val="20"/>
          <w:szCs w:val="20"/>
        </w:rPr>
        <w:t>com.example.reconocimiento_billetes</w:t>
      </w:r>
      <w:r w:rsidRPr="003970BD">
        <w:rPr>
          <w:rFonts w:ascii="Courier New" w:eastAsia="Times New Roman" w:hAnsi="Courier New" w:cs="Courier New"/>
          <w:color w:val="BCBEC4"/>
          <w:sz w:val="20"/>
          <w:szCs w:val="20"/>
        </w:rPr>
        <w:br/>
      </w:r>
      <w:r w:rsidRPr="003970BD">
        <w:rPr>
          <w:rFonts w:ascii="Courier New" w:eastAsia="Times New Roman" w:hAnsi="Courier New" w:cs="Courier New"/>
          <w:color w:val="BCBEC4"/>
          <w:sz w:val="20"/>
          <w:szCs w:val="20"/>
        </w:rPr>
        <w:br/>
      </w:r>
      <w:r w:rsidRPr="003970BD">
        <w:rPr>
          <w:rFonts w:ascii="Courier New" w:eastAsia="Times New Roman" w:hAnsi="Courier New" w:cs="Courier New"/>
          <w:color w:val="CF8E6D"/>
          <w:sz w:val="20"/>
          <w:szCs w:val="20"/>
        </w:rPr>
        <w:t xml:space="preserve">import </w:t>
      </w:r>
      <w:r w:rsidRPr="003970BD">
        <w:rPr>
          <w:rFonts w:ascii="Courier New" w:eastAsia="Times New Roman" w:hAnsi="Courier New" w:cs="Courier New"/>
          <w:color w:val="BCBEC4"/>
          <w:sz w:val="20"/>
          <w:szCs w:val="20"/>
        </w:rPr>
        <w:t>android.annotation.</w:t>
      </w:r>
      <w:r w:rsidRPr="003970BD">
        <w:rPr>
          <w:rFonts w:ascii="Courier New" w:eastAsia="Times New Roman" w:hAnsi="Courier New" w:cs="Courier New"/>
          <w:color w:val="B3AE60"/>
          <w:sz w:val="20"/>
          <w:szCs w:val="20"/>
        </w:rPr>
        <w:t>SuppressLint</w:t>
      </w:r>
      <w:r w:rsidRPr="003970BD">
        <w:rPr>
          <w:rFonts w:ascii="Courier New" w:eastAsia="Times New Roman" w:hAnsi="Courier New" w:cs="Courier New"/>
          <w:color w:val="B3AE60"/>
          <w:sz w:val="20"/>
          <w:szCs w:val="20"/>
        </w:rPr>
        <w:br/>
      </w:r>
      <w:r w:rsidRPr="003970BD">
        <w:rPr>
          <w:rFonts w:ascii="Courier New" w:eastAsia="Times New Roman" w:hAnsi="Courier New" w:cs="Courier New"/>
          <w:color w:val="CF8E6D"/>
          <w:sz w:val="20"/>
          <w:szCs w:val="20"/>
        </w:rPr>
        <w:t xml:space="preserve">import </w:t>
      </w:r>
      <w:r w:rsidRPr="003970BD">
        <w:rPr>
          <w:rFonts w:ascii="Courier New" w:eastAsia="Times New Roman" w:hAnsi="Courier New" w:cs="Courier New"/>
          <w:color w:val="BCBEC4"/>
          <w:sz w:val="20"/>
          <w:szCs w:val="20"/>
        </w:rPr>
        <w:t>android.content.Intent</w:t>
      </w:r>
      <w:r w:rsidRPr="003970BD">
        <w:rPr>
          <w:rFonts w:ascii="Courier New" w:eastAsia="Times New Roman" w:hAnsi="Courier New" w:cs="Courier New"/>
          <w:color w:val="BCBEC4"/>
          <w:sz w:val="20"/>
          <w:szCs w:val="20"/>
        </w:rPr>
        <w:br/>
      </w:r>
      <w:r w:rsidRPr="003970BD">
        <w:rPr>
          <w:rFonts w:ascii="Courier New" w:eastAsia="Times New Roman" w:hAnsi="Courier New" w:cs="Courier New"/>
          <w:color w:val="CF8E6D"/>
          <w:sz w:val="20"/>
          <w:szCs w:val="20"/>
        </w:rPr>
        <w:t xml:space="preserve">import </w:t>
      </w:r>
      <w:r w:rsidRPr="003970BD">
        <w:rPr>
          <w:rFonts w:ascii="Courier New" w:eastAsia="Times New Roman" w:hAnsi="Courier New" w:cs="Courier New"/>
          <w:color w:val="BCBEC4"/>
          <w:sz w:val="20"/>
          <w:szCs w:val="20"/>
        </w:rPr>
        <w:t>android.media.MediaPlayer</w:t>
      </w:r>
      <w:r w:rsidRPr="003970BD">
        <w:rPr>
          <w:rFonts w:ascii="Courier New" w:eastAsia="Times New Roman" w:hAnsi="Courier New" w:cs="Courier New"/>
          <w:color w:val="BCBEC4"/>
          <w:sz w:val="20"/>
          <w:szCs w:val="20"/>
        </w:rPr>
        <w:br/>
      </w:r>
      <w:r w:rsidRPr="003970BD">
        <w:rPr>
          <w:rFonts w:ascii="Courier New" w:eastAsia="Times New Roman" w:hAnsi="Courier New" w:cs="Courier New"/>
          <w:color w:val="CF8E6D"/>
          <w:sz w:val="20"/>
          <w:szCs w:val="20"/>
        </w:rPr>
        <w:t xml:space="preserve">import </w:t>
      </w:r>
      <w:r w:rsidRPr="003970BD">
        <w:rPr>
          <w:rFonts w:ascii="Courier New" w:eastAsia="Times New Roman" w:hAnsi="Courier New" w:cs="Courier New"/>
          <w:color w:val="BCBEC4"/>
          <w:sz w:val="20"/>
          <w:szCs w:val="20"/>
        </w:rPr>
        <w:t>android.os.Bundle</w:t>
      </w:r>
      <w:r w:rsidRPr="003970BD">
        <w:rPr>
          <w:rFonts w:ascii="Courier New" w:eastAsia="Times New Roman" w:hAnsi="Courier New" w:cs="Courier New"/>
          <w:color w:val="BCBEC4"/>
          <w:sz w:val="20"/>
          <w:szCs w:val="20"/>
        </w:rPr>
        <w:br/>
      </w:r>
      <w:r w:rsidRPr="003970BD">
        <w:rPr>
          <w:rFonts w:ascii="Courier New" w:eastAsia="Times New Roman" w:hAnsi="Courier New" w:cs="Courier New"/>
          <w:color w:val="CF8E6D"/>
          <w:sz w:val="20"/>
          <w:szCs w:val="20"/>
        </w:rPr>
        <w:t xml:space="preserve">import </w:t>
      </w:r>
      <w:r w:rsidRPr="003970BD">
        <w:rPr>
          <w:rFonts w:ascii="Courier New" w:eastAsia="Times New Roman" w:hAnsi="Courier New" w:cs="Courier New"/>
          <w:color w:val="BCBEC4"/>
          <w:sz w:val="20"/>
          <w:szCs w:val="20"/>
        </w:rPr>
        <w:t>android.view.GestureDetector</w:t>
      </w:r>
      <w:r w:rsidRPr="003970BD">
        <w:rPr>
          <w:rFonts w:ascii="Courier New" w:eastAsia="Times New Roman" w:hAnsi="Courier New" w:cs="Courier New"/>
          <w:color w:val="BCBEC4"/>
          <w:sz w:val="20"/>
          <w:szCs w:val="20"/>
        </w:rPr>
        <w:br/>
      </w:r>
      <w:r w:rsidRPr="003970BD">
        <w:rPr>
          <w:rFonts w:ascii="Courier New" w:eastAsia="Times New Roman" w:hAnsi="Courier New" w:cs="Courier New"/>
          <w:color w:val="CF8E6D"/>
          <w:sz w:val="20"/>
          <w:szCs w:val="20"/>
        </w:rPr>
        <w:t xml:space="preserve">import </w:t>
      </w:r>
      <w:r w:rsidRPr="003970BD">
        <w:rPr>
          <w:rFonts w:ascii="Courier New" w:eastAsia="Times New Roman" w:hAnsi="Courier New" w:cs="Courier New"/>
          <w:color w:val="BCBEC4"/>
          <w:sz w:val="20"/>
          <w:szCs w:val="20"/>
        </w:rPr>
        <w:t>android.view.MotionEvent</w:t>
      </w:r>
      <w:r w:rsidRPr="003970BD">
        <w:rPr>
          <w:rFonts w:ascii="Courier New" w:eastAsia="Times New Roman" w:hAnsi="Courier New" w:cs="Courier New"/>
          <w:color w:val="BCBEC4"/>
          <w:sz w:val="20"/>
          <w:szCs w:val="20"/>
        </w:rPr>
        <w:br/>
      </w:r>
      <w:r w:rsidRPr="003970BD">
        <w:rPr>
          <w:rFonts w:ascii="Courier New" w:eastAsia="Times New Roman" w:hAnsi="Courier New" w:cs="Courier New"/>
          <w:color w:val="CF8E6D"/>
          <w:sz w:val="20"/>
          <w:szCs w:val="20"/>
        </w:rPr>
        <w:t xml:space="preserve">import </w:t>
      </w:r>
      <w:r w:rsidRPr="003970BD">
        <w:rPr>
          <w:rFonts w:ascii="Courier New" w:eastAsia="Times New Roman" w:hAnsi="Courier New" w:cs="Courier New"/>
          <w:color w:val="BCBEC4"/>
          <w:sz w:val="20"/>
          <w:szCs w:val="20"/>
        </w:rPr>
        <w:t>android.view.View</w:t>
      </w:r>
      <w:r w:rsidRPr="003970BD">
        <w:rPr>
          <w:rFonts w:ascii="Courier New" w:eastAsia="Times New Roman" w:hAnsi="Courier New" w:cs="Courier New"/>
          <w:color w:val="BCBEC4"/>
          <w:sz w:val="20"/>
          <w:szCs w:val="20"/>
        </w:rPr>
        <w:br/>
      </w:r>
      <w:r w:rsidRPr="003970BD">
        <w:rPr>
          <w:rFonts w:ascii="Courier New" w:eastAsia="Times New Roman" w:hAnsi="Courier New" w:cs="Courier New"/>
          <w:color w:val="CF8E6D"/>
          <w:sz w:val="20"/>
          <w:szCs w:val="20"/>
        </w:rPr>
        <w:t xml:space="preserve">import </w:t>
      </w:r>
      <w:r w:rsidRPr="003970BD">
        <w:rPr>
          <w:rFonts w:ascii="Courier New" w:eastAsia="Times New Roman" w:hAnsi="Courier New" w:cs="Courier New"/>
          <w:color w:val="BCBEC4"/>
          <w:sz w:val="20"/>
          <w:szCs w:val="20"/>
        </w:rPr>
        <w:t>android.view.animation.Animation</w:t>
      </w:r>
      <w:r w:rsidRPr="003970BD">
        <w:rPr>
          <w:rFonts w:ascii="Courier New" w:eastAsia="Times New Roman" w:hAnsi="Courier New" w:cs="Courier New"/>
          <w:color w:val="BCBEC4"/>
          <w:sz w:val="20"/>
          <w:szCs w:val="20"/>
        </w:rPr>
        <w:br/>
      </w:r>
      <w:r w:rsidRPr="003970BD">
        <w:rPr>
          <w:rFonts w:ascii="Courier New" w:eastAsia="Times New Roman" w:hAnsi="Courier New" w:cs="Courier New"/>
          <w:color w:val="CF8E6D"/>
          <w:sz w:val="20"/>
          <w:szCs w:val="20"/>
        </w:rPr>
        <w:t xml:space="preserve">import </w:t>
      </w:r>
      <w:r w:rsidRPr="003970BD">
        <w:rPr>
          <w:rFonts w:ascii="Courier New" w:eastAsia="Times New Roman" w:hAnsi="Courier New" w:cs="Courier New"/>
          <w:color w:val="BCBEC4"/>
          <w:sz w:val="20"/>
          <w:szCs w:val="20"/>
        </w:rPr>
        <w:t>android.view.animation.AnimationUtils</w:t>
      </w:r>
      <w:r w:rsidRPr="003970BD">
        <w:rPr>
          <w:rFonts w:ascii="Courier New" w:eastAsia="Times New Roman" w:hAnsi="Courier New" w:cs="Courier New"/>
          <w:color w:val="BCBEC4"/>
          <w:sz w:val="20"/>
          <w:szCs w:val="20"/>
        </w:rPr>
        <w:br/>
      </w:r>
      <w:r w:rsidRPr="003970BD">
        <w:rPr>
          <w:rFonts w:ascii="Courier New" w:eastAsia="Times New Roman" w:hAnsi="Courier New" w:cs="Courier New"/>
          <w:color w:val="CF8E6D"/>
          <w:sz w:val="20"/>
          <w:szCs w:val="20"/>
        </w:rPr>
        <w:t xml:space="preserve">import </w:t>
      </w:r>
      <w:r w:rsidRPr="003970BD">
        <w:rPr>
          <w:rFonts w:ascii="Courier New" w:eastAsia="Times New Roman" w:hAnsi="Courier New" w:cs="Courier New"/>
          <w:color w:val="BCBEC4"/>
          <w:sz w:val="20"/>
          <w:szCs w:val="20"/>
        </w:rPr>
        <w:t>android.widget.Button</w:t>
      </w:r>
      <w:r w:rsidRPr="003970BD">
        <w:rPr>
          <w:rFonts w:ascii="Courier New" w:eastAsia="Times New Roman" w:hAnsi="Courier New" w:cs="Courier New"/>
          <w:color w:val="BCBEC4"/>
          <w:sz w:val="20"/>
          <w:szCs w:val="20"/>
        </w:rPr>
        <w:br/>
      </w:r>
      <w:r w:rsidRPr="003970BD">
        <w:rPr>
          <w:rFonts w:ascii="Courier New" w:eastAsia="Times New Roman" w:hAnsi="Courier New" w:cs="Courier New"/>
          <w:color w:val="CF8E6D"/>
          <w:sz w:val="20"/>
          <w:szCs w:val="20"/>
        </w:rPr>
        <w:t xml:space="preserve">import </w:t>
      </w:r>
      <w:r w:rsidRPr="003970BD">
        <w:rPr>
          <w:rFonts w:ascii="Courier New" w:eastAsia="Times New Roman" w:hAnsi="Courier New" w:cs="Courier New"/>
          <w:color w:val="BCBEC4"/>
          <w:sz w:val="20"/>
          <w:szCs w:val="20"/>
        </w:rPr>
        <w:t>android.widget.TextView</w:t>
      </w:r>
      <w:r w:rsidRPr="003970BD">
        <w:rPr>
          <w:rFonts w:ascii="Courier New" w:eastAsia="Times New Roman" w:hAnsi="Courier New" w:cs="Courier New"/>
          <w:color w:val="BCBEC4"/>
          <w:sz w:val="20"/>
          <w:szCs w:val="20"/>
        </w:rPr>
        <w:br/>
      </w:r>
      <w:r w:rsidRPr="003970BD">
        <w:rPr>
          <w:rFonts w:ascii="Courier New" w:eastAsia="Times New Roman" w:hAnsi="Courier New" w:cs="Courier New"/>
          <w:color w:val="CF8E6D"/>
          <w:sz w:val="20"/>
          <w:szCs w:val="20"/>
        </w:rPr>
        <w:t xml:space="preserve">import </w:t>
      </w:r>
      <w:r w:rsidRPr="003970BD">
        <w:rPr>
          <w:rFonts w:ascii="Courier New" w:eastAsia="Times New Roman" w:hAnsi="Courier New" w:cs="Courier New"/>
          <w:color w:val="BCBEC4"/>
          <w:sz w:val="20"/>
          <w:szCs w:val="20"/>
        </w:rPr>
        <w:t>androidx.appcompat.app.AppCompatActivity</w:t>
      </w:r>
      <w:r w:rsidRPr="003970BD">
        <w:rPr>
          <w:rFonts w:ascii="Courier New" w:eastAsia="Times New Roman" w:hAnsi="Courier New" w:cs="Courier New"/>
          <w:color w:val="BCBEC4"/>
          <w:sz w:val="20"/>
          <w:szCs w:val="20"/>
        </w:rPr>
        <w:br/>
      </w:r>
      <w:r w:rsidRPr="003970BD">
        <w:rPr>
          <w:rFonts w:ascii="Courier New" w:eastAsia="Times New Roman" w:hAnsi="Courier New" w:cs="Courier New"/>
          <w:color w:val="CF8E6D"/>
          <w:sz w:val="20"/>
          <w:szCs w:val="20"/>
        </w:rPr>
        <w:lastRenderedPageBreak/>
        <w:t xml:space="preserve">import </w:t>
      </w:r>
      <w:r w:rsidRPr="003970BD">
        <w:rPr>
          <w:rFonts w:ascii="Courier New" w:eastAsia="Times New Roman" w:hAnsi="Courier New" w:cs="Courier New"/>
          <w:color w:val="BCBEC4"/>
          <w:sz w:val="20"/>
          <w:szCs w:val="20"/>
        </w:rPr>
        <w:t>androidx.viewpager.widget.ViewPager</w:t>
      </w:r>
      <w:r w:rsidRPr="003970BD">
        <w:rPr>
          <w:rFonts w:ascii="Courier New" w:eastAsia="Times New Roman" w:hAnsi="Courier New" w:cs="Courier New"/>
          <w:color w:val="BCBEC4"/>
          <w:sz w:val="20"/>
          <w:szCs w:val="20"/>
        </w:rPr>
        <w:br/>
      </w:r>
      <w:r w:rsidRPr="003970BD">
        <w:rPr>
          <w:rFonts w:ascii="Courier New" w:eastAsia="Times New Roman" w:hAnsi="Courier New" w:cs="Courier New"/>
          <w:color w:val="CF8E6D"/>
          <w:sz w:val="20"/>
          <w:szCs w:val="20"/>
        </w:rPr>
        <w:t xml:space="preserve">import </w:t>
      </w:r>
      <w:r w:rsidRPr="003970BD">
        <w:rPr>
          <w:rFonts w:ascii="Courier New" w:eastAsia="Times New Roman" w:hAnsi="Courier New" w:cs="Courier New"/>
          <w:color w:val="BCBEC4"/>
          <w:sz w:val="20"/>
          <w:szCs w:val="20"/>
        </w:rPr>
        <w:t>com.example.reconocimiento_billetes.domain.ScreenItem</w:t>
      </w:r>
      <w:r w:rsidRPr="003970BD">
        <w:rPr>
          <w:rFonts w:ascii="Courier New" w:eastAsia="Times New Roman" w:hAnsi="Courier New" w:cs="Courier New"/>
          <w:color w:val="BCBEC4"/>
          <w:sz w:val="20"/>
          <w:szCs w:val="20"/>
        </w:rPr>
        <w:br/>
      </w:r>
      <w:r w:rsidRPr="003970BD">
        <w:rPr>
          <w:rFonts w:ascii="Courier New" w:eastAsia="Times New Roman" w:hAnsi="Courier New" w:cs="Courier New"/>
          <w:color w:val="CF8E6D"/>
          <w:sz w:val="20"/>
          <w:szCs w:val="20"/>
        </w:rPr>
        <w:t xml:space="preserve">import </w:t>
      </w:r>
      <w:r w:rsidRPr="003970BD">
        <w:rPr>
          <w:rFonts w:ascii="Courier New" w:eastAsia="Times New Roman" w:hAnsi="Courier New" w:cs="Courier New"/>
          <w:color w:val="BCBEC4"/>
          <w:sz w:val="20"/>
          <w:szCs w:val="20"/>
        </w:rPr>
        <w:t>com.example.reconocimiento_billetes.presentation.IntroViewPagerAdapter</w:t>
      </w:r>
      <w:r w:rsidRPr="003970BD">
        <w:rPr>
          <w:rFonts w:ascii="Courier New" w:eastAsia="Times New Roman" w:hAnsi="Courier New" w:cs="Courier New"/>
          <w:color w:val="BCBEC4"/>
          <w:sz w:val="20"/>
          <w:szCs w:val="20"/>
        </w:rPr>
        <w:br/>
      </w:r>
      <w:r w:rsidRPr="003970BD">
        <w:rPr>
          <w:rFonts w:ascii="Courier New" w:eastAsia="Times New Roman" w:hAnsi="Courier New" w:cs="Courier New"/>
          <w:color w:val="CF8E6D"/>
          <w:sz w:val="20"/>
          <w:szCs w:val="20"/>
        </w:rPr>
        <w:t xml:space="preserve">import </w:t>
      </w:r>
      <w:r w:rsidRPr="003970BD">
        <w:rPr>
          <w:rFonts w:ascii="Courier New" w:eastAsia="Times New Roman" w:hAnsi="Courier New" w:cs="Courier New"/>
          <w:color w:val="BCBEC4"/>
          <w:sz w:val="20"/>
          <w:szCs w:val="20"/>
        </w:rPr>
        <w:t>com.example.reconocimiento_billetes.presentation.getLocalizedAudioResId</w:t>
      </w:r>
      <w:r w:rsidRPr="003970BD">
        <w:rPr>
          <w:rFonts w:ascii="Courier New" w:eastAsia="Times New Roman" w:hAnsi="Courier New" w:cs="Courier New"/>
          <w:color w:val="BCBEC4"/>
          <w:sz w:val="20"/>
          <w:szCs w:val="20"/>
        </w:rPr>
        <w:br/>
      </w:r>
      <w:r w:rsidRPr="003970BD">
        <w:rPr>
          <w:rFonts w:ascii="Courier New" w:eastAsia="Times New Roman" w:hAnsi="Courier New" w:cs="Courier New"/>
          <w:color w:val="CF8E6D"/>
          <w:sz w:val="20"/>
          <w:szCs w:val="20"/>
        </w:rPr>
        <w:t xml:space="preserve">import </w:t>
      </w:r>
      <w:r w:rsidRPr="003970BD">
        <w:rPr>
          <w:rFonts w:ascii="Courier New" w:eastAsia="Times New Roman" w:hAnsi="Courier New" w:cs="Courier New"/>
          <w:color w:val="BCBEC4"/>
          <w:sz w:val="20"/>
          <w:szCs w:val="20"/>
        </w:rPr>
        <w:t>com.google.android.material.tabs.TabLayout</w:t>
      </w:r>
      <w:r w:rsidRPr="003970BD">
        <w:rPr>
          <w:rFonts w:ascii="Courier New" w:eastAsia="Times New Roman" w:hAnsi="Courier New" w:cs="Courier New"/>
          <w:color w:val="BCBEC4"/>
          <w:sz w:val="20"/>
          <w:szCs w:val="20"/>
        </w:rPr>
        <w:br/>
      </w:r>
      <w:r w:rsidRPr="003970BD">
        <w:rPr>
          <w:rFonts w:ascii="Courier New" w:eastAsia="Times New Roman" w:hAnsi="Courier New" w:cs="Courier New"/>
          <w:color w:val="BCBEC4"/>
          <w:sz w:val="20"/>
          <w:szCs w:val="20"/>
        </w:rPr>
        <w:br/>
      </w:r>
      <w:r w:rsidRPr="003970BD">
        <w:rPr>
          <w:rFonts w:ascii="Courier New" w:eastAsia="Times New Roman" w:hAnsi="Courier New" w:cs="Courier New"/>
          <w:i/>
          <w:iCs/>
          <w:color w:val="5F826B"/>
          <w:sz w:val="20"/>
          <w:szCs w:val="20"/>
        </w:rPr>
        <w:t>/**</w:t>
      </w:r>
      <w:r w:rsidRPr="003970BD">
        <w:rPr>
          <w:rFonts w:ascii="Courier New" w:eastAsia="Times New Roman" w:hAnsi="Courier New" w:cs="Courier New"/>
          <w:i/>
          <w:iCs/>
          <w:color w:val="5F826B"/>
          <w:sz w:val="20"/>
          <w:szCs w:val="20"/>
        </w:rPr>
        <w:br/>
        <w:t xml:space="preserve"> * TutorialActivity muestra una secuencia de pantallas introductorias con audio y animaciones.</w:t>
      </w:r>
      <w:r w:rsidRPr="003970BD">
        <w:rPr>
          <w:rFonts w:ascii="Courier New" w:eastAsia="Times New Roman" w:hAnsi="Courier New" w:cs="Courier New"/>
          <w:i/>
          <w:iCs/>
          <w:color w:val="5F826B"/>
          <w:sz w:val="20"/>
          <w:szCs w:val="20"/>
        </w:rPr>
        <w:br/>
        <w:t xml:space="preserve"> * Permite navegar entre pantallas y realizar acciones como saltar, continuar o finalizar el tutorial.</w:t>
      </w:r>
      <w:r w:rsidRPr="003970BD">
        <w:rPr>
          <w:rFonts w:ascii="Courier New" w:eastAsia="Times New Roman" w:hAnsi="Courier New" w:cs="Courier New"/>
          <w:i/>
          <w:iCs/>
          <w:color w:val="5F826B"/>
          <w:sz w:val="20"/>
          <w:szCs w:val="20"/>
        </w:rPr>
        <w:br/>
        <w:t xml:space="preserve"> </w:t>
      </w:r>
      <w:r w:rsidRPr="00EA25D2">
        <w:rPr>
          <w:rFonts w:ascii="Courier New" w:eastAsia="Times New Roman" w:hAnsi="Courier New" w:cs="Courier New"/>
          <w:i/>
          <w:iCs/>
          <w:color w:val="5F826B"/>
          <w:sz w:val="20"/>
          <w:szCs w:val="20"/>
          <w:lang w:val="en-US"/>
        </w:rPr>
        <w:t>*/</w:t>
      </w:r>
      <w:r w:rsidRPr="00EA25D2">
        <w:rPr>
          <w:rFonts w:ascii="Courier New" w:eastAsia="Times New Roman" w:hAnsi="Courier New" w:cs="Courier New"/>
          <w:i/>
          <w:iCs/>
          <w:color w:val="5F826B"/>
          <w:sz w:val="20"/>
          <w:szCs w:val="20"/>
          <w:lang w:val="en-US"/>
        </w:rPr>
        <w:br/>
      </w:r>
      <w:r w:rsidRPr="00EA25D2">
        <w:rPr>
          <w:rFonts w:ascii="Courier New" w:eastAsia="Times New Roman" w:hAnsi="Courier New" w:cs="Courier New"/>
          <w:color w:val="CF8E6D"/>
          <w:sz w:val="20"/>
          <w:szCs w:val="20"/>
          <w:lang w:val="en-US"/>
        </w:rPr>
        <w:t xml:space="preserve">class </w:t>
      </w:r>
      <w:r w:rsidRPr="00EA25D2">
        <w:rPr>
          <w:rFonts w:ascii="Courier New" w:eastAsia="Times New Roman" w:hAnsi="Courier New" w:cs="Courier New"/>
          <w:color w:val="BCBEC4"/>
          <w:sz w:val="20"/>
          <w:szCs w:val="20"/>
          <w:lang w:val="en-US"/>
        </w:rPr>
        <w:t>TutorialActivity : AppCompatActivity() {</w:t>
      </w:r>
      <w:r w:rsidRPr="00EA25D2">
        <w:rPr>
          <w:rFonts w:ascii="Courier New" w:eastAsia="Times New Roman" w:hAnsi="Courier New" w:cs="Courier New"/>
          <w:color w:val="BCBEC4"/>
          <w:sz w:val="20"/>
          <w:szCs w:val="20"/>
          <w:lang w:val="en-US"/>
        </w:rPr>
        <w:br/>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F8E6D"/>
          <w:sz w:val="20"/>
          <w:szCs w:val="20"/>
          <w:lang w:val="en-US"/>
        </w:rPr>
        <w:t xml:space="preserve">private lateinit var </w:t>
      </w:r>
      <w:r w:rsidRPr="00EA25D2">
        <w:rPr>
          <w:rFonts w:ascii="Courier New" w:eastAsia="Times New Roman" w:hAnsi="Courier New" w:cs="Courier New"/>
          <w:color w:val="C77DBB"/>
          <w:sz w:val="20"/>
          <w:szCs w:val="20"/>
          <w:lang w:val="en-US"/>
        </w:rPr>
        <w:t>screenPager</w:t>
      </w:r>
      <w:r w:rsidRPr="00EA25D2">
        <w:rPr>
          <w:rFonts w:ascii="Courier New" w:eastAsia="Times New Roman" w:hAnsi="Courier New" w:cs="Courier New"/>
          <w:color w:val="BCBEC4"/>
          <w:sz w:val="20"/>
          <w:szCs w:val="20"/>
          <w:lang w:val="en-US"/>
        </w:rPr>
        <w:t>: ViewPager</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F8E6D"/>
          <w:sz w:val="20"/>
          <w:szCs w:val="20"/>
          <w:lang w:val="en-US"/>
        </w:rPr>
        <w:t xml:space="preserve">private lateinit var </w:t>
      </w:r>
      <w:r w:rsidRPr="00EA25D2">
        <w:rPr>
          <w:rFonts w:ascii="Courier New" w:eastAsia="Times New Roman" w:hAnsi="Courier New" w:cs="Courier New"/>
          <w:color w:val="C77DBB"/>
          <w:sz w:val="20"/>
          <w:szCs w:val="20"/>
          <w:lang w:val="en-US"/>
        </w:rPr>
        <w:t>introViewPagerAdapter</w:t>
      </w:r>
      <w:r w:rsidRPr="00EA25D2">
        <w:rPr>
          <w:rFonts w:ascii="Courier New" w:eastAsia="Times New Roman" w:hAnsi="Courier New" w:cs="Courier New"/>
          <w:color w:val="BCBEC4"/>
          <w:sz w:val="20"/>
          <w:szCs w:val="20"/>
          <w:lang w:val="en-US"/>
        </w:rPr>
        <w:t>: IntroViewPagerAdapter</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F8E6D"/>
          <w:sz w:val="20"/>
          <w:szCs w:val="20"/>
          <w:lang w:val="en-US"/>
        </w:rPr>
        <w:t xml:space="preserve">private lateinit var </w:t>
      </w:r>
      <w:r w:rsidRPr="00EA25D2">
        <w:rPr>
          <w:rFonts w:ascii="Courier New" w:eastAsia="Times New Roman" w:hAnsi="Courier New" w:cs="Courier New"/>
          <w:color w:val="C77DBB"/>
          <w:sz w:val="20"/>
          <w:szCs w:val="20"/>
          <w:lang w:val="en-US"/>
        </w:rPr>
        <w:t>tabIndicator</w:t>
      </w:r>
      <w:r w:rsidRPr="00EA25D2">
        <w:rPr>
          <w:rFonts w:ascii="Courier New" w:eastAsia="Times New Roman" w:hAnsi="Courier New" w:cs="Courier New"/>
          <w:color w:val="BCBEC4"/>
          <w:sz w:val="20"/>
          <w:szCs w:val="20"/>
          <w:lang w:val="en-US"/>
        </w:rPr>
        <w:t>: TabLayout</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F8E6D"/>
          <w:sz w:val="20"/>
          <w:szCs w:val="20"/>
          <w:lang w:val="en-US"/>
        </w:rPr>
        <w:t xml:space="preserve">private lateinit var </w:t>
      </w:r>
      <w:r w:rsidRPr="00EA25D2">
        <w:rPr>
          <w:rFonts w:ascii="Courier New" w:eastAsia="Times New Roman" w:hAnsi="Courier New" w:cs="Courier New"/>
          <w:color w:val="C77DBB"/>
          <w:sz w:val="20"/>
          <w:szCs w:val="20"/>
          <w:lang w:val="en-US"/>
        </w:rPr>
        <w:t>btnNext</w:t>
      </w:r>
      <w:r w:rsidRPr="00EA25D2">
        <w:rPr>
          <w:rFonts w:ascii="Courier New" w:eastAsia="Times New Roman" w:hAnsi="Courier New" w:cs="Courier New"/>
          <w:color w:val="BCBEC4"/>
          <w:sz w:val="20"/>
          <w:szCs w:val="20"/>
          <w:lang w:val="en-US"/>
        </w:rPr>
        <w:t>: Button</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F8E6D"/>
          <w:sz w:val="20"/>
          <w:szCs w:val="20"/>
          <w:lang w:val="en-US"/>
        </w:rPr>
        <w:t xml:space="preserve">private lateinit var </w:t>
      </w:r>
      <w:r w:rsidRPr="00EA25D2">
        <w:rPr>
          <w:rFonts w:ascii="Courier New" w:eastAsia="Times New Roman" w:hAnsi="Courier New" w:cs="Courier New"/>
          <w:color w:val="C77DBB"/>
          <w:sz w:val="20"/>
          <w:szCs w:val="20"/>
          <w:lang w:val="en-US"/>
        </w:rPr>
        <w:t>btnGetStarted</w:t>
      </w:r>
      <w:r w:rsidRPr="00EA25D2">
        <w:rPr>
          <w:rFonts w:ascii="Courier New" w:eastAsia="Times New Roman" w:hAnsi="Courier New" w:cs="Courier New"/>
          <w:color w:val="BCBEC4"/>
          <w:sz w:val="20"/>
          <w:szCs w:val="20"/>
          <w:lang w:val="en-US"/>
        </w:rPr>
        <w:t>: Button</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F8E6D"/>
          <w:sz w:val="20"/>
          <w:szCs w:val="20"/>
          <w:lang w:val="en-US"/>
        </w:rPr>
        <w:t xml:space="preserve">private lateinit var </w:t>
      </w:r>
      <w:r w:rsidRPr="00EA25D2">
        <w:rPr>
          <w:rFonts w:ascii="Courier New" w:eastAsia="Times New Roman" w:hAnsi="Courier New" w:cs="Courier New"/>
          <w:color w:val="C77DBB"/>
          <w:sz w:val="20"/>
          <w:szCs w:val="20"/>
          <w:lang w:val="en-US"/>
        </w:rPr>
        <w:t>tvSkip</w:t>
      </w:r>
      <w:r w:rsidRPr="00EA25D2">
        <w:rPr>
          <w:rFonts w:ascii="Courier New" w:eastAsia="Times New Roman" w:hAnsi="Courier New" w:cs="Courier New"/>
          <w:color w:val="BCBEC4"/>
          <w:sz w:val="20"/>
          <w:szCs w:val="20"/>
          <w:lang w:val="en-US"/>
        </w:rPr>
        <w:t>: TextView</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F8E6D"/>
          <w:sz w:val="20"/>
          <w:szCs w:val="20"/>
          <w:lang w:val="en-US"/>
        </w:rPr>
        <w:t xml:space="preserve">private lateinit var </w:t>
      </w:r>
      <w:r w:rsidRPr="00EA25D2">
        <w:rPr>
          <w:rFonts w:ascii="Courier New" w:eastAsia="Times New Roman" w:hAnsi="Courier New" w:cs="Courier New"/>
          <w:color w:val="C77DBB"/>
          <w:sz w:val="20"/>
          <w:szCs w:val="20"/>
          <w:lang w:val="en-US"/>
        </w:rPr>
        <w:t>btnAnim</w:t>
      </w:r>
      <w:r w:rsidRPr="00EA25D2">
        <w:rPr>
          <w:rFonts w:ascii="Courier New" w:eastAsia="Times New Roman" w:hAnsi="Courier New" w:cs="Courier New"/>
          <w:color w:val="BCBEC4"/>
          <w:sz w:val="20"/>
          <w:szCs w:val="20"/>
          <w:lang w:val="en-US"/>
        </w:rPr>
        <w:t>: Animation</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F8E6D"/>
          <w:sz w:val="20"/>
          <w:szCs w:val="20"/>
          <w:lang w:val="en-US"/>
        </w:rPr>
        <w:t xml:space="preserve">private lateinit var </w:t>
      </w:r>
      <w:r w:rsidRPr="00EA25D2">
        <w:rPr>
          <w:rFonts w:ascii="Courier New" w:eastAsia="Times New Roman" w:hAnsi="Courier New" w:cs="Courier New"/>
          <w:color w:val="C77DBB"/>
          <w:sz w:val="20"/>
          <w:szCs w:val="20"/>
          <w:lang w:val="en-US"/>
        </w:rPr>
        <w:t>gestureDetector</w:t>
      </w:r>
      <w:r w:rsidRPr="00EA25D2">
        <w:rPr>
          <w:rFonts w:ascii="Courier New" w:eastAsia="Times New Roman" w:hAnsi="Courier New" w:cs="Courier New"/>
          <w:color w:val="BCBEC4"/>
          <w:sz w:val="20"/>
          <w:szCs w:val="20"/>
          <w:lang w:val="en-US"/>
        </w:rPr>
        <w:t>: GestureDetector</w:t>
      </w:r>
      <w:r w:rsidRPr="00EA25D2">
        <w:rPr>
          <w:rFonts w:ascii="Courier New" w:eastAsia="Times New Roman" w:hAnsi="Courier New" w:cs="Courier New"/>
          <w:color w:val="BCBEC4"/>
          <w:sz w:val="20"/>
          <w:szCs w:val="20"/>
          <w:lang w:val="en-US"/>
        </w:rPr>
        <w:br/>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F8E6D"/>
          <w:sz w:val="20"/>
          <w:szCs w:val="20"/>
          <w:lang w:val="en-US"/>
        </w:rPr>
        <w:t xml:space="preserve">private var </w:t>
      </w:r>
      <w:r w:rsidRPr="00EA25D2">
        <w:rPr>
          <w:rFonts w:ascii="Courier New" w:eastAsia="Times New Roman" w:hAnsi="Courier New" w:cs="Courier New"/>
          <w:color w:val="C77DBB"/>
          <w:sz w:val="20"/>
          <w:szCs w:val="20"/>
          <w:lang w:val="en-US"/>
        </w:rPr>
        <w:t xml:space="preserve">position </w:t>
      </w:r>
      <w:r w:rsidRPr="00EA25D2">
        <w:rPr>
          <w:rFonts w:ascii="Courier New" w:eastAsia="Times New Roman" w:hAnsi="Courier New" w:cs="Courier New"/>
          <w:color w:val="BCBEC4"/>
          <w:sz w:val="20"/>
          <w:szCs w:val="20"/>
          <w:lang w:val="en-US"/>
        </w:rPr>
        <w:t xml:space="preserve">= </w:t>
      </w:r>
      <w:r w:rsidRPr="00EA25D2">
        <w:rPr>
          <w:rFonts w:ascii="Courier New" w:eastAsia="Times New Roman" w:hAnsi="Courier New" w:cs="Courier New"/>
          <w:color w:val="2AACB8"/>
          <w:sz w:val="20"/>
          <w:szCs w:val="20"/>
          <w:lang w:val="en-US"/>
        </w:rPr>
        <w:t>0</w:t>
      </w:r>
      <w:r w:rsidRPr="00EA25D2">
        <w:rPr>
          <w:rFonts w:ascii="Courier New" w:eastAsia="Times New Roman" w:hAnsi="Courier New" w:cs="Courier New"/>
          <w:color w:val="2AACB8"/>
          <w:sz w:val="20"/>
          <w:szCs w:val="20"/>
          <w:lang w:val="en-US"/>
        </w:rPr>
        <w:br/>
        <w:t xml:space="preserve">    </w:t>
      </w:r>
      <w:r w:rsidRPr="00EA25D2">
        <w:rPr>
          <w:rFonts w:ascii="Courier New" w:eastAsia="Times New Roman" w:hAnsi="Courier New" w:cs="Courier New"/>
          <w:color w:val="CF8E6D"/>
          <w:sz w:val="20"/>
          <w:szCs w:val="20"/>
          <w:lang w:val="en-US"/>
        </w:rPr>
        <w:t xml:space="preserve">private var </w:t>
      </w:r>
      <w:r w:rsidRPr="00EA25D2">
        <w:rPr>
          <w:rFonts w:ascii="Courier New" w:eastAsia="Times New Roman" w:hAnsi="Courier New" w:cs="Courier New"/>
          <w:color w:val="C77DBB"/>
          <w:sz w:val="20"/>
          <w:szCs w:val="20"/>
          <w:lang w:val="en-US"/>
        </w:rPr>
        <w:t>mediaPlayer</w:t>
      </w:r>
      <w:r w:rsidRPr="00EA25D2">
        <w:rPr>
          <w:rFonts w:ascii="Courier New" w:eastAsia="Times New Roman" w:hAnsi="Courier New" w:cs="Courier New"/>
          <w:color w:val="BCBEC4"/>
          <w:sz w:val="20"/>
          <w:szCs w:val="20"/>
          <w:lang w:val="en-US"/>
        </w:rPr>
        <w:t xml:space="preserve">: MediaPlayer? </w:t>
      </w:r>
      <w:r w:rsidRPr="003970BD">
        <w:rPr>
          <w:rFonts w:ascii="Courier New" w:eastAsia="Times New Roman" w:hAnsi="Courier New" w:cs="Courier New"/>
          <w:color w:val="BCBEC4"/>
          <w:sz w:val="20"/>
          <w:szCs w:val="20"/>
        </w:rPr>
        <w:t xml:space="preserve">= </w:t>
      </w:r>
      <w:r w:rsidRPr="003970BD">
        <w:rPr>
          <w:rFonts w:ascii="Courier New" w:eastAsia="Times New Roman" w:hAnsi="Courier New" w:cs="Courier New"/>
          <w:color w:val="CF8E6D"/>
          <w:sz w:val="20"/>
          <w:szCs w:val="20"/>
        </w:rPr>
        <w:t>null</w:t>
      </w:r>
      <w:r w:rsidRPr="003970BD">
        <w:rPr>
          <w:rFonts w:ascii="Courier New" w:eastAsia="Times New Roman" w:hAnsi="Courier New" w:cs="Courier New"/>
          <w:color w:val="CF8E6D"/>
          <w:sz w:val="20"/>
          <w:szCs w:val="20"/>
        </w:rPr>
        <w:br/>
      </w:r>
      <w:r w:rsidRPr="003970BD">
        <w:rPr>
          <w:rFonts w:ascii="Courier New" w:eastAsia="Times New Roman" w:hAnsi="Courier New" w:cs="Courier New"/>
          <w:color w:val="CF8E6D"/>
          <w:sz w:val="20"/>
          <w:szCs w:val="20"/>
        </w:rPr>
        <w:br/>
        <w:t xml:space="preserve">    </w:t>
      </w:r>
      <w:r w:rsidRPr="003970BD">
        <w:rPr>
          <w:rFonts w:ascii="Courier New" w:eastAsia="Times New Roman" w:hAnsi="Courier New" w:cs="Courier New"/>
          <w:i/>
          <w:iCs/>
          <w:color w:val="5F826B"/>
          <w:sz w:val="20"/>
          <w:szCs w:val="20"/>
        </w:rPr>
        <w:t>/**</w:t>
      </w:r>
      <w:r w:rsidRPr="003970BD">
        <w:rPr>
          <w:rFonts w:ascii="Courier New" w:eastAsia="Times New Roman" w:hAnsi="Courier New" w:cs="Courier New"/>
          <w:i/>
          <w:iCs/>
          <w:color w:val="5F826B"/>
          <w:sz w:val="20"/>
          <w:szCs w:val="20"/>
        </w:rPr>
        <w:br/>
        <w:t xml:space="preserve">     * Mé</w:t>
      </w:r>
      <w:r w:rsidRPr="003970BD">
        <w:rPr>
          <w:rFonts w:ascii="Courier New" w:eastAsia="Times New Roman" w:hAnsi="Courier New" w:cs="Courier New"/>
          <w:i/>
          <w:iCs/>
          <w:color w:val="8BB33D"/>
          <w:sz w:val="20"/>
          <w:szCs w:val="20"/>
        </w:rPr>
        <w:t>todo de inicialización de la actividad.</w:t>
      </w:r>
      <w:r w:rsidRPr="003970BD">
        <w:rPr>
          <w:rFonts w:ascii="Courier New" w:eastAsia="Times New Roman" w:hAnsi="Courier New" w:cs="Courier New"/>
          <w:i/>
          <w:iCs/>
          <w:color w:val="8BB33D"/>
          <w:sz w:val="20"/>
          <w:szCs w:val="20"/>
        </w:rPr>
        <w:br/>
        <w:t xml:space="preserve">     </w:t>
      </w:r>
      <w:r w:rsidRPr="003970BD">
        <w:rPr>
          <w:rFonts w:ascii="Courier New" w:eastAsia="Times New Roman" w:hAnsi="Courier New" w:cs="Courier New"/>
          <w:i/>
          <w:iCs/>
          <w:color w:val="5F826B"/>
          <w:sz w:val="20"/>
          <w:szCs w:val="20"/>
        </w:rPr>
        <w:t>* Configura los elementos de la vista, la navegación y la reproducción de audio.</w:t>
      </w:r>
      <w:r w:rsidRPr="003970BD">
        <w:rPr>
          <w:rFonts w:ascii="Courier New" w:eastAsia="Times New Roman" w:hAnsi="Courier New" w:cs="Courier New"/>
          <w:i/>
          <w:iCs/>
          <w:color w:val="5F826B"/>
          <w:sz w:val="20"/>
          <w:szCs w:val="20"/>
        </w:rPr>
        <w:br/>
        <w:t xml:space="preserve">     </w:t>
      </w:r>
      <w:r w:rsidRPr="00EA25D2">
        <w:rPr>
          <w:rFonts w:ascii="Courier New" w:eastAsia="Times New Roman" w:hAnsi="Courier New" w:cs="Courier New"/>
          <w:i/>
          <w:iCs/>
          <w:color w:val="5F826B"/>
          <w:sz w:val="20"/>
          <w:szCs w:val="20"/>
          <w:lang w:val="en-US"/>
        </w:rPr>
        <w:t>*/</w:t>
      </w:r>
      <w:r w:rsidRPr="00EA25D2">
        <w:rPr>
          <w:rFonts w:ascii="Courier New" w:eastAsia="Times New Roman" w:hAnsi="Courier New" w:cs="Courier New"/>
          <w:i/>
          <w:iCs/>
          <w:color w:val="5F826B"/>
          <w:sz w:val="20"/>
          <w:szCs w:val="20"/>
          <w:lang w:val="en-US"/>
        </w:rPr>
        <w:br/>
        <w:t xml:space="preserve">    </w:t>
      </w:r>
      <w:proofErr w:type="gramStart"/>
      <w:r w:rsidRPr="00EA25D2">
        <w:rPr>
          <w:rFonts w:ascii="Courier New" w:eastAsia="Times New Roman" w:hAnsi="Courier New" w:cs="Courier New"/>
          <w:color w:val="B3AE60"/>
          <w:sz w:val="20"/>
          <w:szCs w:val="20"/>
          <w:lang w:val="en-US"/>
        </w:rPr>
        <w:t>@SuppressLint</w:t>
      </w:r>
      <w:r w:rsidRPr="00EA25D2">
        <w:rPr>
          <w:rFonts w:ascii="Courier New" w:eastAsia="Times New Roman" w:hAnsi="Courier New" w:cs="Courier New"/>
          <w:color w:val="BCBEC4"/>
          <w:sz w:val="20"/>
          <w:szCs w:val="20"/>
          <w:lang w:val="en-US"/>
        </w:rPr>
        <w:t>(</w:t>
      </w:r>
      <w:proofErr w:type="gramEnd"/>
      <w:r w:rsidRPr="00EA25D2">
        <w:rPr>
          <w:rFonts w:ascii="Courier New" w:eastAsia="Times New Roman" w:hAnsi="Courier New" w:cs="Courier New"/>
          <w:color w:val="6AAB73"/>
          <w:sz w:val="20"/>
          <w:szCs w:val="20"/>
          <w:lang w:val="en-US"/>
        </w:rPr>
        <w:t>"ClickableViewAccessibility"</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F8E6D"/>
          <w:sz w:val="20"/>
          <w:szCs w:val="20"/>
          <w:lang w:val="en-US"/>
        </w:rPr>
        <w:t xml:space="preserve">override fun </w:t>
      </w:r>
      <w:r w:rsidRPr="00EA25D2">
        <w:rPr>
          <w:rFonts w:ascii="Courier New" w:eastAsia="Times New Roman" w:hAnsi="Courier New" w:cs="Courier New"/>
          <w:color w:val="56A8F5"/>
          <w:sz w:val="20"/>
          <w:szCs w:val="20"/>
          <w:lang w:val="en-US"/>
        </w:rPr>
        <w:t>onCreate</w:t>
      </w:r>
      <w:r w:rsidRPr="00EA25D2">
        <w:rPr>
          <w:rFonts w:ascii="Courier New" w:eastAsia="Times New Roman" w:hAnsi="Courier New" w:cs="Courier New"/>
          <w:color w:val="BCBEC4"/>
          <w:sz w:val="20"/>
          <w:szCs w:val="20"/>
          <w:lang w:val="en-US"/>
        </w:rPr>
        <w:t>(savedInstanceState: Bundle?) {</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F8E6D"/>
          <w:sz w:val="20"/>
          <w:szCs w:val="20"/>
          <w:lang w:val="en-US"/>
        </w:rPr>
        <w:t>super</w:t>
      </w:r>
      <w:r w:rsidRPr="00EA25D2">
        <w:rPr>
          <w:rFonts w:ascii="Courier New" w:eastAsia="Times New Roman" w:hAnsi="Courier New" w:cs="Courier New"/>
          <w:color w:val="BCBEC4"/>
          <w:sz w:val="20"/>
          <w:szCs w:val="20"/>
          <w:lang w:val="en-US"/>
        </w:rPr>
        <w:t>.onCreate(savedInstanceState)</w:t>
      </w:r>
      <w:r w:rsidRPr="00EA25D2">
        <w:rPr>
          <w:rFonts w:ascii="Courier New" w:eastAsia="Times New Roman" w:hAnsi="Courier New" w:cs="Courier New"/>
          <w:color w:val="BCBEC4"/>
          <w:sz w:val="20"/>
          <w:szCs w:val="20"/>
          <w:lang w:val="en-US"/>
        </w:rPr>
        <w:br/>
        <w:t xml:space="preserve">        setContentView(R.layout.</w:t>
      </w:r>
      <w:r w:rsidRPr="00EA25D2">
        <w:rPr>
          <w:rFonts w:ascii="Courier New" w:eastAsia="Times New Roman" w:hAnsi="Courier New" w:cs="Courier New"/>
          <w:i/>
          <w:iCs/>
          <w:color w:val="C77DBB"/>
          <w:sz w:val="20"/>
          <w:szCs w:val="20"/>
          <w:lang w:val="en-US"/>
        </w:rPr>
        <w:t>activity_intro</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77DBB"/>
          <w:sz w:val="20"/>
          <w:szCs w:val="20"/>
          <w:lang w:val="en-US"/>
        </w:rPr>
        <w:t xml:space="preserve">btnNext </w:t>
      </w:r>
      <w:r w:rsidRPr="00EA25D2">
        <w:rPr>
          <w:rFonts w:ascii="Courier New" w:eastAsia="Times New Roman" w:hAnsi="Courier New" w:cs="Courier New"/>
          <w:color w:val="BCBEC4"/>
          <w:sz w:val="20"/>
          <w:szCs w:val="20"/>
          <w:lang w:val="en-US"/>
        </w:rPr>
        <w:t>= findViewById(R.id.</w:t>
      </w:r>
      <w:r w:rsidRPr="00EA25D2">
        <w:rPr>
          <w:rFonts w:ascii="Courier New" w:eastAsia="Times New Roman" w:hAnsi="Courier New" w:cs="Courier New"/>
          <w:i/>
          <w:iCs/>
          <w:color w:val="C77DBB"/>
          <w:sz w:val="20"/>
          <w:szCs w:val="20"/>
          <w:lang w:val="en-US"/>
        </w:rPr>
        <w:t>btn_next</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77DBB"/>
          <w:sz w:val="20"/>
          <w:szCs w:val="20"/>
          <w:lang w:val="en-US"/>
        </w:rPr>
        <w:t xml:space="preserve">btnGetStarted </w:t>
      </w:r>
      <w:r w:rsidRPr="00EA25D2">
        <w:rPr>
          <w:rFonts w:ascii="Courier New" w:eastAsia="Times New Roman" w:hAnsi="Courier New" w:cs="Courier New"/>
          <w:color w:val="BCBEC4"/>
          <w:sz w:val="20"/>
          <w:szCs w:val="20"/>
          <w:lang w:val="en-US"/>
        </w:rPr>
        <w:t>= findViewById(R.id.</w:t>
      </w:r>
      <w:r w:rsidRPr="00EA25D2">
        <w:rPr>
          <w:rFonts w:ascii="Courier New" w:eastAsia="Times New Roman" w:hAnsi="Courier New" w:cs="Courier New"/>
          <w:i/>
          <w:iCs/>
          <w:color w:val="C77DBB"/>
          <w:sz w:val="20"/>
          <w:szCs w:val="20"/>
          <w:lang w:val="en-US"/>
        </w:rPr>
        <w:t>btn_get_started</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77DBB"/>
          <w:sz w:val="20"/>
          <w:szCs w:val="20"/>
          <w:lang w:val="en-US"/>
        </w:rPr>
        <w:t xml:space="preserve">tabIndicator </w:t>
      </w:r>
      <w:r w:rsidRPr="00EA25D2">
        <w:rPr>
          <w:rFonts w:ascii="Courier New" w:eastAsia="Times New Roman" w:hAnsi="Courier New" w:cs="Courier New"/>
          <w:color w:val="BCBEC4"/>
          <w:sz w:val="20"/>
          <w:szCs w:val="20"/>
          <w:lang w:val="en-US"/>
        </w:rPr>
        <w:t>= findViewById(R.id.</w:t>
      </w:r>
      <w:r w:rsidRPr="00EA25D2">
        <w:rPr>
          <w:rFonts w:ascii="Courier New" w:eastAsia="Times New Roman" w:hAnsi="Courier New" w:cs="Courier New"/>
          <w:i/>
          <w:iCs/>
          <w:color w:val="C77DBB"/>
          <w:sz w:val="20"/>
          <w:szCs w:val="20"/>
          <w:lang w:val="en-US"/>
        </w:rPr>
        <w:t>tab_indicator</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77DBB"/>
          <w:sz w:val="20"/>
          <w:szCs w:val="20"/>
          <w:lang w:val="en-US"/>
        </w:rPr>
        <w:t xml:space="preserve">tvSkip </w:t>
      </w:r>
      <w:r w:rsidRPr="00EA25D2">
        <w:rPr>
          <w:rFonts w:ascii="Courier New" w:eastAsia="Times New Roman" w:hAnsi="Courier New" w:cs="Courier New"/>
          <w:color w:val="BCBEC4"/>
          <w:sz w:val="20"/>
          <w:szCs w:val="20"/>
          <w:lang w:val="en-US"/>
        </w:rPr>
        <w:t>= findViewById(R.id.</w:t>
      </w:r>
      <w:r w:rsidRPr="00EA25D2">
        <w:rPr>
          <w:rFonts w:ascii="Courier New" w:eastAsia="Times New Roman" w:hAnsi="Courier New" w:cs="Courier New"/>
          <w:i/>
          <w:iCs/>
          <w:color w:val="C77DBB"/>
          <w:sz w:val="20"/>
          <w:szCs w:val="20"/>
          <w:lang w:val="en-US"/>
        </w:rPr>
        <w:t>tv_skip</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77DBB"/>
          <w:sz w:val="20"/>
          <w:szCs w:val="20"/>
          <w:lang w:val="en-US"/>
        </w:rPr>
        <w:t xml:space="preserve">btnAnim </w:t>
      </w:r>
      <w:r w:rsidRPr="00EA25D2">
        <w:rPr>
          <w:rFonts w:ascii="Courier New" w:eastAsia="Times New Roman" w:hAnsi="Courier New" w:cs="Courier New"/>
          <w:color w:val="BCBEC4"/>
          <w:sz w:val="20"/>
          <w:szCs w:val="20"/>
          <w:lang w:val="en-US"/>
        </w:rPr>
        <w:t>= AnimationUtils.loadAnimation(</w:t>
      </w:r>
      <w:r w:rsidRPr="00EA25D2">
        <w:rPr>
          <w:rFonts w:ascii="Courier New" w:eastAsia="Times New Roman" w:hAnsi="Courier New" w:cs="Courier New"/>
          <w:i/>
          <w:iCs/>
          <w:color w:val="C77DBB"/>
          <w:sz w:val="20"/>
          <w:szCs w:val="20"/>
          <w:lang w:val="en-US"/>
        </w:rPr>
        <w:t>applicationContext</w:t>
      </w:r>
      <w:r w:rsidRPr="00EA25D2">
        <w:rPr>
          <w:rFonts w:ascii="Courier New" w:eastAsia="Times New Roman" w:hAnsi="Courier New" w:cs="Courier New"/>
          <w:color w:val="BCBEC4"/>
          <w:sz w:val="20"/>
          <w:szCs w:val="20"/>
          <w:lang w:val="en-US"/>
        </w:rPr>
        <w:t>, R.anim.</w:t>
      </w:r>
      <w:r w:rsidRPr="00EA25D2">
        <w:rPr>
          <w:rFonts w:ascii="Courier New" w:eastAsia="Times New Roman" w:hAnsi="Courier New" w:cs="Courier New"/>
          <w:i/>
          <w:iCs/>
          <w:color w:val="C77DBB"/>
          <w:sz w:val="20"/>
          <w:szCs w:val="20"/>
          <w:lang w:val="en-US"/>
        </w:rPr>
        <w:t>button_animation</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F8E6D"/>
          <w:sz w:val="20"/>
          <w:szCs w:val="20"/>
          <w:lang w:val="en-US"/>
        </w:rPr>
        <w:t xml:space="preserve">val </w:t>
      </w:r>
      <w:r w:rsidRPr="00EA25D2">
        <w:rPr>
          <w:rFonts w:ascii="Courier New" w:eastAsia="Times New Roman" w:hAnsi="Courier New" w:cs="Courier New"/>
          <w:color w:val="BCBEC4"/>
          <w:sz w:val="20"/>
          <w:szCs w:val="20"/>
          <w:lang w:val="en-US"/>
        </w:rPr>
        <w:t xml:space="preserve">mList = </w:t>
      </w:r>
      <w:r w:rsidRPr="00EA25D2">
        <w:rPr>
          <w:rFonts w:ascii="Courier New" w:eastAsia="Times New Roman" w:hAnsi="Courier New" w:cs="Courier New"/>
          <w:i/>
          <w:iCs/>
          <w:color w:val="BCBEC4"/>
          <w:sz w:val="20"/>
          <w:szCs w:val="20"/>
          <w:lang w:val="en-US"/>
        </w:rPr>
        <w:t>listOf</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t xml:space="preserve">            ScreenItem(</w:t>
      </w:r>
      <w:r w:rsidRPr="00EA25D2">
        <w:rPr>
          <w:rFonts w:ascii="Courier New" w:eastAsia="Times New Roman" w:hAnsi="Courier New" w:cs="Courier New"/>
          <w:color w:val="BCBEC4"/>
          <w:sz w:val="20"/>
          <w:szCs w:val="20"/>
          <w:lang w:val="en-US"/>
        </w:rPr>
        <w:br/>
        <w:t xml:space="preserve">                getString(R.string.</w:t>
      </w:r>
      <w:r w:rsidRPr="00EA25D2">
        <w:rPr>
          <w:rFonts w:ascii="Courier New" w:eastAsia="Times New Roman" w:hAnsi="Courier New" w:cs="Courier New"/>
          <w:i/>
          <w:iCs/>
          <w:color w:val="C77DBB"/>
          <w:sz w:val="20"/>
          <w:szCs w:val="20"/>
          <w:lang w:val="en-US"/>
        </w:rPr>
        <w:t>intro1Title</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t xml:space="preserve">                getString(R.string.</w:t>
      </w:r>
      <w:r w:rsidRPr="00EA25D2">
        <w:rPr>
          <w:rFonts w:ascii="Courier New" w:eastAsia="Times New Roman" w:hAnsi="Courier New" w:cs="Courier New"/>
          <w:i/>
          <w:iCs/>
          <w:color w:val="C77DBB"/>
          <w:sz w:val="20"/>
          <w:szCs w:val="20"/>
          <w:lang w:val="en-US"/>
        </w:rPr>
        <w:t>intro1</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i/>
          <w:iCs/>
          <w:color w:val="BCBEC4"/>
          <w:sz w:val="20"/>
          <w:szCs w:val="20"/>
          <w:lang w:val="en-US"/>
        </w:rPr>
        <w:t>getLocalizedAudioResId</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CF8E6D"/>
          <w:sz w:val="20"/>
          <w:szCs w:val="20"/>
          <w:lang w:val="en-US"/>
        </w:rPr>
        <w:t>this</w:t>
      </w:r>
      <w:r w:rsidRPr="00EA25D2">
        <w:rPr>
          <w:rFonts w:ascii="Courier New" w:eastAsia="Times New Roman" w:hAnsi="Courier New" w:cs="Courier New"/>
          <w:color w:val="BCBEC4"/>
          <w:sz w:val="20"/>
          <w:szCs w:val="20"/>
          <w:lang w:val="en-US"/>
        </w:rPr>
        <w:t xml:space="preserve">, </w:t>
      </w:r>
      <w:r w:rsidRPr="00EA25D2">
        <w:rPr>
          <w:rFonts w:ascii="Courier New" w:eastAsia="Times New Roman" w:hAnsi="Courier New" w:cs="Courier New"/>
          <w:color w:val="6AAB73"/>
          <w:sz w:val="20"/>
          <w:szCs w:val="20"/>
          <w:lang w:val="en-US"/>
        </w:rPr>
        <w:t>"intro_1"</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BCBEC4"/>
          <w:sz w:val="20"/>
          <w:szCs w:val="20"/>
          <w:lang w:val="en-US"/>
        </w:rPr>
        <w:br/>
        <w:t xml:space="preserve">            ScreenItem(</w:t>
      </w:r>
      <w:r w:rsidRPr="00EA25D2">
        <w:rPr>
          <w:rFonts w:ascii="Courier New" w:eastAsia="Times New Roman" w:hAnsi="Courier New" w:cs="Courier New"/>
          <w:color w:val="BCBEC4"/>
          <w:sz w:val="20"/>
          <w:szCs w:val="20"/>
          <w:lang w:val="en-US"/>
        </w:rPr>
        <w:br/>
        <w:t xml:space="preserve">                getString(R.string.</w:t>
      </w:r>
      <w:r w:rsidRPr="00EA25D2">
        <w:rPr>
          <w:rFonts w:ascii="Courier New" w:eastAsia="Times New Roman" w:hAnsi="Courier New" w:cs="Courier New"/>
          <w:i/>
          <w:iCs/>
          <w:color w:val="C77DBB"/>
          <w:sz w:val="20"/>
          <w:szCs w:val="20"/>
          <w:lang w:val="en-US"/>
        </w:rPr>
        <w:t>intro2Title</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t xml:space="preserve">                getString(R.string.</w:t>
      </w:r>
      <w:r w:rsidRPr="00EA25D2">
        <w:rPr>
          <w:rFonts w:ascii="Courier New" w:eastAsia="Times New Roman" w:hAnsi="Courier New" w:cs="Courier New"/>
          <w:i/>
          <w:iCs/>
          <w:color w:val="C77DBB"/>
          <w:sz w:val="20"/>
          <w:szCs w:val="20"/>
          <w:lang w:val="en-US"/>
        </w:rPr>
        <w:t>intro2</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i/>
          <w:iCs/>
          <w:color w:val="BCBEC4"/>
          <w:sz w:val="20"/>
          <w:szCs w:val="20"/>
          <w:lang w:val="en-US"/>
        </w:rPr>
        <w:t>getLocalizedAudioResId</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CF8E6D"/>
          <w:sz w:val="20"/>
          <w:szCs w:val="20"/>
          <w:lang w:val="en-US"/>
        </w:rPr>
        <w:t>this</w:t>
      </w:r>
      <w:r w:rsidRPr="00EA25D2">
        <w:rPr>
          <w:rFonts w:ascii="Courier New" w:eastAsia="Times New Roman" w:hAnsi="Courier New" w:cs="Courier New"/>
          <w:color w:val="BCBEC4"/>
          <w:sz w:val="20"/>
          <w:szCs w:val="20"/>
          <w:lang w:val="en-US"/>
        </w:rPr>
        <w:t xml:space="preserve">, </w:t>
      </w:r>
      <w:r w:rsidRPr="00EA25D2">
        <w:rPr>
          <w:rFonts w:ascii="Courier New" w:eastAsia="Times New Roman" w:hAnsi="Courier New" w:cs="Courier New"/>
          <w:color w:val="6AAB73"/>
          <w:sz w:val="20"/>
          <w:szCs w:val="20"/>
          <w:lang w:val="en-US"/>
        </w:rPr>
        <w:t>"intro_2"</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BCBEC4"/>
          <w:sz w:val="20"/>
          <w:szCs w:val="20"/>
          <w:lang w:val="en-US"/>
        </w:rPr>
        <w:br/>
        <w:t xml:space="preserve">            ScreenItem(</w:t>
      </w:r>
      <w:r w:rsidRPr="00EA25D2">
        <w:rPr>
          <w:rFonts w:ascii="Courier New" w:eastAsia="Times New Roman" w:hAnsi="Courier New" w:cs="Courier New"/>
          <w:color w:val="BCBEC4"/>
          <w:sz w:val="20"/>
          <w:szCs w:val="20"/>
          <w:lang w:val="en-US"/>
        </w:rPr>
        <w:br/>
        <w:t xml:space="preserve">                getString(R.string.</w:t>
      </w:r>
      <w:r w:rsidRPr="00EA25D2">
        <w:rPr>
          <w:rFonts w:ascii="Courier New" w:eastAsia="Times New Roman" w:hAnsi="Courier New" w:cs="Courier New"/>
          <w:i/>
          <w:iCs/>
          <w:color w:val="C77DBB"/>
          <w:sz w:val="20"/>
          <w:szCs w:val="20"/>
          <w:lang w:val="en-US"/>
        </w:rPr>
        <w:t>intro3Title</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r>
      <w:r w:rsidRPr="00EA25D2">
        <w:rPr>
          <w:rFonts w:ascii="Courier New" w:eastAsia="Times New Roman" w:hAnsi="Courier New" w:cs="Courier New"/>
          <w:color w:val="BCBEC4"/>
          <w:sz w:val="20"/>
          <w:szCs w:val="20"/>
          <w:lang w:val="en-US"/>
        </w:rPr>
        <w:lastRenderedPageBreak/>
        <w:t xml:space="preserve">                getString(R.string.</w:t>
      </w:r>
      <w:r w:rsidRPr="00EA25D2">
        <w:rPr>
          <w:rFonts w:ascii="Courier New" w:eastAsia="Times New Roman" w:hAnsi="Courier New" w:cs="Courier New"/>
          <w:i/>
          <w:iCs/>
          <w:color w:val="C77DBB"/>
          <w:sz w:val="20"/>
          <w:szCs w:val="20"/>
          <w:lang w:val="en-US"/>
        </w:rPr>
        <w:t>intro3</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i/>
          <w:iCs/>
          <w:color w:val="BCBEC4"/>
          <w:sz w:val="20"/>
          <w:szCs w:val="20"/>
          <w:lang w:val="en-US"/>
        </w:rPr>
        <w:t>getLocalizedAudioResId</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CF8E6D"/>
          <w:sz w:val="20"/>
          <w:szCs w:val="20"/>
          <w:lang w:val="en-US"/>
        </w:rPr>
        <w:t>this</w:t>
      </w:r>
      <w:r w:rsidRPr="00EA25D2">
        <w:rPr>
          <w:rFonts w:ascii="Courier New" w:eastAsia="Times New Roman" w:hAnsi="Courier New" w:cs="Courier New"/>
          <w:color w:val="BCBEC4"/>
          <w:sz w:val="20"/>
          <w:szCs w:val="20"/>
          <w:lang w:val="en-US"/>
        </w:rPr>
        <w:t xml:space="preserve">, </w:t>
      </w:r>
      <w:r w:rsidRPr="00EA25D2">
        <w:rPr>
          <w:rFonts w:ascii="Courier New" w:eastAsia="Times New Roman" w:hAnsi="Courier New" w:cs="Courier New"/>
          <w:color w:val="6AAB73"/>
          <w:sz w:val="20"/>
          <w:szCs w:val="20"/>
          <w:lang w:val="en-US"/>
        </w:rPr>
        <w:t>"intro_3"</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BCBEC4"/>
          <w:sz w:val="20"/>
          <w:szCs w:val="20"/>
          <w:lang w:val="en-US"/>
        </w:rPr>
        <w:br/>
        <w:t xml:space="preserve">            ScreenItem(</w:t>
      </w:r>
      <w:r w:rsidRPr="00EA25D2">
        <w:rPr>
          <w:rFonts w:ascii="Courier New" w:eastAsia="Times New Roman" w:hAnsi="Courier New" w:cs="Courier New"/>
          <w:color w:val="BCBEC4"/>
          <w:sz w:val="20"/>
          <w:szCs w:val="20"/>
          <w:lang w:val="en-US"/>
        </w:rPr>
        <w:br/>
        <w:t xml:space="preserve">                getString(R.string.</w:t>
      </w:r>
      <w:r w:rsidRPr="00EA25D2">
        <w:rPr>
          <w:rFonts w:ascii="Courier New" w:eastAsia="Times New Roman" w:hAnsi="Courier New" w:cs="Courier New"/>
          <w:i/>
          <w:iCs/>
          <w:color w:val="C77DBB"/>
          <w:sz w:val="20"/>
          <w:szCs w:val="20"/>
          <w:lang w:val="en-US"/>
        </w:rPr>
        <w:t>historialDeBilletes</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t xml:space="preserve">                getString(R.string.</w:t>
      </w:r>
      <w:r w:rsidRPr="00EA25D2">
        <w:rPr>
          <w:rFonts w:ascii="Courier New" w:eastAsia="Times New Roman" w:hAnsi="Courier New" w:cs="Courier New"/>
          <w:i/>
          <w:iCs/>
          <w:color w:val="C77DBB"/>
          <w:sz w:val="20"/>
          <w:szCs w:val="20"/>
          <w:lang w:val="en-US"/>
        </w:rPr>
        <w:t>intro4</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i/>
          <w:iCs/>
          <w:color w:val="BCBEC4"/>
          <w:sz w:val="20"/>
          <w:szCs w:val="20"/>
          <w:lang w:val="en-US"/>
        </w:rPr>
        <w:t>getLocalizedAudioResId</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CF8E6D"/>
          <w:sz w:val="20"/>
          <w:szCs w:val="20"/>
          <w:lang w:val="en-US"/>
        </w:rPr>
        <w:t>this</w:t>
      </w:r>
      <w:r w:rsidRPr="00EA25D2">
        <w:rPr>
          <w:rFonts w:ascii="Courier New" w:eastAsia="Times New Roman" w:hAnsi="Courier New" w:cs="Courier New"/>
          <w:color w:val="BCBEC4"/>
          <w:sz w:val="20"/>
          <w:szCs w:val="20"/>
          <w:lang w:val="en-US"/>
        </w:rPr>
        <w:t xml:space="preserve">, </w:t>
      </w:r>
      <w:r w:rsidRPr="00EA25D2">
        <w:rPr>
          <w:rFonts w:ascii="Courier New" w:eastAsia="Times New Roman" w:hAnsi="Courier New" w:cs="Courier New"/>
          <w:color w:val="6AAB73"/>
          <w:sz w:val="20"/>
          <w:szCs w:val="20"/>
          <w:lang w:val="en-US"/>
        </w:rPr>
        <w:t>"intro_4"</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BCBEC4"/>
          <w:sz w:val="20"/>
          <w:szCs w:val="20"/>
          <w:lang w:val="en-US"/>
        </w:rPr>
        <w:br/>
        <w:t xml:space="preserve">            ScreenItem(</w:t>
      </w:r>
      <w:r w:rsidRPr="00EA25D2">
        <w:rPr>
          <w:rFonts w:ascii="Courier New" w:eastAsia="Times New Roman" w:hAnsi="Courier New" w:cs="Courier New"/>
          <w:color w:val="BCBEC4"/>
          <w:sz w:val="20"/>
          <w:szCs w:val="20"/>
          <w:lang w:val="en-US"/>
        </w:rPr>
        <w:br/>
        <w:t xml:space="preserve">                getString(R.string.</w:t>
      </w:r>
      <w:r w:rsidRPr="00EA25D2">
        <w:rPr>
          <w:rFonts w:ascii="Courier New" w:eastAsia="Times New Roman" w:hAnsi="Courier New" w:cs="Courier New"/>
          <w:i/>
          <w:iCs/>
          <w:color w:val="C77DBB"/>
          <w:sz w:val="20"/>
          <w:szCs w:val="20"/>
          <w:lang w:val="en-US"/>
        </w:rPr>
        <w:t>intro5Title</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t xml:space="preserve">                getString(R.string.</w:t>
      </w:r>
      <w:r w:rsidRPr="00EA25D2">
        <w:rPr>
          <w:rFonts w:ascii="Courier New" w:eastAsia="Times New Roman" w:hAnsi="Courier New" w:cs="Courier New"/>
          <w:i/>
          <w:iCs/>
          <w:color w:val="C77DBB"/>
          <w:sz w:val="20"/>
          <w:szCs w:val="20"/>
          <w:lang w:val="en-US"/>
        </w:rPr>
        <w:t>intro5</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i/>
          <w:iCs/>
          <w:color w:val="BCBEC4"/>
          <w:sz w:val="20"/>
          <w:szCs w:val="20"/>
          <w:lang w:val="en-US"/>
        </w:rPr>
        <w:t>getLocalizedAudioResId</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CF8E6D"/>
          <w:sz w:val="20"/>
          <w:szCs w:val="20"/>
          <w:lang w:val="en-US"/>
        </w:rPr>
        <w:t>this</w:t>
      </w:r>
      <w:r w:rsidRPr="00EA25D2">
        <w:rPr>
          <w:rFonts w:ascii="Courier New" w:eastAsia="Times New Roman" w:hAnsi="Courier New" w:cs="Courier New"/>
          <w:color w:val="BCBEC4"/>
          <w:sz w:val="20"/>
          <w:szCs w:val="20"/>
          <w:lang w:val="en-US"/>
        </w:rPr>
        <w:t xml:space="preserve">, </w:t>
      </w:r>
      <w:r w:rsidRPr="00EA25D2">
        <w:rPr>
          <w:rFonts w:ascii="Courier New" w:eastAsia="Times New Roman" w:hAnsi="Courier New" w:cs="Courier New"/>
          <w:color w:val="6AAB73"/>
          <w:sz w:val="20"/>
          <w:szCs w:val="20"/>
          <w:lang w:val="en-US"/>
        </w:rPr>
        <w:t>"intro_5"</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BCBEC4"/>
          <w:sz w:val="20"/>
          <w:szCs w:val="20"/>
          <w:lang w:val="en-US"/>
        </w:rPr>
        <w:br/>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77DBB"/>
          <w:sz w:val="20"/>
          <w:szCs w:val="20"/>
          <w:lang w:val="en-US"/>
        </w:rPr>
        <w:t xml:space="preserve">screenPager </w:t>
      </w:r>
      <w:r w:rsidRPr="00EA25D2">
        <w:rPr>
          <w:rFonts w:ascii="Courier New" w:eastAsia="Times New Roman" w:hAnsi="Courier New" w:cs="Courier New"/>
          <w:color w:val="BCBEC4"/>
          <w:sz w:val="20"/>
          <w:szCs w:val="20"/>
          <w:lang w:val="en-US"/>
        </w:rPr>
        <w:t>= findViewById(R.id.</w:t>
      </w:r>
      <w:r w:rsidRPr="00EA25D2">
        <w:rPr>
          <w:rFonts w:ascii="Courier New" w:eastAsia="Times New Roman" w:hAnsi="Courier New" w:cs="Courier New"/>
          <w:i/>
          <w:iCs/>
          <w:color w:val="C77DBB"/>
          <w:sz w:val="20"/>
          <w:szCs w:val="20"/>
          <w:lang w:val="en-US"/>
        </w:rPr>
        <w:t>screen_viewpager</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77DBB"/>
          <w:sz w:val="20"/>
          <w:szCs w:val="20"/>
          <w:lang w:val="en-US"/>
        </w:rPr>
        <w:t xml:space="preserve">introViewPagerAdapter </w:t>
      </w:r>
      <w:r w:rsidRPr="00EA25D2">
        <w:rPr>
          <w:rFonts w:ascii="Courier New" w:eastAsia="Times New Roman" w:hAnsi="Courier New" w:cs="Courier New"/>
          <w:color w:val="BCBEC4"/>
          <w:sz w:val="20"/>
          <w:szCs w:val="20"/>
          <w:lang w:val="en-US"/>
        </w:rPr>
        <w:t>= IntroViewPagerAdapter(</w:t>
      </w:r>
      <w:r w:rsidRPr="00EA25D2">
        <w:rPr>
          <w:rFonts w:ascii="Courier New" w:eastAsia="Times New Roman" w:hAnsi="Courier New" w:cs="Courier New"/>
          <w:color w:val="CF8E6D"/>
          <w:sz w:val="20"/>
          <w:szCs w:val="20"/>
          <w:lang w:val="en-US"/>
        </w:rPr>
        <w:t>this</w:t>
      </w:r>
      <w:r w:rsidRPr="00EA25D2">
        <w:rPr>
          <w:rFonts w:ascii="Courier New" w:eastAsia="Times New Roman" w:hAnsi="Courier New" w:cs="Courier New"/>
          <w:color w:val="BCBEC4"/>
          <w:sz w:val="20"/>
          <w:szCs w:val="20"/>
          <w:lang w:val="en-US"/>
        </w:rPr>
        <w:t>, mList)</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77DBB"/>
          <w:sz w:val="20"/>
          <w:szCs w:val="20"/>
          <w:lang w:val="en-US"/>
        </w:rPr>
        <w:t>screenPager</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i/>
          <w:iCs/>
          <w:color w:val="C77DBB"/>
          <w:sz w:val="20"/>
          <w:szCs w:val="20"/>
          <w:lang w:val="en-US"/>
        </w:rPr>
        <w:t xml:space="preserve">adapter </w:t>
      </w:r>
      <w:r w:rsidRPr="00EA25D2">
        <w:rPr>
          <w:rFonts w:ascii="Courier New" w:eastAsia="Times New Roman" w:hAnsi="Courier New" w:cs="Courier New"/>
          <w:color w:val="BCBEC4"/>
          <w:sz w:val="20"/>
          <w:szCs w:val="20"/>
          <w:lang w:val="en-US"/>
        </w:rPr>
        <w:t xml:space="preserve">= </w:t>
      </w:r>
      <w:r w:rsidRPr="00EA25D2">
        <w:rPr>
          <w:rFonts w:ascii="Courier New" w:eastAsia="Times New Roman" w:hAnsi="Courier New" w:cs="Courier New"/>
          <w:color w:val="C77DBB"/>
          <w:sz w:val="20"/>
          <w:szCs w:val="20"/>
          <w:lang w:val="en-US"/>
        </w:rPr>
        <w:t>introViewPagerAdapter</w:t>
      </w:r>
      <w:r w:rsidRPr="00EA25D2">
        <w:rPr>
          <w:rFonts w:ascii="Courier New" w:eastAsia="Times New Roman" w:hAnsi="Courier New" w:cs="Courier New"/>
          <w:color w:val="C77DBB"/>
          <w:sz w:val="20"/>
          <w:szCs w:val="20"/>
          <w:lang w:val="en-US"/>
        </w:rPr>
        <w:br/>
        <w:t xml:space="preserve">        tabIndicator</w:t>
      </w:r>
      <w:r w:rsidRPr="00EA25D2">
        <w:rPr>
          <w:rFonts w:ascii="Courier New" w:eastAsia="Times New Roman" w:hAnsi="Courier New" w:cs="Courier New"/>
          <w:color w:val="BCBEC4"/>
          <w:sz w:val="20"/>
          <w:szCs w:val="20"/>
          <w:lang w:val="en-US"/>
        </w:rPr>
        <w:t>.setupWithViewPager(</w:t>
      </w:r>
      <w:r w:rsidRPr="00EA25D2">
        <w:rPr>
          <w:rFonts w:ascii="Courier New" w:eastAsia="Times New Roman" w:hAnsi="Courier New" w:cs="Courier New"/>
          <w:color w:val="C77DBB"/>
          <w:sz w:val="20"/>
          <w:szCs w:val="20"/>
          <w:lang w:val="en-US"/>
        </w:rPr>
        <w:t>screenPager</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7A7E85"/>
          <w:sz w:val="20"/>
          <w:szCs w:val="20"/>
          <w:lang w:val="en-US"/>
        </w:rPr>
        <w:t>// Reproduce el audio para la primera pantalla</w:t>
      </w:r>
      <w:r w:rsidRPr="00EA25D2">
        <w:rPr>
          <w:rFonts w:ascii="Courier New" w:eastAsia="Times New Roman" w:hAnsi="Courier New" w:cs="Courier New"/>
          <w:color w:val="7A7E85"/>
          <w:sz w:val="20"/>
          <w:szCs w:val="20"/>
          <w:lang w:val="en-US"/>
        </w:rPr>
        <w:br/>
        <w:t xml:space="preserve">        </w:t>
      </w:r>
      <w:r w:rsidRPr="00EA25D2">
        <w:rPr>
          <w:rFonts w:ascii="Courier New" w:eastAsia="Times New Roman" w:hAnsi="Courier New" w:cs="Courier New"/>
          <w:color w:val="BCBEC4"/>
          <w:sz w:val="20"/>
          <w:szCs w:val="20"/>
          <w:lang w:val="en-US"/>
        </w:rPr>
        <w:t>playAudioForCurrentScreenItem(mList[</w:t>
      </w:r>
      <w:r w:rsidRPr="00EA25D2">
        <w:rPr>
          <w:rFonts w:ascii="Courier New" w:eastAsia="Times New Roman" w:hAnsi="Courier New" w:cs="Courier New"/>
          <w:color w:val="2AACB8"/>
          <w:sz w:val="20"/>
          <w:szCs w:val="20"/>
          <w:lang w:val="en-US"/>
        </w:rPr>
        <w:t>0</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7A7E85"/>
          <w:sz w:val="20"/>
          <w:szCs w:val="20"/>
          <w:lang w:val="en-US"/>
        </w:rPr>
        <w:t>// Configura el comportamiento al cambiar de pantalla en el ViewPager</w:t>
      </w:r>
      <w:r w:rsidRPr="00EA25D2">
        <w:rPr>
          <w:rFonts w:ascii="Courier New" w:eastAsia="Times New Roman" w:hAnsi="Courier New" w:cs="Courier New"/>
          <w:color w:val="7A7E85"/>
          <w:sz w:val="20"/>
          <w:szCs w:val="20"/>
          <w:lang w:val="en-US"/>
        </w:rPr>
        <w:br/>
        <w:t xml:space="preserve">        </w:t>
      </w:r>
      <w:r w:rsidRPr="00EA25D2">
        <w:rPr>
          <w:rFonts w:ascii="Courier New" w:eastAsia="Times New Roman" w:hAnsi="Courier New" w:cs="Courier New"/>
          <w:color w:val="C77DBB"/>
          <w:sz w:val="20"/>
          <w:szCs w:val="20"/>
          <w:lang w:val="en-US"/>
        </w:rPr>
        <w:t>screenPager</w:t>
      </w:r>
      <w:r w:rsidRPr="00EA25D2">
        <w:rPr>
          <w:rFonts w:ascii="Courier New" w:eastAsia="Times New Roman" w:hAnsi="Courier New" w:cs="Courier New"/>
          <w:color w:val="BCBEC4"/>
          <w:sz w:val="20"/>
          <w:szCs w:val="20"/>
          <w:lang w:val="en-US"/>
        </w:rPr>
        <w:t>.addOnPageChangeListener(</w:t>
      </w:r>
      <w:r w:rsidRPr="00EA25D2">
        <w:rPr>
          <w:rFonts w:ascii="Courier New" w:eastAsia="Times New Roman" w:hAnsi="Courier New" w:cs="Courier New"/>
          <w:color w:val="CF8E6D"/>
          <w:sz w:val="20"/>
          <w:szCs w:val="20"/>
          <w:lang w:val="en-US"/>
        </w:rPr>
        <w:t xml:space="preserve">object </w:t>
      </w:r>
      <w:r w:rsidRPr="00EA25D2">
        <w:rPr>
          <w:rFonts w:ascii="Courier New" w:eastAsia="Times New Roman" w:hAnsi="Courier New" w:cs="Courier New"/>
          <w:color w:val="BCBEC4"/>
          <w:sz w:val="20"/>
          <w:szCs w:val="20"/>
          <w:lang w:val="en-US"/>
        </w:rPr>
        <w:t>: ViewPager.OnPageChangeListener {</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F8E6D"/>
          <w:sz w:val="20"/>
          <w:szCs w:val="20"/>
          <w:lang w:val="en-US"/>
        </w:rPr>
        <w:t xml:space="preserve">override fun </w:t>
      </w:r>
      <w:r w:rsidRPr="00EA25D2">
        <w:rPr>
          <w:rFonts w:ascii="Courier New" w:eastAsia="Times New Roman" w:hAnsi="Courier New" w:cs="Courier New"/>
          <w:color w:val="56A8F5"/>
          <w:sz w:val="20"/>
          <w:szCs w:val="20"/>
          <w:lang w:val="en-US"/>
        </w:rPr>
        <w:t>onPageScrolled</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t xml:space="preserve">                position: Int,</w:t>
      </w:r>
      <w:r w:rsidRPr="00EA25D2">
        <w:rPr>
          <w:rFonts w:ascii="Courier New" w:eastAsia="Times New Roman" w:hAnsi="Courier New" w:cs="Courier New"/>
          <w:color w:val="BCBEC4"/>
          <w:sz w:val="20"/>
          <w:szCs w:val="20"/>
          <w:lang w:val="en-US"/>
        </w:rPr>
        <w:br/>
        <w:t xml:space="preserve">                positionOffset: Float,</w:t>
      </w:r>
      <w:r w:rsidRPr="00EA25D2">
        <w:rPr>
          <w:rFonts w:ascii="Courier New" w:eastAsia="Times New Roman" w:hAnsi="Courier New" w:cs="Courier New"/>
          <w:color w:val="BCBEC4"/>
          <w:sz w:val="20"/>
          <w:szCs w:val="20"/>
          <w:lang w:val="en-US"/>
        </w:rPr>
        <w:br/>
        <w:t xml:space="preserve">                positionOffsetPixels: Int</w:t>
      </w:r>
      <w:r w:rsidRPr="00EA25D2">
        <w:rPr>
          <w:rFonts w:ascii="Courier New" w:eastAsia="Times New Roman" w:hAnsi="Courier New" w:cs="Courier New"/>
          <w:color w:val="BCBEC4"/>
          <w:sz w:val="20"/>
          <w:szCs w:val="20"/>
          <w:lang w:val="en-US"/>
        </w:rPr>
        <w:br/>
        <w:t xml:space="preserve">            ) {</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BCBEC4"/>
          <w:sz w:val="20"/>
          <w:szCs w:val="20"/>
          <w:lang w:val="en-US"/>
        </w:rPr>
        <w:br/>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F8E6D"/>
          <w:sz w:val="20"/>
          <w:szCs w:val="20"/>
          <w:lang w:val="en-US"/>
        </w:rPr>
        <w:t xml:space="preserve">override fun </w:t>
      </w:r>
      <w:r w:rsidRPr="00EA25D2">
        <w:rPr>
          <w:rFonts w:ascii="Courier New" w:eastAsia="Times New Roman" w:hAnsi="Courier New" w:cs="Courier New"/>
          <w:color w:val="56A8F5"/>
          <w:sz w:val="20"/>
          <w:szCs w:val="20"/>
          <w:lang w:val="en-US"/>
        </w:rPr>
        <w:t>onPageSelected</w:t>
      </w:r>
      <w:r w:rsidRPr="00EA25D2">
        <w:rPr>
          <w:rFonts w:ascii="Courier New" w:eastAsia="Times New Roman" w:hAnsi="Courier New" w:cs="Courier New"/>
          <w:color w:val="BCBEC4"/>
          <w:sz w:val="20"/>
          <w:szCs w:val="20"/>
          <w:lang w:val="en-US"/>
        </w:rPr>
        <w:t>(position: Int) {</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F8E6D"/>
          <w:sz w:val="20"/>
          <w:szCs w:val="20"/>
          <w:lang w:val="en-US"/>
        </w:rPr>
        <w:t>this</w:t>
      </w:r>
      <w:r w:rsidRPr="00EA25D2">
        <w:rPr>
          <w:rFonts w:ascii="Courier New" w:eastAsia="Times New Roman" w:hAnsi="Courier New" w:cs="Courier New"/>
          <w:color w:val="32B8AF"/>
          <w:sz w:val="20"/>
          <w:szCs w:val="20"/>
          <w:lang w:val="en-US"/>
        </w:rPr>
        <w:t>@TutorialActivity</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C77DBB"/>
          <w:sz w:val="20"/>
          <w:szCs w:val="20"/>
          <w:lang w:val="en-US"/>
        </w:rPr>
        <w:t xml:space="preserve">position </w:t>
      </w:r>
      <w:r w:rsidRPr="00EA25D2">
        <w:rPr>
          <w:rFonts w:ascii="Courier New" w:eastAsia="Times New Roman" w:hAnsi="Courier New" w:cs="Courier New"/>
          <w:color w:val="BCBEC4"/>
          <w:sz w:val="20"/>
          <w:szCs w:val="20"/>
          <w:lang w:val="en-US"/>
        </w:rPr>
        <w:t>= position</w:t>
      </w:r>
      <w:r w:rsidRPr="00EA25D2">
        <w:rPr>
          <w:rFonts w:ascii="Courier New" w:eastAsia="Times New Roman" w:hAnsi="Courier New" w:cs="Courier New"/>
          <w:color w:val="BCBEC4"/>
          <w:sz w:val="20"/>
          <w:szCs w:val="20"/>
          <w:lang w:val="en-US"/>
        </w:rPr>
        <w:br/>
        <w:t xml:space="preserve">                playAudioForCurrentScreenItem(mList[position])</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BCBEC4"/>
          <w:sz w:val="20"/>
          <w:szCs w:val="20"/>
          <w:lang w:val="en-US"/>
        </w:rPr>
        <w:br/>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F8E6D"/>
          <w:sz w:val="20"/>
          <w:szCs w:val="20"/>
          <w:lang w:val="en-US"/>
        </w:rPr>
        <w:t xml:space="preserve">override fun </w:t>
      </w:r>
      <w:r w:rsidRPr="00EA25D2">
        <w:rPr>
          <w:rFonts w:ascii="Courier New" w:eastAsia="Times New Roman" w:hAnsi="Courier New" w:cs="Courier New"/>
          <w:color w:val="56A8F5"/>
          <w:sz w:val="20"/>
          <w:szCs w:val="20"/>
          <w:lang w:val="en-US"/>
        </w:rPr>
        <w:t>onPageScrollStateChanged</w:t>
      </w:r>
      <w:r w:rsidRPr="00EA25D2">
        <w:rPr>
          <w:rFonts w:ascii="Courier New" w:eastAsia="Times New Roman" w:hAnsi="Courier New" w:cs="Courier New"/>
          <w:color w:val="BCBEC4"/>
          <w:sz w:val="20"/>
          <w:szCs w:val="20"/>
          <w:lang w:val="en-US"/>
        </w:rPr>
        <w:t>(state: Int) {}</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BCBEC4"/>
          <w:sz w:val="20"/>
          <w:szCs w:val="20"/>
          <w:lang w:val="en-US"/>
        </w:rPr>
        <w:br/>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77DBB"/>
          <w:sz w:val="20"/>
          <w:szCs w:val="20"/>
          <w:lang w:val="en-US"/>
        </w:rPr>
        <w:t>btnNext</w:t>
      </w:r>
      <w:r w:rsidRPr="00EA25D2">
        <w:rPr>
          <w:rFonts w:ascii="Courier New" w:eastAsia="Times New Roman" w:hAnsi="Courier New" w:cs="Courier New"/>
          <w:color w:val="BCBEC4"/>
          <w:sz w:val="20"/>
          <w:szCs w:val="20"/>
          <w:lang w:val="en-US"/>
        </w:rPr>
        <w:t xml:space="preserve">.setOnClickListener </w:t>
      </w:r>
      <w:r w:rsidRPr="00EA25D2">
        <w:rPr>
          <w:rFonts w:ascii="Courier New" w:eastAsia="Times New Roman" w:hAnsi="Courier New" w:cs="Courier New"/>
          <w:b/>
          <w:bCs/>
          <w:color w:val="BCBEC4"/>
          <w:sz w:val="20"/>
          <w:szCs w:val="20"/>
          <w:lang w:val="en-US"/>
        </w:rPr>
        <w:t>{</w:t>
      </w:r>
      <w:r w:rsidRPr="00EA25D2">
        <w:rPr>
          <w:rFonts w:ascii="Courier New" w:eastAsia="Times New Roman" w:hAnsi="Courier New" w:cs="Courier New"/>
          <w:b/>
          <w:bCs/>
          <w:color w:val="BCBEC4"/>
          <w:sz w:val="20"/>
          <w:szCs w:val="20"/>
          <w:lang w:val="en-US"/>
        </w:rPr>
        <w:br/>
        <w:t xml:space="preserve">            </w:t>
      </w:r>
      <w:r w:rsidRPr="00EA25D2">
        <w:rPr>
          <w:rFonts w:ascii="Courier New" w:eastAsia="Times New Roman" w:hAnsi="Courier New" w:cs="Courier New"/>
          <w:color w:val="C77DBB"/>
          <w:sz w:val="20"/>
          <w:szCs w:val="20"/>
          <w:lang w:val="en-US"/>
        </w:rPr>
        <w:t xml:space="preserve">position </w:t>
      </w:r>
      <w:r w:rsidRPr="00EA25D2">
        <w:rPr>
          <w:rFonts w:ascii="Courier New" w:eastAsia="Times New Roman" w:hAnsi="Courier New" w:cs="Courier New"/>
          <w:color w:val="BCBEC4"/>
          <w:sz w:val="20"/>
          <w:szCs w:val="20"/>
          <w:lang w:val="en-US"/>
        </w:rPr>
        <w:t xml:space="preserve">= </w:t>
      </w:r>
      <w:r w:rsidRPr="00EA25D2">
        <w:rPr>
          <w:rFonts w:ascii="Courier New" w:eastAsia="Times New Roman" w:hAnsi="Courier New" w:cs="Courier New"/>
          <w:color w:val="C77DBB"/>
          <w:sz w:val="20"/>
          <w:szCs w:val="20"/>
          <w:lang w:val="en-US"/>
        </w:rPr>
        <w:t>screenPager</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i/>
          <w:iCs/>
          <w:color w:val="C77DBB"/>
          <w:sz w:val="20"/>
          <w:szCs w:val="20"/>
          <w:lang w:val="en-US"/>
        </w:rPr>
        <w:t>currentItem</w:t>
      </w:r>
      <w:r w:rsidRPr="00EA25D2">
        <w:rPr>
          <w:rFonts w:ascii="Courier New" w:eastAsia="Times New Roman" w:hAnsi="Courier New" w:cs="Courier New"/>
          <w:i/>
          <w:iCs/>
          <w:color w:val="C77DBB"/>
          <w:sz w:val="20"/>
          <w:szCs w:val="20"/>
          <w:lang w:val="en-US"/>
        </w:rPr>
        <w:br/>
        <w:t xml:space="preserve">            </w:t>
      </w:r>
      <w:r w:rsidRPr="00EA25D2">
        <w:rPr>
          <w:rFonts w:ascii="Courier New" w:eastAsia="Times New Roman" w:hAnsi="Courier New" w:cs="Courier New"/>
          <w:color w:val="CF8E6D"/>
          <w:sz w:val="20"/>
          <w:szCs w:val="20"/>
          <w:lang w:val="en-US"/>
        </w:rPr>
        <w:t xml:space="preserve">if </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C77DBB"/>
          <w:sz w:val="20"/>
          <w:szCs w:val="20"/>
          <w:lang w:val="en-US"/>
        </w:rPr>
        <w:t xml:space="preserve">position </w:t>
      </w:r>
      <w:r w:rsidRPr="00EA25D2">
        <w:rPr>
          <w:rFonts w:ascii="Courier New" w:eastAsia="Times New Roman" w:hAnsi="Courier New" w:cs="Courier New"/>
          <w:color w:val="BCBEC4"/>
          <w:sz w:val="20"/>
          <w:szCs w:val="20"/>
          <w:lang w:val="en-US"/>
        </w:rPr>
        <w:t>&lt; mList.</w:t>
      </w:r>
      <w:r w:rsidRPr="00EA25D2">
        <w:rPr>
          <w:rFonts w:ascii="Courier New" w:eastAsia="Times New Roman" w:hAnsi="Courier New" w:cs="Courier New"/>
          <w:color w:val="C77DBB"/>
          <w:sz w:val="20"/>
          <w:szCs w:val="20"/>
          <w:lang w:val="en-US"/>
        </w:rPr>
        <w:t xml:space="preserve">size </w:t>
      </w:r>
      <w:r w:rsidRPr="00EA25D2">
        <w:rPr>
          <w:rFonts w:ascii="Courier New" w:eastAsia="Times New Roman" w:hAnsi="Courier New" w:cs="Courier New"/>
          <w:color w:val="BCBEC4"/>
          <w:sz w:val="20"/>
          <w:szCs w:val="20"/>
          <w:lang w:val="en-US"/>
        </w:rPr>
        <w:t xml:space="preserve">- </w:t>
      </w:r>
      <w:r w:rsidRPr="00EA25D2">
        <w:rPr>
          <w:rFonts w:ascii="Courier New" w:eastAsia="Times New Roman" w:hAnsi="Courier New" w:cs="Courier New"/>
          <w:color w:val="2AACB8"/>
          <w:sz w:val="20"/>
          <w:szCs w:val="20"/>
          <w:lang w:val="en-US"/>
        </w:rPr>
        <w:t>1</w:t>
      </w:r>
      <w:r w:rsidRPr="00EA25D2">
        <w:rPr>
          <w:rFonts w:ascii="Courier New" w:eastAsia="Times New Roman" w:hAnsi="Courier New" w:cs="Courier New"/>
          <w:color w:val="BCBEC4"/>
          <w:sz w:val="20"/>
          <w:szCs w:val="20"/>
          <w:lang w:val="en-US"/>
        </w:rPr>
        <w:t>) {</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77DBB"/>
          <w:sz w:val="20"/>
          <w:szCs w:val="20"/>
          <w:lang w:val="en-US"/>
        </w:rPr>
        <w:t>position</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77DBB"/>
          <w:sz w:val="20"/>
          <w:szCs w:val="20"/>
          <w:lang w:val="en-US"/>
        </w:rPr>
        <w:t>screenPager</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i/>
          <w:iCs/>
          <w:color w:val="C77DBB"/>
          <w:sz w:val="20"/>
          <w:szCs w:val="20"/>
          <w:lang w:val="en-US"/>
        </w:rPr>
        <w:t xml:space="preserve">currentItem </w:t>
      </w:r>
      <w:r w:rsidRPr="00EA25D2">
        <w:rPr>
          <w:rFonts w:ascii="Courier New" w:eastAsia="Times New Roman" w:hAnsi="Courier New" w:cs="Courier New"/>
          <w:color w:val="BCBEC4"/>
          <w:sz w:val="20"/>
          <w:szCs w:val="20"/>
          <w:lang w:val="en-US"/>
        </w:rPr>
        <w:t xml:space="preserve">= </w:t>
      </w:r>
      <w:r w:rsidRPr="00EA25D2">
        <w:rPr>
          <w:rFonts w:ascii="Courier New" w:eastAsia="Times New Roman" w:hAnsi="Courier New" w:cs="Courier New"/>
          <w:color w:val="C77DBB"/>
          <w:sz w:val="20"/>
          <w:szCs w:val="20"/>
          <w:lang w:val="en-US"/>
        </w:rPr>
        <w:t>position</w:t>
      </w:r>
      <w:r w:rsidRPr="00EA25D2">
        <w:rPr>
          <w:rFonts w:ascii="Courier New" w:eastAsia="Times New Roman" w:hAnsi="Courier New" w:cs="Courier New"/>
          <w:color w:val="C77DBB"/>
          <w:sz w:val="20"/>
          <w:szCs w:val="20"/>
          <w:lang w:val="en-US"/>
        </w:rPr>
        <w:br/>
        <w:t xml:space="preserve">            </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F8E6D"/>
          <w:sz w:val="20"/>
          <w:szCs w:val="20"/>
          <w:lang w:val="en-US"/>
        </w:rPr>
        <w:t xml:space="preserve">if </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C77DBB"/>
          <w:sz w:val="20"/>
          <w:szCs w:val="20"/>
          <w:lang w:val="en-US"/>
        </w:rPr>
        <w:t xml:space="preserve">position </w:t>
      </w:r>
      <w:r w:rsidRPr="00EA25D2">
        <w:rPr>
          <w:rFonts w:ascii="Courier New" w:eastAsia="Times New Roman" w:hAnsi="Courier New" w:cs="Courier New"/>
          <w:color w:val="BCBEC4"/>
          <w:sz w:val="20"/>
          <w:szCs w:val="20"/>
          <w:lang w:val="en-US"/>
        </w:rPr>
        <w:t>== mList.</w:t>
      </w:r>
      <w:r w:rsidRPr="00EA25D2">
        <w:rPr>
          <w:rFonts w:ascii="Courier New" w:eastAsia="Times New Roman" w:hAnsi="Courier New" w:cs="Courier New"/>
          <w:color w:val="C77DBB"/>
          <w:sz w:val="20"/>
          <w:szCs w:val="20"/>
          <w:lang w:val="en-US"/>
        </w:rPr>
        <w:t xml:space="preserve">size </w:t>
      </w:r>
      <w:r w:rsidRPr="00EA25D2">
        <w:rPr>
          <w:rFonts w:ascii="Courier New" w:eastAsia="Times New Roman" w:hAnsi="Courier New" w:cs="Courier New"/>
          <w:color w:val="BCBEC4"/>
          <w:sz w:val="20"/>
          <w:szCs w:val="20"/>
          <w:lang w:val="en-US"/>
        </w:rPr>
        <w:t xml:space="preserve">- </w:t>
      </w:r>
      <w:r w:rsidRPr="00EA25D2">
        <w:rPr>
          <w:rFonts w:ascii="Courier New" w:eastAsia="Times New Roman" w:hAnsi="Courier New" w:cs="Courier New"/>
          <w:color w:val="2AACB8"/>
          <w:sz w:val="20"/>
          <w:szCs w:val="20"/>
          <w:lang w:val="en-US"/>
        </w:rPr>
        <w:t>1</w:t>
      </w:r>
      <w:r w:rsidRPr="00EA25D2">
        <w:rPr>
          <w:rFonts w:ascii="Courier New" w:eastAsia="Times New Roman" w:hAnsi="Courier New" w:cs="Courier New"/>
          <w:color w:val="BCBEC4"/>
          <w:sz w:val="20"/>
          <w:szCs w:val="20"/>
          <w:lang w:val="en-US"/>
        </w:rPr>
        <w:t>) loadLastScreen()</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b/>
          <w:bCs/>
          <w:color w:val="BCBEC4"/>
          <w:sz w:val="20"/>
          <w:szCs w:val="20"/>
          <w:lang w:val="en-US"/>
        </w:rPr>
        <w:t>}</w:t>
      </w:r>
      <w:r w:rsidRPr="00EA25D2">
        <w:rPr>
          <w:rFonts w:ascii="Courier New" w:eastAsia="Times New Roman" w:hAnsi="Courier New" w:cs="Courier New"/>
          <w:b/>
          <w:bCs/>
          <w:color w:val="BCBEC4"/>
          <w:sz w:val="20"/>
          <w:szCs w:val="20"/>
          <w:lang w:val="en-US"/>
        </w:rPr>
        <w:br/>
      </w:r>
      <w:r w:rsidRPr="00EA25D2">
        <w:rPr>
          <w:rFonts w:ascii="Courier New" w:eastAsia="Times New Roman" w:hAnsi="Courier New" w:cs="Courier New"/>
          <w:b/>
          <w:bCs/>
          <w:color w:val="BCBEC4"/>
          <w:sz w:val="20"/>
          <w:szCs w:val="20"/>
          <w:lang w:val="en-US"/>
        </w:rPr>
        <w:br/>
        <w:t xml:space="preserve">        </w:t>
      </w:r>
      <w:r w:rsidRPr="00EA25D2">
        <w:rPr>
          <w:rFonts w:ascii="Courier New" w:eastAsia="Times New Roman" w:hAnsi="Courier New" w:cs="Courier New"/>
          <w:color w:val="C77DBB"/>
          <w:sz w:val="20"/>
          <w:szCs w:val="20"/>
          <w:lang w:val="en-US"/>
        </w:rPr>
        <w:t>tabIndicator</w:t>
      </w:r>
      <w:r w:rsidRPr="00EA25D2">
        <w:rPr>
          <w:rFonts w:ascii="Courier New" w:eastAsia="Times New Roman" w:hAnsi="Courier New" w:cs="Courier New"/>
          <w:color w:val="BCBEC4"/>
          <w:sz w:val="20"/>
          <w:szCs w:val="20"/>
          <w:lang w:val="en-US"/>
        </w:rPr>
        <w:t>.addOnTabSelectedListener(</w:t>
      </w:r>
      <w:r w:rsidRPr="00EA25D2">
        <w:rPr>
          <w:rFonts w:ascii="Courier New" w:eastAsia="Times New Roman" w:hAnsi="Courier New" w:cs="Courier New"/>
          <w:color w:val="CF8E6D"/>
          <w:sz w:val="20"/>
          <w:szCs w:val="20"/>
          <w:lang w:val="en-US"/>
        </w:rPr>
        <w:t xml:space="preserve">object </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t xml:space="preserve">            TabLayout.BaseOnTabSelectedListener&lt;TabLayout.Tab&gt; {</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F8E6D"/>
          <w:sz w:val="20"/>
          <w:szCs w:val="20"/>
          <w:lang w:val="en-US"/>
        </w:rPr>
        <w:t xml:space="preserve">override fun </w:t>
      </w:r>
      <w:r w:rsidRPr="00EA25D2">
        <w:rPr>
          <w:rFonts w:ascii="Courier New" w:eastAsia="Times New Roman" w:hAnsi="Courier New" w:cs="Courier New"/>
          <w:color w:val="56A8F5"/>
          <w:sz w:val="20"/>
          <w:szCs w:val="20"/>
          <w:lang w:val="en-US"/>
        </w:rPr>
        <w:t>onTabSelected</w:t>
      </w:r>
      <w:r w:rsidRPr="00EA25D2">
        <w:rPr>
          <w:rFonts w:ascii="Courier New" w:eastAsia="Times New Roman" w:hAnsi="Courier New" w:cs="Courier New"/>
          <w:color w:val="BCBEC4"/>
          <w:sz w:val="20"/>
          <w:szCs w:val="20"/>
          <w:lang w:val="en-US"/>
        </w:rPr>
        <w:t>(tab: TabLayout.Tab?) {</w:t>
      </w:r>
      <w:r w:rsidRPr="00EA25D2">
        <w:rPr>
          <w:rFonts w:ascii="Courier New" w:eastAsia="Times New Roman" w:hAnsi="Courier New" w:cs="Courier New"/>
          <w:color w:val="BCBEC4"/>
          <w:sz w:val="20"/>
          <w:szCs w:val="20"/>
          <w:lang w:val="en-US"/>
        </w:rPr>
        <w:br/>
        <w:t xml:space="preserve">                </w:t>
      </w:r>
      <w:proofErr w:type="gramStart"/>
      <w:r w:rsidRPr="00EA25D2">
        <w:rPr>
          <w:rFonts w:ascii="Courier New" w:eastAsia="Times New Roman" w:hAnsi="Courier New" w:cs="Courier New"/>
          <w:color w:val="CF8E6D"/>
          <w:sz w:val="20"/>
          <w:szCs w:val="20"/>
          <w:lang w:val="en-US"/>
        </w:rPr>
        <w:t>if</w:t>
      </w:r>
      <w:proofErr w:type="gramEnd"/>
      <w:r w:rsidRPr="00EA25D2">
        <w:rPr>
          <w:rFonts w:ascii="Courier New" w:eastAsia="Times New Roman" w:hAnsi="Courier New" w:cs="Courier New"/>
          <w:color w:val="CF8E6D"/>
          <w:sz w:val="20"/>
          <w:szCs w:val="20"/>
          <w:lang w:val="en-US"/>
        </w:rPr>
        <w:t xml:space="preserve"> </w:t>
      </w:r>
      <w:r w:rsidRPr="00EA25D2">
        <w:rPr>
          <w:rFonts w:ascii="Courier New" w:eastAsia="Times New Roman" w:hAnsi="Courier New" w:cs="Courier New"/>
          <w:color w:val="BCBEC4"/>
          <w:sz w:val="20"/>
          <w:szCs w:val="20"/>
          <w:lang w:val="en-US"/>
        </w:rPr>
        <w:t>(tab?.</w:t>
      </w:r>
      <w:proofErr w:type="gramStart"/>
      <w:r w:rsidRPr="00EA25D2">
        <w:rPr>
          <w:rFonts w:ascii="Courier New" w:eastAsia="Times New Roman" w:hAnsi="Courier New" w:cs="Courier New"/>
          <w:i/>
          <w:iCs/>
          <w:color w:val="C77DBB"/>
          <w:sz w:val="20"/>
          <w:szCs w:val="20"/>
          <w:lang w:val="en-US"/>
        </w:rPr>
        <w:t>position</w:t>
      </w:r>
      <w:proofErr w:type="gramEnd"/>
      <w:r w:rsidRPr="00EA25D2">
        <w:rPr>
          <w:rFonts w:ascii="Courier New" w:eastAsia="Times New Roman" w:hAnsi="Courier New" w:cs="Courier New"/>
          <w:i/>
          <w:iCs/>
          <w:color w:val="C77DBB"/>
          <w:sz w:val="20"/>
          <w:szCs w:val="20"/>
          <w:lang w:val="en-US"/>
        </w:rPr>
        <w:t xml:space="preserve"> </w:t>
      </w:r>
      <w:r w:rsidRPr="00EA25D2">
        <w:rPr>
          <w:rFonts w:ascii="Courier New" w:eastAsia="Times New Roman" w:hAnsi="Courier New" w:cs="Courier New"/>
          <w:color w:val="BCBEC4"/>
          <w:sz w:val="20"/>
          <w:szCs w:val="20"/>
          <w:lang w:val="en-US"/>
        </w:rPr>
        <w:t>== mList.</w:t>
      </w:r>
      <w:r w:rsidRPr="00EA25D2">
        <w:rPr>
          <w:rFonts w:ascii="Courier New" w:eastAsia="Times New Roman" w:hAnsi="Courier New" w:cs="Courier New"/>
          <w:color w:val="C77DBB"/>
          <w:sz w:val="20"/>
          <w:szCs w:val="20"/>
          <w:lang w:val="en-US"/>
        </w:rPr>
        <w:t xml:space="preserve">size </w:t>
      </w:r>
      <w:r w:rsidRPr="00EA25D2">
        <w:rPr>
          <w:rFonts w:ascii="Courier New" w:eastAsia="Times New Roman" w:hAnsi="Courier New" w:cs="Courier New"/>
          <w:color w:val="BCBEC4"/>
          <w:sz w:val="20"/>
          <w:szCs w:val="20"/>
          <w:lang w:val="en-US"/>
        </w:rPr>
        <w:t xml:space="preserve">- </w:t>
      </w:r>
      <w:r w:rsidRPr="00EA25D2">
        <w:rPr>
          <w:rFonts w:ascii="Courier New" w:eastAsia="Times New Roman" w:hAnsi="Courier New" w:cs="Courier New"/>
          <w:color w:val="2AACB8"/>
          <w:sz w:val="20"/>
          <w:szCs w:val="20"/>
          <w:lang w:val="en-US"/>
        </w:rPr>
        <w:t>1</w:t>
      </w:r>
      <w:r w:rsidRPr="00EA25D2">
        <w:rPr>
          <w:rFonts w:ascii="Courier New" w:eastAsia="Times New Roman" w:hAnsi="Courier New" w:cs="Courier New"/>
          <w:color w:val="BCBEC4"/>
          <w:sz w:val="20"/>
          <w:szCs w:val="20"/>
          <w:lang w:val="en-US"/>
        </w:rPr>
        <w:t>) loadLastScreen()</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BCBEC4"/>
          <w:sz w:val="20"/>
          <w:szCs w:val="20"/>
          <w:lang w:val="en-US"/>
        </w:rPr>
        <w:br/>
      </w:r>
      <w:r w:rsidRPr="00EA25D2">
        <w:rPr>
          <w:rFonts w:ascii="Courier New" w:eastAsia="Times New Roman" w:hAnsi="Courier New" w:cs="Courier New"/>
          <w:color w:val="BCBEC4"/>
          <w:sz w:val="20"/>
          <w:szCs w:val="20"/>
          <w:lang w:val="en-US"/>
        </w:rPr>
        <w:br/>
      </w:r>
      <w:r w:rsidRPr="00EA25D2">
        <w:rPr>
          <w:rFonts w:ascii="Courier New" w:eastAsia="Times New Roman" w:hAnsi="Courier New" w:cs="Courier New"/>
          <w:color w:val="BCBEC4"/>
          <w:sz w:val="20"/>
          <w:szCs w:val="20"/>
          <w:lang w:val="en-US"/>
        </w:rPr>
        <w:lastRenderedPageBreak/>
        <w:t xml:space="preserve">            </w:t>
      </w:r>
      <w:r w:rsidRPr="00EA25D2">
        <w:rPr>
          <w:rFonts w:ascii="Courier New" w:eastAsia="Times New Roman" w:hAnsi="Courier New" w:cs="Courier New"/>
          <w:color w:val="CF8E6D"/>
          <w:sz w:val="20"/>
          <w:szCs w:val="20"/>
          <w:lang w:val="en-US"/>
        </w:rPr>
        <w:t xml:space="preserve">override fun </w:t>
      </w:r>
      <w:r w:rsidRPr="00EA25D2">
        <w:rPr>
          <w:rFonts w:ascii="Courier New" w:eastAsia="Times New Roman" w:hAnsi="Courier New" w:cs="Courier New"/>
          <w:color w:val="56A8F5"/>
          <w:sz w:val="20"/>
          <w:szCs w:val="20"/>
          <w:lang w:val="en-US"/>
        </w:rPr>
        <w:t>onTabUnselected</w:t>
      </w:r>
      <w:r w:rsidRPr="00EA25D2">
        <w:rPr>
          <w:rFonts w:ascii="Courier New" w:eastAsia="Times New Roman" w:hAnsi="Courier New" w:cs="Courier New"/>
          <w:color w:val="BCBEC4"/>
          <w:sz w:val="20"/>
          <w:szCs w:val="20"/>
          <w:lang w:val="en-US"/>
        </w:rPr>
        <w:t>(tab: TabLayout.Tab?) {}</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F8E6D"/>
          <w:sz w:val="20"/>
          <w:szCs w:val="20"/>
          <w:lang w:val="en-US"/>
        </w:rPr>
        <w:t xml:space="preserve">override fun </w:t>
      </w:r>
      <w:proofErr w:type="gramStart"/>
      <w:r w:rsidRPr="00EA25D2">
        <w:rPr>
          <w:rFonts w:ascii="Courier New" w:eastAsia="Times New Roman" w:hAnsi="Courier New" w:cs="Courier New"/>
          <w:color w:val="56A8F5"/>
          <w:sz w:val="20"/>
          <w:szCs w:val="20"/>
          <w:lang w:val="en-US"/>
        </w:rPr>
        <w:t>onTabReselected</w:t>
      </w:r>
      <w:r w:rsidRPr="00EA25D2">
        <w:rPr>
          <w:rFonts w:ascii="Courier New" w:eastAsia="Times New Roman" w:hAnsi="Courier New" w:cs="Courier New"/>
          <w:color w:val="BCBEC4"/>
          <w:sz w:val="20"/>
          <w:szCs w:val="20"/>
          <w:lang w:val="en-US"/>
        </w:rPr>
        <w:t>(</w:t>
      </w:r>
      <w:proofErr w:type="gramEnd"/>
      <w:r w:rsidRPr="00EA25D2">
        <w:rPr>
          <w:rFonts w:ascii="Courier New" w:eastAsia="Times New Roman" w:hAnsi="Courier New" w:cs="Courier New"/>
          <w:color w:val="BCBEC4"/>
          <w:sz w:val="20"/>
          <w:szCs w:val="20"/>
          <w:lang w:val="en-US"/>
        </w:rPr>
        <w:t>tab: TabLayout.Tab?) {}</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BCBEC4"/>
          <w:sz w:val="20"/>
          <w:szCs w:val="20"/>
          <w:lang w:val="en-US"/>
        </w:rPr>
        <w:br/>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77DBB"/>
          <w:sz w:val="20"/>
          <w:szCs w:val="20"/>
          <w:lang w:val="en-US"/>
        </w:rPr>
        <w:t>btnGetStarted</w:t>
      </w:r>
      <w:r w:rsidRPr="00EA25D2">
        <w:rPr>
          <w:rFonts w:ascii="Courier New" w:eastAsia="Times New Roman" w:hAnsi="Courier New" w:cs="Courier New"/>
          <w:color w:val="BCBEC4"/>
          <w:sz w:val="20"/>
          <w:szCs w:val="20"/>
          <w:lang w:val="en-US"/>
        </w:rPr>
        <w:t xml:space="preserve">.setOnClickListener </w:t>
      </w:r>
      <w:r w:rsidRPr="00EA25D2">
        <w:rPr>
          <w:rFonts w:ascii="Courier New" w:eastAsia="Times New Roman" w:hAnsi="Courier New" w:cs="Courier New"/>
          <w:b/>
          <w:bCs/>
          <w:color w:val="BCBEC4"/>
          <w:sz w:val="20"/>
          <w:szCs w:val="20"/>
          <w:lang w:val="en-US"/>
        </w:rPr>
        <w:t>{</w:t>
      </w:r>
      <w:r w:rsidRPr="00EA25D2">
        <w:rPr>
          <w:rFonts w:ascii="Courier New" w:eastAsia="Times New Roman" w:hAnsi="Courier New" w:cs="Courier New"/>
          <w:b/>
          <w:bCs/>
          <w:color w:val="BCBEC4"/>
          <w:sz w:val="20"/>
          <w:szCs w:val="20"/>
          <w:lang w:val="en-US"/>
        </w:rPr>
        <w:br/>
        <w:t xml:space="preserve">            </w:t>
      </w:r>
      <w:r w:rsidRPr="00EA25D2">
        <w:rPr>
          <w:rFonts w:ascii="Courier New" w:eastAsia="Times New Roman" w:hAnsi="Courier New" w:cs="Courier New"/>
          <w:color w:val="BCBEC4"/>
          <w:sz w:val="20"/>
          <w:szCs w:val="20"/>
          <w:lang w:val="en-US"/>
        </w:rPr>
        <w:t>backToIntroActivity()</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b/>
          <w:bCs/>
          <w:color w:val="BCBEC4"/>
          <w:sz w:val="20"/>
          <w:szCs w:val="20"/>
          <w:lang w:val="en-US"/>
        </w:rPr>
        <w:t>}</w:t>
      </w:r>
      <w:r w:rsidRPr="00EA25D2">
        <w:rPr>
          <w:rFonts w:ascii="Courier New" w:eastAsia="Times New Roman" w:hAnsi="Courier New" w:cs="Courier New"/>
          <w:b/>
          <w:bCs/>
          <w:color w:val="BCBEC4"/>
          <w:sz w:val="20"/>
          <w:szCs w:val="20"/>
          <w:lang w:val="en-US"/>
        </w:rPr>
        <w:br/>
      </w:r>
      <w:r w:rsidRPr="00EA25D2">
        <w:rPr>
          <w:rFonts w:ascii="Courier New" w:eastAsia="Times New Roman" w:hAnsi="Courier New" w:cs="Courier New"/>
          <w:b/>
          <w:bCs/>
          <w:color w:val="BCBEC4"/>
          <w:sz w:val="20"/>
          <w:szCs w:val="20"/>
          <w:lang w:val="en-US"/>
        </w:rPr>
        <w:br/>
        <w:t xml:space="preserve">        </w:t>
      </w:r>
      <w:r w:rsidRPr="00EA25D2">
        <w:rPr>
          <w:rFonts w:ascii="Courier New" w:eastAsia="Times New Roman" w:hAnsi="Courier New" w:cs="Courier New"/>
          <w:color w:val="C77DBB"/>
          <w:sz w:val="20"/>
          <w:szCs w:val="20"/>
          <w:lang w:val="en-US"/>
        </w:rPr>
        <w:t>tvSkip</w:t>
      </w:r>
      <w:r w:rsidRPr="00EA25D2">
        <w:rPr>
          <w:rFonts w:ascii="Courier New" w:eastAsia="Times New Roman" w:hAnsi="Courier New" w:cs="Courier New"/>
          <w:color w:val="BCBEC4"/>
          <w:sz w:val="20"/>
          <w:szCs w:val="20"/>
          <w:lang w:val="en-US"/>
        </w:rPr>
        <w:t xml:space="preserve">.setOnClickListener </w:t>
      </w:r>
      <w:r w:rsidRPr="00EA25D2">
        <w:rPr>
          <w:rFonts w:ascii="Courier New" w:eastAsia="Times New Roman" w:hAnsi="Courier New" w:cs="Courier New"/>
          <w:b/>
          <w:bCs/>
          <w:color w:val="BCBEC4"/>
          <w:sz w:val="20"/>
          <w:szCs w:val="20"/>
          <w:lang w:val="en-US"/>
        </w:rPr>
        <w:t>{</w:t>
      </w:r>
      <w:r w:rsidRPr="00EA25D2">
        <w:rPr>
          <w:rFonts w:ascii="Courier New" w:eastAsia="Times New Roman" w:hAnsi="Courier New" w:cs="Courier New"/>
          <w:b/>
          <w:bCs/>
          <w:color w:val="BCBEC4"/>
          <w:sz w:val="20"/>
          <w:szCs w:val="20"/>
          <w:lang w:val="en-US"/>
        </w:rPr>
        <w:br/>
        <w:t xml:space="preserve">            </w:t>
      </w:r>
      <w:r w:rsidRPr="00EA25D2">
        <w:rPr>
          <w:rFonts w:ascii="Courier New" w:eastAsia="Times New Roman" w:hAnsi="Courier New" w:cs="Courier New"/>
          <w:color w:val="C77DBB"/>
          <w:sz w:val="20"/>
          <w:szCs w:val="20"/>
          <w:lang w:val="en-US"/>
        </w:rPr>
        <w:t>screenPager</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i/>
          <w:iCs/>
          <w:color w:val="C77DBB"/>
          <w:sz w:val="20"/>
          <w:szCs w:val="20"/>
          <w:lang w:val="en-US"/>
        </w:rPr>
        <w:t xml:space="preserve">currentItem </w:t>
      </w:r>
      <w:r w:rsidRPr="00EA25D2">
        <w:rPr>
          <w:rFonts w:ascii="Courier New" w:eastAsia="Times New Roman" w:hAnsi="Courier New" w:cs="Courier New"/>
          <w:color w:val="BCBEC4"/>
          <w:sz w:val="20"/>
          <w:szCs w:val="20"/>
          <w:lang w:val="en-US"/>
        </w:rPr>
        <w:t>= mList.</w:t>
      </w:r>
      <w:r w:rsidRPr="00EA25D2">
        <w:rPr>
          <w:rFonts w:ascii="Courier New" w:eastAsia="Times New Roman" w:hAnsi="Courier New" w:cs="Courier New"/>
          <w:color w:val="C77DBB"/>
          <w:sz w:val="20"/>
          <w:szCs w:val="20"/>
          <w:lang w:val="en-US"/>
        </w:rPr>
        <w:t>size</w:t>
      </w:r>
      <w:r w:rsidRPr="00EA25D2">
        <w:rPr>
          <w:rFonts w:ascii="Courier New" w:eastAsia="Times New Roman" w:hAnsi="Courier New" w:cs="Courier New"/>
          <w:color w:val="C77DBB"/>
          <w:sz w:val="20"/>
          <w:szCs w:val="20"/>
          <w:lang w:val="en-US"/>
        </w:rPr>
        <w:br/>
        <w:t xml:space="preserve">        </w:t>
      </w:r>
      <w:r w:rsidRPr="00EA25D2">
        <w:rPr>
          <w:rFonts w:ascii="Courier New" w:eastAsia="Times New Roman" w:hAnsi="Courier New" w:cs="Courier New"/>
          <w:b/>
          <w:bCs/>
          <w:color w:val="BCBEC4"/>
          <w:sz w:val="20"/>
          <w:szCs w:val="20"/>
          <w:lang w:val="en-US"/>
        </w:rPr>
        <w:t>}</w:t>
      </w:r>
      <w:r w:rsidRPr="00EA25D2">
        <w:rPr>
          <w:rFonts w:ascii="Courier New" w:eastAsia="Times New Roman" w:hAnsi="Courier New" w:cs="Courier New"/>
          <w:b/>
          <w:bCs/>
          <w:color w:val="BCBEC4"/>
          <w:sz w:val="20"/>
          <w:szCs w:val="20"/>
          <w:lang w:val="en-US"/>
        </w:rPr>
        <w:br/>
      </w:r>
      <w:r w:rsidRPr="00EA25D2">
        <w:rPr>
          <w:rFonts w:ascii="Courier New" w:eastAsia="Times New Roman" w:hAnsi="Courier New" w:cs="Courier New"/>
          <w:b/>
          <w:bCs/>
          <w:color w:val="BCBEC4"/>
          <w:sz w:val="20"/>
          <w:szCs w:val="20"/>
          <w:lang w:val="en-US"/>
        </w:rPr>
        <w:br/>
        <w:t xml:space="preserve">        </w:t>
      </w:r>
      <w:r w:rsidRPr="00EA25D2">
        <w:rPr>
          <w:rFonts w:ascii="Courier New" w:eastAsia="Times New Roman" w:hAnsi="Courier New" w:cs="Courier New"/>
          <w:color w:val="C77DBB"/>
          <w:sz w:val="20"/>
          <w:szCs w:val="20"/>
          <w:lang w:val="en-US"/>
        </w:rPr>
        <w:t xml:space="preserve">gestureDetector </w:t>
      </w:r>
      <w:r w:rsidRPr="00EA25D2">
        <w:rPr>
          <w:rFonts w:ascii="Courier New" w:eastAsia="Times New Roman" w:hAnsi="Courier New" w:cs="Courier New"/>
          <w:color w:val="BCBEC4"/>
          <w:sz w:val="20"/>
          <w:szCs w:val="20"/>
          <w:lang w:val="en-US"/>
        </w:rPr>
        <w:t>= GestureDetector(</w:t>
      </w:r>
      <w:r w:rsidRPr="00EA25D2">
        <w:rPr>
          <w:rFonts w:ascii="Courier New" w:eastAsia="Times New Roman" w:hAnsi="Courier New" w:cs="Courier New"/>
          <w:color w:val="CF8E6D"/>
          <w:sz w:val="20"/>
          <w:szCs w:val="20"/>
          <w:lang w:val="en-US"/>
        </w:rPr>
        <w:t>this</w:t>
      </w:r>
      <w:r w:rsidRPr="00EA25D2">
        <w:rPr>
          <w:rFonts w:ascii="Courier New" w:eastAsia="Times New Roman" w:hAnsi="Courier New" w:cs="Courier New"/>
          <w:color w:val="BCBEC4"/>
          <w:sz w:val="20"/>
          <w:szCs w:val="20"/>
          <w:lang w:val="en-US"/>
        </w:rPr>
        <w:t xml:space="preserve">, </w:t>
      </w:r>
      <w:r w:rsidRPr="00EA25D2">
        <w:rPr>
          <w:rFonts w:ascii="Courier New" w:eastAsia="Times New Roman" w:hAnsi="Courier New" w:cs="Courier New"/>
          <w:color w:val="CF8E6D"/>
          <w:sz w:val="20"/>
          <w:szCs w:val="20"/>
          <w:lang w:val="en-US"/>
        </w:rPr>
        <w:t xml:space="preserve">object </w:t>
      </w:r>
      <w:r w:rsidRPr="00EA25D2">
        <w:rPr>
          <w:rFonts w:ascii="Courier New" w:eastAsia="Times New Roman" w:hAnsi="Courier New" w:cs="Courier New"/>
          <w:color w:val="BCBEC4"/>
          <w:sz w:val="20"/>
          <w:szCs w:val="20"/>
          <w:lang w:val="en-US"/>
        </w:rPr>
        <w:t>: GestureDetector.SimpleOnGestureListener() {</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F8E6D"/>
          <w:sz w:val="20"/>
          <w:szCs w:val="20"/>
          <w:lang w:val="en-US"/>
        </w:rPr>
        <w:t xml:space="preserve">override fun </w:t>
      </w:r>
      <w:r w:rsidRPr="00EA25D2">
        <w:rPr>
          <w:rFonts w:ascii="Courier New" w:eastAsia="Times New Roman" w:hAnsi="Courier New" w:cs="Courier New"/>
          <w:color w:val="56A8F5"/>
          <w:sz w:val="20"/>
          <w:szCs w:val="20"/>
          <w:lang w:val="en-US"/>
        </w:rPr>
        <w:t>onDoubleTap</w:t>
      </w:r>
      <w:r w:rsidRPr="00EA25D2">
        <w:rPr>
          <w:rFonts w:ascii="Courier New" w:eastAsia="Times New Roman" w:hAnsi="Courier New" w:cs="Courier New"/>
          <w:color w:val="BCBEC4"/>
          <w:sz w:val="20"/>
          <w:szCs w:val="20"/>
          <w:lang w:val="en-US"/>
        </w:rPr>
        <w:t>(e: MotionEvent): Boolean {</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F8E6D"/>
          <w:sz w:val="20"/>
          <w:szCs w:val="20"/>
          <w:lang w:val="en-US"/>
        </w:rPr>
        <w:t xml:space="preserve">if </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C77DBB"/>
          <w:sz w:val="20"/>
          <w:szCs w:val="20"/>
          <w:lang w:val="en-US"/>
        </w:rPr>
        <w:t xml:space="preserve">position </w:t>
      </w:r>
      <w:r w:rsidRPr="00EA25D2">
        <w:rPr>
          <w:rFonts w:ascii="Courier New" w:eastAsia="Times New Roman" w:hAnsi="Courier New" w:cs="Courier New"/>
          <w:color w:val="BCBEC4"/>
          <w:sz w:val="20"/>
          <w:szCs w:val="20"/>
          <w:lang w:val="en-US"/>
        </w:rPr>
        <w:t>== mList.</w:t>
      </w:r>
      <w:r w:rsidRPr="00EA25D2">
        <w:rPr>
          <w:rFonts w:ascii="Courier New" w:eastAsia="Times New Roman" w:hAnsi="Courier New" w:cs="Courier New"/>
          <w:color w:val="C77DBB"/>
          <w:sz w:val="20"/>
          <w:szCs w:val="20"/>
          <w:lang w:val="en-US"/>
        </w:rPr>
        <w:t xml:space="preserve">size </w:t>
      </w:r>
      <w:r w:rsidRPr="00EA25D2">
        <w:rPr>
          <w:rFonts w:ascii="Courier New" w:eastAsia="Times New Roman" w:hAnsi="Courier New" w:cs="Courier New"/>
          <w:color w:val="BCBEC4"/>
          <w:sz w:val="20"/>
          <w:szCs w:val="20"/>
          <w:lang w:val="en-US"/>
        </w:rPr>
        <w:t xml:space="preserve">- </w:t>
      </w:r>
      <w:r w:rsidRPr="00EA25D2">
        <w:rPr>
          <w:rFonts w:ascii="Courier New" w:eastAsia="Times New Roman" w:hAnsi="Courier New" w:cs="Courier New"/>
          <w:color w:val="2AACB8"/>
          <w:sz w:val="20"/>
          <w:szCs w:val="20"/>
          <w:lang w:val="en-US"/>
        </w:rPr>
        <w:t>1</w:t>
      </w:r>
      <w:r w:rsidRPr="00EA25D2">
        <w:rPr>
          <w:rFonts w:ascii="Courier New" w:eastAsia="Times New Roman" w:hAnsi="Courier New" w:cs="Courier New"/>
          <w:color w:val="BCBEC4"/>
          <w:sz w:val="20"/>
          <w:szCs w:val="20"/>
          <w:lang w:val="en-US"/>
        </w:rPr>
        <w:t>) {</w:t>
      </w:r>
      <w:r w:rsidRPr="00EA25D2">
        <w:rPr>
          <w:rFonts w:ascii="Courier New" w:eastAsia="Times New Roman" w:hAnsi="Courier New" w:cs="Courier New"/>
          <w:color w:val="BCBEC4"/>
          <w:sz w:val="20"/>
          <w:szCs w:val="20"/>
          <w:lang w:val="en-US"/>
        </w:rPr>
        <w:br/>
        <w:t xml:space="preserve">                    backToIntroActivity()</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F8E6D"/>
          <w:sz w:val="20"/>
          <w:szCs w:val="20"/>
          <w:lang w:val="en-US"/>
        </w:rPr>
        <w:t>return true</w:t>
      </w:r>
      <w:r w:rsidRPr="00EA25D2">
        <w:rPr>
          <w:rFonts w:ascii="Courier New" w:eastAsia="Times New Roman" w:hAnsi="Courier New" w:cs="Courier New"/>
          <w:color w:val="CF8E6D"/>
          <w:sz w:val="20"/>
          <w:szCs w:val="20"/>
          <w:lang w:val="en-US"/>
        </w:rPr>
        <w:br/>
        <w:t xml:space="preserve">                </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F8E6D"/>
          <w:sz w:val="20"/>
          <w:szCs w:val="20"/>
          <w:lang w:val="en-US"/>
        </w:rPr>
        <w:t>return false</w:t>
      </w:r>
      <w:r w:rsidRPr="00EA25D2">
        <w:rPr>
          <w:rFonts w:ascii="Courier New" w:eastAsia="Times New Roman" w:hAnsi="Courier New" w:cs="Courier New"/>
          <w:color w:val="CF8E6D"/>
          <w:sz w:val="20"/>
          <w:szCs w:val="20"/>
          <w:lang w:val="en-US"/>
        </w:rPr>
        <w:br/>
        <w:t xml:space="preserve">            </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BCBEC4"/>
          <w:sz w:val="20"/>
          <w:szCs w:val="20"/>
          <w:lang w:val="en-US"/>
        </w:rPr>
        <w:br/>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77DBB"/>
          <w:sz w:val="20"/>
          <w:szCs w:val="20"/>
          <w:lang w:val="en-US"/>
        </w:rPr>
        <w:t>screenPager</w:t>
      </w:r>
      <w:r w:rsidRPr="00EA25D2">
        <w:rPr>
          <w:rFonts w:ascii="Courier New" w:eastAsia="Times New Roman" w:hAnsi="Courier New" w:cs="Courier New"/>
          <w:color w:val="BCBEC4"/>
          <w:sz w:val="20"/>
          <w:szCs w:val="20"/>
          <w:lang w:val="en-US"/>
        </w:rPr>
        <w:t xml:space="preserve">.setOnTouchListener </w:t>
      </w:r>
      <w:r w:rsidRPr="00EA25D2">
        <w:rPr>
          <w:rFonts w:ascii="Courier New" w:eastAsia="Times New Roman" w:hAnsi="Courier New" w:cs="Courier New"/>
          <w:b/>
          <w:bCs/>
          <w:color w:val="BCBEC4"/>
          <w:sz w:val="20"/>
          <w:szCs w:val="20"/>
          <w:lang w:val="en-US"/>
        </w:rPr>
        <w:t xml:space="preserve">{ </w:t>
      </w:r>
      <w:r w:rsidRPr="00EA25D2">
        <w:rPr>
          <w:rFonts w:ascii="Courier New" w:eastAsia="Times New Roman" w:hAnsi="Courier New" w:cs="Courier New"/>
          <w:color w:val="BCBEC4"/>
          <w:sz w:val="20"/>
          <w:szCs w:val="20"/>
          <w:lang w:val="en-US"/>
        </w:rPr>
        <w:t xml:space="preserve">_, event </w:t>
      </w:r>
      <w:r w:rsidRPr="00EA25D2">
        <w:rPr>
          <w:rFonts w:ascii="Courier New" w:eastAsia="Times New Roman" w:hAnsi="Courier New" w:cs="Courier New"/>
          <w:b/>
          <w:bCs/>
          <w:color w:val="BCBEC4"/>
          <w:sz w:val="20"/>
          <w:szCs w:val="20"/>
          <w:lang w:val="en-US"/>
        </w:rPr>
        <w:t>-&gt;</w:t>
      </w:r>
      <w:r w:rsidRPr="00EA25D2">
        <w:rPr>
          <w:rFonts w:ascii="Courier New" w:eastAsia="Times New Roman" w:hAnsi="Courier New" w:cs="Courier New"/>
          <w:b/>
          <w:bCs/>
          <w:color w:val="BCBEC4"/>
          <w:sz w:val="20"/>
          <w:szCs w:val="20"/>
          <w:lang w:val="en-US"/>
        </w:rPr>
        <w:br/>
        <w:t xml:space="preserve">            </w:t>
      </w:r>
      <w:r w:rsidRPr="00EA25D2">
        <w:rPr>
          <w:rFonts w:ascii="Courier New" w:eastAsia="Times New Roman" w:hAnsi="Courier New" w:cs="Courier New"/>
          <w:color w:val="C77DBB"/>
          <w:sz w:val="20"/>
          <w:szCs w:val="20"/>
          <w:lang w:val="en-US"/>
        </w:rPr>
        <w:t>gestureDetector</w:t>
      </w:r>
      <w:r w:rsidRPr="00EA25D2">
        <w:rPr>
          <w:rFonts w:ascii="Courier New" w:eastAsia="Times New Roman" w:hAnsi="Courier New" w:cs="Courier New"/>
          <w:color w:val="BCBEC4"/>
          <w:sz w:val="20"/>
          <w:szCs w:val="20"/>
          <w:lang w:val="en-US"/>
        </w:rPr>
        <w:t>.onTouchEvent(event)</w:t>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color w:val="CF8E6D"/>
          <w:sz w:val="20"/>
          <w:szCs w:val="20"/>
          <w:lang w:val="en-US"/>
        </w:rPr>
        <w:t>false</w:t>
      </w:r>
      <w:r w:rsidRPr="00EA25D2">
        <w:rPr>
          <w:rFonts w:ascii="Courier New" w:eastAsia="Times New Roman" w:hAnsi="Courier New" w:cs="Courier New"/>
          <w:color w:val="CF8E6D"/>
          <w:sz w:val="20"/>
          <w:szCs w:val="20"/>
          <w:lang w:val="en-US"/>
        </w:rPr>
        <w:br/>
        <w:t xml:space="preserve">        </w:t>
      </w:r>
      <w:r w:rsidRPr="00EA25D2">
        <w:rPr>
          <w:rFonts w:ascii="Courier New" w:eastAsia="Times New Roman" w:hAnsi="Courier New" w:cs="Courier New"/>
          <w:b/>
          <w:bCs/>
          <w:color w:val="BCBEC4"/>
          <w:sz w:val="20"/>
          <w:szCs w:val="20"/>
          <w:lang w:val="en-US"/>
        </w:rPr>
        <w:t>}</w:t>
      </w:r>
      <w:r w:rsidRPr="00EA25D2">
        <w:rPr>
          <w:rFonts w:ascii="Courier New" w:eastAsia="Times New Roman" w:hAnsi="Courier New" w:cs="Courier New"/>
          <w:b/>
          <w:bCs/>
          <w:color w:val="BCBEC4"/>
          <w:sz w:val="20"/>
          <w:szCs w:val="20"/>
          <w:lang w:val="en-US"/>
        </w:rPr>
        <w:br/>
        <w:t xml:space="preserve">    </w:t>
      </w:r>
      <w:r w:rsidRPr="00EA25D2">
        <w:rPr>
          <w:rFonts w:ascii="Courier New" w:eastAsia="Times New Roman" w:hAnsi="Courier New" w:cs="Courier New"/>
          <w:color w:val="BCBEC4"/>
          <w:sz w:val="20"/>
          <w:szCs w:val="20"/>
          <w:lang w:val="en-US"/>
        </w:rPr>
        <w:t>}</w:t>
      </w:r>
      <w:r w:rsidRPr="00EA25D2">
        <w:rPr>
          <w:rFonts w:ascii="Courier New" w:eastAsia="Times New Roman" w:hAnsi="Courier New" w:cs="Courier New"/>
          <w:color w:val="BCBEC4"/>
          <w:sz w:val="20"/>
          <w:szCs w:val="20"/>
          <w:lang w:val="en-US"/>
        </w:rPr>
        <w:br/>
      </w:r>
      <w:r w:rsidRPr="00EA25D2">
        <w:rPr>
          <w:rFonts w:ascii="Courier New" w:eastAsia="Times New Roman" w:hAnsi="Courier New" w:cs="Courier New"/>
          <w:color w:val="BCBEC4"/>
          <w:sz w:val="20"/>
          <w:szCs w:val="20"/>
          <w:lang w:val="en-US"/>
        </w:rPr>
        <w:br/>
        <w:t xml:space="preserve">    </w:t>
      </w:r>
      <w:r w:rsidRPr="00EA25D2">
        <w:rPr>
          <w:rFonts w:ascii="Courier New" w:eastAsia="Times New Roman" w:hAnsi="Courier New" w:cs="Courier New"/>
          <w:i/>
          <w:iCs/>
          <w:color w:val="5F826B"/>
          <w:sz w:val="20"/>
          <w:szCs w:val="20"/>
          <w:lang w:val="en-US"/>
        </w:rPr>
        <w:t>/**</w:t>
      </w:r>
      <w:r w:rsidRPr="00EA25D2">
        <w:rPr>
          <w:rFonts w:ascii="Courier New" w:eastAsia="Times New Roman" w:hAnsi="Courier New" w:cs="Courier New"/>
          <w:i/>
          <w:iCs/>
          <w:color w:val="5F826B"/>
          <w:sz w:val="20"/>
          <w:szCs w:val="20"/>
          <w:lang w:val="en-US"/>
        </w:rPr>
        <w:br/>
        <w:t xml:space="preserve">     * Reproduce el audio correspondiente al ítem actual del tutorial.</w:t>
      </w:r>
      <w:r w:rsidRPr="00EA25D2">
        <w:rPr>
          <w:rFonts w:ascii="Courier New" w:eastAsia="Times New Roman" w:hAnsi="Courier New" w:cs="Courier New"/>
          <w:i/>
          <w:iCs/>
          <w:color w:val="5F826B"/>
          <w:sz w:val="20"/>
          <w:szCs w:val="20"/>
          <w:lang w:val="en-US"/>
        </w:rPr>
        <w:br/>
        <w:t xml:space="preserve">     </w:t>
      </w:r>
      <w:r w:rsidRPr="003970BD">
        <w:rPr>
          <w:rFonts w:ascii="Courier New" w:eastAsia="Times New Roman" w:hAnsi="Courier New" w:cs="Courier New"/>
          <w:i/>
          <w:iCs/>
          <w:color w:val="5F826B"/>
          <w:sz w:val="20"/>
          <w:szCs w:val="20"/>
        </w:rPr>
        <w:t xml:space="preserve">* </w:t>
      </w:r>
      <w:r w:rsidRPr="003970BD">
        <w:rPr>
          <w:rFonts w:ascii="Courier New" w:eastAsia="Times New Roman" w:hAnsi="Courier New" w:cs="Courier New"/>
          <w:i/>
          <w:iCs/>
          <w:color w:val="67A37C"/>
          <w:sz w:val="20"/>
          <w:szCs w:val="20"/>
        </w:rPr>
        <w:t>@</w:t>
      </w:r>
      <w:proofErr w:type="gramStart"/>
      <w:r w:rsidRPr="003970BD">
        <w:rPr>
          <w:rFonts w:ascii="Courier New" w:eastAsia="Times New Roman" w:hAnsi="Courier New" w:cs="Courier New"/>
          <w:i/>
          <w:iCs/>
          <w:color w:val="67A37C"/>
          <w:sz w:val="20"/>
          <w:szCs w:val="20"/>
        </w:rPr>
        <w:t>param</w:t>
      </w:r>
      <w:proofErr w:type="gramEnd"/>
      <w:r w:rsidRPr="003970BD">
        <w:rPr>
          <w:rFonts w:ascii="Courier New" w:eastAsia="Times New Roman" w:hAnsi="Courier New" w:cs="Courier New"/>
          <w:i/>
          <w:iCs/>
          <w:color w:val="67A37C"/>
          <w:sz w:val="20"/>
          <w:szCs w:val="20"/>
        </w:rPr>
        <w:t xml:space="preserve"> </w:t>
      </w:r>
      <w:r w:rsidRPr="003970BD">
        <w:rPr>
          <w:rFonts w:ascii="Courier New" w:eastAsia="Times New Roman" w:hAnsi="Courier New" w:cs="Courier New"/>
          <w:i/>
          <w:iCs/>
          <w:color w:val="ABADB3"/>
          <w:sz w:val="20"/>
          <w:szCs w:val="20"/>
        </w:rPr>
        <w:t xml:space="preserve">screenItem </w:t>
      </w:r>
      <w:r w:rsidRPr="003970BD">
        <w:rPr>
          <w:rFonts w:ascii="Courier New" w:eastAsia="Times New Roman" w:hAnsi="Courier New" w:cs="Courier New"/>
          <w:i/>
          <w:iCs/>
          <w:color w:val="5F826B"/>
          <w:sz w:val="20"/>
          <w:szCs w:val="20"/>
        </w:rPr>
        <w:t>El ítem que contiene la información de la pantalla actual.</w:t>
      </w:r>
      <w:r w:rsidRPr="003970BD">
        <w:rPr>
          <w:rFonts w:ascii="Courier New" w:eastAsia="Times New Roman" w:hAnsi="Courier New" w:cs="Courier New"/>
          <w:i/>
          <w:iCs/>
          <w:color w:val="5F826B"/>
          <w:sz w:val="20"/>
          <w:szCs w:val="20"/>
        </w:rPr>
        <w:br/>
        <w:t xml:space="preserve">     */</w:t>
      </w:r>
      <w:r w:rsidRPr="003970BD">
        <w:rPr>
          <w:rFonts w:ascii="Courier New" w:eastAsia="Times New Roman" w:hAnsi="Courier New" w:cs="Courier New"/>
          <w:i/>
          <w:iCs/>
          <w:color w:val="5F826B"/>
          <w:sz w:val="20"/>
          <w:szCs w:val="20"/>
        </w:rPr>
        <w:br/>
        <w:t xml:space="preserve">    </w:t>
      </w:r>
      <w:proofErr w:type="gramStart"/>
      <w:r w:rsidRPr="003970BD">
        <w:rPr>
          <w:rFonts w:ascii="Courier New" w:eastAsia="Times New Roman" w:hAnsi="Courier New" w:cs="Courier New"/>
          <w:color w:val="CF8E6D"/>
          <w:sz w:val="20"/>
          <w:szCs w:val="20"/>
        </w:rPr>
        <w:t>private</w:t>
      </w:r>
      <w:proofErr w:type="gramEnd"/>
      <w:r w:rsidRPr="003970BD">
        <w:rPr>
          <w:rFonts w:ascii="Courier New" w:eastAsia="Times New Roman" w:hAnsi="Courier New" w:cs="Courier New"/>
          <w:color w:val="CF8E6D"/>
          <w:sz w:val="20"/>
          <w:szCs w:val="20"/>
        </w:rPr>
        <w:t xml:space="preserve"> fun </w:t>
      </w:r>
      <w:r w:rsidRPr="003970BD">
        <w:rPr>
          <w:rFonts w:ascii="Courier New" w:eastAsia="Times New Roman" w:hAnsi="Courier New" w:cs="Courier New"/>
          <w:color w:val="56A8F5"/>
          <w:sz w:val="20"/>
          <w:szCs w:val="20"/>
        </w:rPr>
        <w:t>playAudioForCurrentScreenItem</w:t>
      </w:r>
      <w:r w:rsidRPr="003970BD">
        <w:rPr>
          <w:rFonts w:ascii="Courier New" w:eastAsia="Times New Roman" w:hAnsi="Courier New" w:cs="Courier New"/>
          <w:color w:val="BCBEC4"/>
          <w:sz w:val="20"/>
          <w:szCs w:val="20"/>
        </w:rPr>
        <w:t>(screenItem: ScreenItem) {</w:t>
      </w:r>
      <w:r w:rsidRPr="003970BD">
        <w:rPr>
          <w:rFonts w:ascii="Courier New" w:eastAsia="Times New Roman" w:hAnsi="Courier New" w:cs="Courier New"/>
          <w:color w:val="BCBEC4"/>
          <w:sz w:val="20"/>
          <w:szCs w:val="20"/>
        </w:rPr>
        <w:br/>
        <w:t xml:space="preserve">        </w:t>
      </w:r>
      <w:r w:rsidRPr="003970BD">
        <w:rPr>
          <w:rFonts w:ascii="Courier New" w:eastAsia="Times New Roman" w:hAnsi="Courier New" w:cs="Courier New"/>
          <w:color w:val="C77DBB"/>
          <w:sz w:val="20"/>
          <w:szCs w:val="20"/>
        </w:rPr>
        <w:t>mediaPlayer</w:t>
      </w:r>
      <w:r w:rsidRPr="003970BD">
        <w:rPr>
          <w:rFonts w:ascii="Courier New" w:eastAsia="Times New Roman" w:hAnsi="Courier New" w:cs="Courier New"/>
          <w:color w:val="BCBEC4"/>
          <w:sz w:val="20"/>
          <w:szCs w:val="20"/>
        </w:rPr>
        <w:t>?.</w:t>
      </w:r>
      <w:proofErr w:type="gramStart"/>
      <w:r w:rsidRPr="003970BD">
        <w:rPr>
          <w:rFonts w:ascii="Courier New" w:eastAsia="Times New Roman" w:hAnsi="Courier New" w:cs="Courier New"/>
          <w:color w:val="BCBEC4"/>
          <w:sz w:val="20"/>
          <w:szCs w:val="20"/>
        </w:rPr>
        <w:t>release</w:t>
      </w:r>
      <w:proofErr w:type="gramEnd"/>
      <w:r w:rsidRPr="003970BD">
        <w:rPr>
          <w:rFonts w:ascii="Courier New" w:eastAsia="Times New Roman" w:hAnsi="Courier New" w:cs="Courier New"/>
          <w:color w:val="BCBEC4"/>
          <w:sz w:val="20"/>
          <w:szCs w:val="20"/>
        </w:rPr>
        <w:t>()</w:t>
      </w:r>
      <w:r w:rsidRPr="003970BD">
        <w:rPr>
          <w:rFonts w:ascii="Courier New" w:eastAsia="Times New Roman" w:hAnsi="Courier New" w:cs="Courier New"/>
          <w:color w:val="BCBEC4"/>
          <w:sz w:val="20"/>
          <w:szCs w:val="20"/>
        </w:rPr>
        <w:br/>
        <w:t xml:space="preserve">        </w:t>
      </w:r>
      <w:r w:rsidRPr="003970BD">
        <w:rPr>
          <w:rFonts w:ascii="Courier New" w:eastAsia="Times New Roman" w:hAnsi="Courier New" w:cs="Courier New"/>
          <w:color w:val="C77DBB"/>
          <w:sz w:val="20"/>
          <w:szCs w:val="20"/>
        </w:rPr>
        <w:t xml:space="preserve">mediaPlayer </w:t>
      </w:r>
      <w:r w:rsidRPr="003970BD">
        <w:rPr>
          <w:rFonts w:ascii="Courier New" w:eastAsia="Times New Roman" w:hAnsi="Courier New" w:cs="Courier New"/>
          <w:color w:val="BCBEC4"/>
          <w:sz w:val="20"/>
          <w:szCs w:val="20"/>
        </w:rPr>
        <w:t>= MediaPlayer.create(</w:t>
      </w:r>
      <w:r w:rsidRPr="003970BD">
        <w:rPr>
          <w:rFonts w:ascii="Courier New" w:eastAsia="Times New Roman" w:hAnsi="Courier New" w:cs="Courier New"/>
          <w:color w:val="CF8E6D"/>
          <w:sz w:val="20"/>
          <w:szCs w:val="20"/>
        </w:rPr>
        <w:t>this</w:t>
      </w:r>
      <w:r w:rsidRPr="003970BD">
        <w:rPr>
          <w:rFonts w:ascii="Courier New" w:eastAsia="Times New Roman" w:hAnsi="Courier New" w:cs="Courier New"/>
          <w:color w:val="BCBEC4"/>
          <w:sz w:val="20"/>
          <w:szCs w:val="20"/>
        </w:rPr>
        <w:t>, screenItem.</w:t>
      </w:r>
      <w:r w:rsidRPr="003970BD">
        <w:rPr>
          <w:rFonts w:ascii="Courier New" w:eastAsia="Times New Roman" w:hAnsi="Courier New" w:cs="Courier New"/>
          <w:color w:val="C77DBB"/>
          <w:sz w:val="20"/>
          <w:szCs w:val="20"/>
        </w:rPr>
        <w:t>audio</w:t>
      </w:r>
      <w:r w:rsidRPr="003970BD">
        <w:rPr>
          <w:rFonts w:ascii="Courier New" w:eastAsia="Times New Roman" w:hAnsi="Courier New" w:cs="Courier New"/>
          <w:color w:val="BCBEC4"/>
          <w:sz w:val="20"/>
          <w:szCs w:val="20"/>
        </w:rPr>
        <w:t>)</w:t>
      </w:r>
      <w:r w:rsidRPr="003970BD">
        <w:rPr>
          <w:rFonts w:ascii="Courier New" w:eastAsia="Times New Roman" w:hAnsi="Courier New" w:cs="Courier New"/>
          <w:color w:val="BCBEC4"/>
          <w:sz w:val="20"/>
          <w:szCs w:val="20"/>
        </w:rPr>
        <w:br/>
        <w:t xml:space="preserve">        </w:t>
      </w:r>
      <w:r w:rsidRPr="003970BD">
        <w:rPr>
          <w:rFonts w:ascii="Courier New" w:eastAsia="Times New Roman" w:hAnsi="Courier New" w:cs="Courier New"/>
          <w:color w:val="C77DBB"/>
          <w:sz w:val="20"/>
          <w:szCs w:val="20"/>
        </w:rPr>
        <w:t>mediaPlayer</w:t>
      </w:r>
      <w:r w:rsidRPr="003970BD">
        <w:rPr>
          <w:rFonts w:ascii="Courier New" w:eastAsia="Times New Roman" w:hAnsi="Courier New" w:cs="Courier New"/>
          <w:color w:val="BCBEC4"/>
          <w:sz w:val="20"/>
          <w:szCs w:val="20"/>
        </w:rPr>
        <w:t>?.</w:t>
      </w:r>
      <w:proofErr w:type="gramStart"/>
      <w:r w:rsidRPr="003970BD">
        <w:rPr>
          <w:rFonts w:ascii="Courier New" w:eastAsia="Times New Roman" w:hAnsi="Courier New" w:cs="Courier New"/>
          <w:color w:val="BCBEC4"/>
          <w:sz w:val="20"/>
          <w:szCs w:val="20"/>
        </w:rPr>
        <w:t>start</w:t>
      </w:r>
      <w:proofErr w:type="gramEnd"/>
      <w:r w:rsidRPr="003970BD">
        <w:rPr>
          <w:rFonts w:ascii="Courier New" w:eastAsia="Times New Roman" w:hAnsi="Courier New" w:cs="Courier New"/>
          <w:color w:val="BCBEC4"/>
          <w:sz w:val="20"/>
          <w:szCs w:val="20"/>
        </w:rPr>
        <w:t>()</w:t>
      </w:r>
      <w:r w:rsidRPr="003970BD">
        <w:rPr>
          <w:rFonts w:ascii="Courier New" w:eastAsia="Times New Roman" w:hAnsi="Courier New" w:cs="Courier New"/>
          <w:color w:val="BCBEC4"/>
          <w:sz w:val="20"/>
          <w:szCs w:val="20"/>
        </w:rPr>
        <w:br/>
        <w:t xml:space="preserve">    }</w:t>
      </w:r>
      <w:r w:rsidRPr="003970BD">
        <w:rPr>
          <w:rFonts w:ascii="Courier New" w:eastAsia="Times New Roman" w:hAnsi="Courier New" w:cs="Courier New"/>
          <w:color w:val="BCBEC4"/>
          <w:sz w:val="20"/>
          <w:szCs w:val="20"/>
        </w:rPr>
        <w:br/>
      </w:r>
      <w:r w:rsidRPr="003970BD">
        <w:rPr>
          <w:rFonts w:ascii="Courier New" w:eastAsia="Times New Roman" w:hAnsi="Courier New" w:cs="Courier New"/>
          <w:color w:val="BCBEC4"/>
          <w:sz w:val="20"/>
          <w:szCs w:val="20"/>
        </w:rPr>
        <w:br/>
        <w:t xml:space="preserve">    </w:t>
      </w:r>
      <w:r w:rsidRPr="003970BD">
        <w:rPr>
          <w:rFonts w:ascii="Courier New" w:eastAsia="Times New Roman" w:hAnsi="Courier New" w:cs="Courier New"/>
          <w:i/>
          <w:iCs/>
          <w:color w:val="5F826B"/>
          <w:sz w:val="20"/>
          <w:szCs w:val="20"/>
        </w:rPr>
        <w:t>/**</w:t>
      </w:r>
      <w:r w:rsidRPr="003970BD">
        <w:rPr>
          <w:rFonts w:ascii="Courier New" w:eastAsia="Times New Roman" w:hAnsi="Courier New" w:cs="Courier New"/>
          <w:i/>
          <w:iCs/>
          <w:color w:val="5F826B"/>
          <w:sz w:val="20"/>
          <w:szCs w:val="20"/>
        </w:rPr>
        <w:br/>
        <w:t xml:space="preserve">     * Configura la interfaz al llegar a la última pantalla del tutorial.</w:t>
      </w:r>
      <w:r w:rsidRPr="003970BD">
        <w:rPr>
          <w:rFonts w:ascii="Courier New" w:eastAsia="Times New Roman" w:hAnsi="Courier New" w:cs="Courier New"/>
          <w:i/>
          <w:iCs/>
          <w:color w:val="5F826B"/>
          <w:sz w:val="20"/>
          <w:szCs w:val="20"/>
        </w:rPr>
        <w:br/>
        <w:t xml:space="preserve">     * Cambia la visibilidad de los botones y oculta el indicador de tabulador.</w:t>
      </w:r>
      <w:r w:rsidRPr="003970BD">
        <w:rPr>
          <w:rFonts w:ascii="Courier New" w:eastAsia="Times New Roman" w:hAnsi="Courier New" w:cs="Courier New"/>
          <w:i/>
          <w:iCs/>
          <w:color w:val="5F826B"/>
          <w:sz w:val="20"/>
          <w:szCs w:val="20"/>
        </w:rPr>
        <w:br/>
        <w:t xml:space="preserve">     */</w:t>
      </w:r>
      <w:r w:rsidRPr="003970BD">
        <w:rPr>
          <w:rFonts w:ascii="Courier New" w:eastAsia="Times New Roman" w:hAnsi="Courier New" w:cs="Courier New"/>
          <w:i/>
          <w:iCs/>
          <w:color w:val="5F826B"/>
          <w:sz w:val="20"/>
          <w:szCs w:val="20"/>
        </w:rPr>
        <w:br/>
        <w:t xml:space="preserve">    </w:t>
      </w:r>
      <w:proofErr w:type="gramStart"/>
      <w:r w:rsidRPr="003970BD">
        <w:rPr>
          <w:rFonts w:ascii="Courier New" w:eastAsia="Times New Roman" w:hAnsi="Courier New" w:cs="Courier New"/>
          <w:color w:val="CF8E6D"/>
          <w:sz w:val="20"/>
          <w:szCs w:val="20"/>
        </w:rPr>
        <w:t>private</w:t>
      </w:r>
      <w:proofErr w:type="gramEnd"/>
      <w:r w:rsidRPr="003970BD">
        <w:rPr>
          <w:rFonts w:ascii="Courier New" w:eastAsia="Times New Roman" w:hAnsi="Courier New" w:cs="Courier New"/>
          <w:color w:val="CF8E6D"/>
          <w:sz w:val="20"/>
          <w:szCs w:val="20"/>
        </w:rPr>
        <w:t xml:space="preserve"> fun </w:t>
      </w:r>
      <w:r w:rsidRPr="003970BD">
        <w:rPr>
          <w:rFonts w:ascii="Courier New" w:eastAsia="Times New Roman" w:hAnsi="Courier New" w:cs="Courier New"/>
          <w:color w:val="56A8F5"/>
          <w:sz w:val="20"/>
          <w:szCs w:val="20"/>
        </w:rPr>
        <w:t>loadLastScreen</w:t>
      </w:r>
      <w:r w:rsidRPr="003970BD">
        <w:rPr>
          <w:rFonts w:ascii="Courier New" w:eastAsia="Times New Roman" w:hAnsi="Courier New" w:cs="Courier New"/>
          <w:color w:val="BCBEC4"/>
          <w:sz w:val="20"/>
          <w:szCs w:val="20"/>
        </w:rPr>
        <w:t>() {</w:t>
      </w:r>
      <w:r w:rsidRPr="003970BD">
        <w:rPr>
          <w:rFonts w:ascii="Courier New" w:eastAsia="Times New Roman" w:hAnsi="Courier New" w:cs="Courier New"/>
          <w:color w:val="BCBEC4"/>
          <w:sz w:val="20"/>
          <w:szCs w:val="20"/>
        </w:rPr>
        <w:br/>
        <w:t xml:space="preserve">        </w:t>
      </w:r>
      <w:r w:rsidRPr="003970BD">
        <w:rPr>
          <w:rFonts w:ascii="Courier New" w:eastAsia="Times New Roman" w:hAnsi="Courier New" w:cs="Courier New"/>
          <w:color w:val="C77DBB"/>
          <w:sz w:val="20"/>
          <w:szCs w:val="20"/>
        </w:rPr>
        <w:t>btnNext</w:t>
      </w:r>
      <w:r w:rsidRPr="003970BD">
        <w:rPr>
          <w:rFonts w:ascii="Courier New" w:eastAsia="Times New Roman" w:hAnsi="Courier New" w:cs="Courier New"/>
          <w:color w:val="BCBEC4"/>
          <w:sz w:val="20"/>
          <w:szCs w:val="20"/>
        </w:rPr>
        <w:t>.</w:t>
      </w:r>
      <w:r w:rsidRPr="003970BD">
        <w:rPr>
          <w:rFonts w:ascii="Courier New" w:eastAsia="Times New Roman" w:hAnsi="Courier New" w:cs="Courier New"/>
          <w:i/>
          <w:iCs/>
          <w:color w:val="C77DBB"/>
          <w:sz w:val="20"/>
          <w:szCs w:val="20"/>
        </w:rPr>
        <w:t xml:space="preserve">visibility </w:t>
      </w:r>
      <w:r w:rsidRPr="003970BD">
        <w:rPr>
          <w:rFonts w:ascii="Courier New" w:eastAsia="Times New Roman" w:hAnsi="Courier New" w:cs="Courier New"/>
          <w:color w:val="BCBEC4"/>
          <w:sz w:val="20"/>
          <w:szCs w:val="20"/>
        </w:rPr>
        <w:t>= View.</w:t>
      </w:r>
      <w:r w:rsidRPr="003970BD">
        <w:rPr>
          <w:rFonts w:ascii="Courier New" w:eastAsia="Times New Roman" w:hAnsi="Courier New" w:cs="Courier New"/>
          <w:i/>
          <w:iCs/>
          <w:color w:val="C77DBB"/>
          <w:sz w:val="20"/>
          <w:szCs w:val="20"/>
        </w:rPr>
        <w:t>INVISIBLE</w:t>
      </w:r>
      <w:r w:rsidRPr="003970BD">
        <w:rPr>
          <w:rFonts w:ascii="Courier New" w:eastAsia="Times New Roman" w:hAnsi="Courier New" w:cs="Courier New"/>
          <w:i/>
          <w:iCs/>
          <w:color w:val="C77DBB"/>
          <w:sz w:val="20"/>
          <w:szCs w:val="20"/>
        </w:rPr>
        <w:br/>
        <w:t xml:space="preserve">        </w:t>
      </w:r>
      <w:r w:rsidRPr="003970BD">
        <w:rPr>
          <w:rFonts w:ascii="Courier New" w:eastAsia="Times New Roman" w:hAnsi="Courier New" w:cs="Courier New"/>
          <w:color w:val="C77DBB"/>
          <w:sz w:val="20"/>
          <w:szCs w:val="20"/>
        </w:rPr>
        <w:t>btnGetStarted</w:t>
      </w:r>
      <w:r w:rsidRPr="003970BD">
        <w:rPr>
          <w:rFonts w:ascii="Courier New" w:eastAsia="Times New Roman" w:hAnsi="Courier New" w:cs="Courier New"/>
          <w:color w:val="BCBEC4"/>
          <w:sz w:val="20"/>
          <w:szCs w:val="20"/>
        </w:rPr>
        <w:t>.</w:t>
      </w:r>
      <w:r w:rsidRPr="003970BD">
        <w:rPr>
          <w:rFonts w:ascii="Courier New" w:eastAsia="Times New Roman" w:hAnsi="Courier New" w:cs="Courier New"/>
          <w:i/>
          <w:iCs/>
          <w:color w:val="C77DBB"/>
          <w:sz w:val="20"/>
          <w:szCs w:val="20"/>
        </w:rPr>
        <w:t xml:space="preserve">visibility </w:t>
      </w:r>
      <w:r w:rsidRPr="003970BD">
        <w:rPr>
          <w:rFonts w:ascii="Courier New" w:eastAsia="Times New Roman" w:hAnsi="Courier New" w:cs="Courier New"/>
          <w:color w:val="BCBEC4"/>
          <w:sz w:val="20"/>
          <w:szCs w:val="20"/>
        </w:rPr>
        <w:t>= View.</w:t>
      </w:r>
      <w:r w:rsidRPr="003970BD">
        <w:rPr>
          <w:rFonts w:ascii="Courier New" w:eastAsia="Times New Roman" w:hAnsi="Courier New" w:cs="Courier New"/>
          <w:i/>
          <w:iCs/>
          <w:color w:val="C77DBB"/>
          <w:sz w:val="20"/>
          <w:szCs w:val="20"/>
        </w:rPr>
        <w:t>VISIBLE</w:t>
      </w:r>
      <w:r w:rsidRPr="003970BD">
        <w:rPr>
          <w:rFonts w:ascii="Courier New" w:eastAsia="Times New Roman" w:hAnsi="Courier New" w:cs="Courier New"/>
          <w:i/>
          <w:iCs/>
          <w:color w:val="C77DBB"/>
          <w:sz w:val="20"/>
          <w:szCs w:val="20"/>
        </w:rPr>
        <w:br/>
        <w:t xml:space="preserve">        </w:t>
      </w:r>
      <w:r w:rsidRPr="003970BD">
        <w:rPr>
          <w:rFonts w:ascii="Courier New" w:eastAsia="Times New Roman" w:hAnsi="Courier New" w:cs="Courier New"/>
          <w:color w:val="C77DBB"/>
          <w:sz w:val="20"/>
          <w:szCs w:val="20"/>
        </w:rPr>
        <w:t>tvSkip</w:t>
      </w:r>
      <w:r w:rsidRPr="003970BD">
        <w:rPr>
          <w:rFonts w:ascii="Courier New" w:eastAsia="Times New Roman" w:hAnsi="Courier New" w:cs="Courier New"/>
          <w:color w:val="BCBEC4"/>
          <w:sz w:val="20"/>
          <w:szCs w:val="20"/>
        </w:rPr>
        <w:t>.</w:t>
      </w:r>
      <w:r w:rsidRPr="003970BD">
        <w:rPr>
          <w:rFonts w:ascii="Courier New" w:eastAsia="Times New Roman" w:hAnsi="Courier New" w:cs="Courier New"/>
          <w:i/>
          <w:iCs/>
          <w:color w:val="C77DBB"/>
          <w:sz w:val="20"/>
          <w:szCs w:val="20"/>
        </w:rPr>
        <w:t xml:space="preserve">visibility </w:t>
      </w:r>
      <w:r w:rsidRPr="003970BD">
        <w:rPr>
          <w:rFonts w:ascii="Courier New" w:eastAsia="Times New Roman" w:hAnsi="Courier New" w:cs="Courier New"/>
          <w:color w:val="BCBEC4"/>
          <w:sz w:val="20"/>
          <w:szCs w:val="20"/>
        </w:rPr>
        <w:t>= View.</w:t>
      </w:r>
      <w:r w:rsidRPr="003970BD">
        <w:rPr>
          <w:rFonts w:ascii="Courier New" w:eastAsia="Times New Roman" w:hAnsi="Courier New" w:cs="Courier New"/>
          <w:i/>
          <w:iCs/>
          <w:color w:val="C77DBB"/>
          <w:sz w:val="20"/>
          <w:szCs w:val="20"/>
        </w:rPr>
        <w:t>INVISIBLE</w:t>
      </w:r>
      <w:r w:rsidRPr="003970BD">
        <w:rPr>
          <w:rFonts w:ascii="Courier New" w:eastAsia="Times New Roman" w:hAnsi="Courier New" w:cs="Courier New"/>
          <w:i/>
          <w:iCs/>
          <w:color w:val="C77DBB"/>
          <w:sz w:val="20"/>
          <w:szCs w:val="20"/>
        </w:rPr>
        <w:br/>
        <w:t xml:space="preserve">        </w:t>
      </w:r>
      <w:r w:rsidRPr="003970BD">
        <w:rPr>
          <w:rFonts w:ascii="Courier New" w:eastAsia="Times New Roman" w:hAnsi="Courier New" w:cs="Courier New"/>
          <w:color w:val="C77DBB"/>
          <w:sz w:val="20"/>
          <w:szCs w:val="20"/>
        </w:rPr>
        <w:t>tabIndicator</w:t>
      </w:r>
      <w:r w:rsidRPr="003970BD">
        <w:rPr>
          <w:rFonts w:ascii="Courier New" w:eastAsia="Times New Roman" w:hAnsi="Courier New" w:cs="Courier New"/>
          <w:color w:val="BCBEC4"/>
          <w:sz w:val="20"/>
          <w:szCs w:val="20"/>
        </w:rPr>
        <w:t>.</w:t>
      </w:r>
      <w:r w:rsidRPr="003970BD">
        <w:rPr>
          <w:rFonts w:ascii="Courier New" w:eastAsia="Times New Roman" w:hAnsi="Courier New" w:cs="Courier New"/>
          <w:i/>
          <w:iCs/>
          <w:color w:val="C77DBB"/>
          <w:sz w:val="20"/>
          <w:szCs w:val="20"/>
        </w:rPr>
        <w:t xml:space="preserve">visibility </w:t>
      </w:r>
      <w:r w:rsidRPr="003970BD">
        <w:rPr>
          <w:rFonts w:ascii="Courier New" w:eastAsia="Times New Roman" w:hAnsi="Courier New" w:cs="Courier New"/>
          <w:color w:val="BCBEC4"/>
          <w:sz w:val="20"/>
          <w:szCs w:val="20"/>
        </w:rPr>
        <w:t>= View.</w:t>
      </w:r>
      <w:r w:rsidRPr="003970BD">
        <w:rPr>
          <w:rFonts w:ascii="Courier New" w:eastAsia="Times New Roman" w:hAnsi="Courier New" w:cs="Courier New"/>
          <w:i/>
          <w:iCs/>
          <w:color w:val="C77DBB"/>
          <w:sz w:val="20"/>
          <w:szCs w:val="20"/>
        </w:rPr>
        <w:t>INVISIBLE</w:t>
      </w:r>
      <w:r w:rsidRPr="003970BD">
        <w:rPr>
          <w:rFonts w:ascii="Courier New" w:eastAsia="Times New Roman" w:hAnsi="Courier New" w:cs="Courier New"/>
          <w:i/>
          <w:iCs/>
          <w:color w:val="C77DBB"/>
          <w:sz w:val="20"/>
          <w:szCs w:val="20"/>
        </w:rPr>
        <w:br/>
        <w:t xml:space="preserve">        </w:t>
      </w:r>
      <w:r w:rsidRPr="003970BD">
        <w:rPr>
          <w:rFonts w:ascii="Courier New" w:eastAsia="Times New Roman" w:hAnsi="Courier New" w:cs="Courier New"/>
          <w:color w:val="C77DBB"/>
          <w:sz w:val="20"/>
          <w:szCs w:val="20"/>
        </w:rPr>
        <w:t>btnGetStarted</w:t>
      </w:r>
      <w:r w:rsidRPr="003970BD">
        <w:rPr>
          <w:rFonts w:ascii="Courier New" w:eastAsia="Times New Roman" w:hAnsi="Courier New" w:cs="Courier New"/>
          <w:color w:val="BCBEC4"/>
          <w:sz w:val="20"/>
          <w:szCs w:val="20"/>
        </w:rPr>
        <w:t>.</w:t>
      </w:r>
      <w:r w:rsidRPr="003970BD">
        <w:rPr>
          <w:rFonts w:ascii="Courier New" w:eastAsia="Times New Roman" w:hAnsi="Courier New" w:cs="Courier New"/>
          <w:i/>
          <w:iCs/>
          <w:color w:val="C77DBB"/>
          <w:sz w:val="20"/>
          <w:szCs w:val="20"/>
        </w:rPr>
        <w:t xml:space="preserve">animation </w:t>
      </w:r>
      <w:r w:rsidRPr="003970BD">
        <w:rPr>
          <w:rFonts w:ascii="Courier New" w:eastAsia="Times New Roman" w:hAnsi="Courier New" w:cs="Courier New"/>
          <w:color w:val="BCBEC4"/>
          <w:sz w:val="20"/>
          <w:szCs w:val="20"/>
        </w:rPr>
        <w:t xml:space="preserve">= </w:t>
      </w:r>
      <w:r w:rsidRPr="003970BD">
        <w:rPr>
          <w:rFonts w:ascii="Courier New" w:eastAsia="Times New Roman" w:hAnsi="Courier New" w:cs="Courier New"/>
          <w:color w:val="C77DBB"/>
          <w:sz w:val="20"/>
          <w:szCs w:val="20"/>
        </w:rPr>
        <w:t>btnAnim</w:t>
      </w:r>
      <w:r w:rsidRPr="003970BD">
        <w:rPr>
          <w:rFonts w:ascii="Courier New" w:eastAsia="Times New Roman" w:hAnsi="Courier New" w:cs="Courier New"/>
          <w:color w:val="C77DBB"/>
          <w:sz w:val="20"/>
          <w:szCs w:val="20"/>
        </w:rPr>
        <w:br/>
        <w:t xml:space="preserve">    </w:t>
      </w:r>
      <w:r w:rsidRPr="003970BD">
        <w:rPr>
          <w:rFonts w:ascii="Courier New" w:eastAsia="Times New Roman" w:hAnsi="Courier New" w:cs="Courier New"/>
          <w:color w:val="BCBEC4"/>
          <w:sz w:val="20"/>
          <w:szCs w:val="20"/>
        </w:rPr>
        <w:t>}</w:t>
      </w:r>
      <w:r w:rsidRPr="003970BD">
        <w:rPr>
          <w:rFonts w:ascii="Courier New" w:eastAsia="Times New Roman" w:hAnsi="Courier New" w:cs="Courier New"/>
          <w:color w:val="BCBEC4"/>
          <w:sz w:val="20"/>
          <w:szCs w:val="20"/>
        </w:rPr>
        <w:br/>
      </w:r>
      <w:r w:rsidRPr="003970BD">
        <w:rPr>
          <w:rFonts w:ascii="Courier New" w:eastAsia="Times New Roman" w:hAnsi="Courier New" w:cs="Courier New"/>
          <w:color w:val="BCBEC4"/>
          <w:sz w:val="20"/>
          <w:szCs w:val="20"/>
        </w:rPr>
        <w:br/>
        <w:t xml:space="preserve">    </w:t>
      </w:r>
      <w:r w:rsidRPr="003970BD">
        <w:rPr>
          <w:rFonts w:ascii="Courier New" w:eastAsia="Times New Roman" w:hAnsi="Courier New" w:cs="Courier New"/>
          <w:i/>
          <w:iCs/>
          <w:color w:val="5F826B"/>
          <w:sz w:val="20"/>
          <w:szCs w:val="20"/>
        </w:rPr>
        <w:t>/**</w:t>
      </w:r>
      <w:r w:rsidRPr="003970BD">
        <w:rPr>
          <w:rFonts w:ascii="Courier New" w:eastAsia="Times New Roman" w:hAnsi="Courier New" w:cs="Courier New"/>
          <w:i/>
          <w:iCs/>
          <w:color w:val="5F826B"/>
          <w:sz w:val="20"/>
          <w:szCs w:val="20"/>
        </w:rPr>
        <w:br/>
        <w:t xml:space="preserve">     * Navega hacia la actividad principal (IntroActivity) cuando se finaliza el tutorial.</w:t>
      </w:r>
      <w:r w:rsidRPr="003970BD">
        <w:rPr>
          <w:rFonts w:ascii="Courier New" w:eastAsia="Times New Roman" w:hAnsi="Courier New" w:cs="Courier New"/>
          <w:i/>
          <w:iCs/>
          <w:color w:val="5F826B"/>
          <w:sz w:val="20"/>
          <w:szCs w:val="20"/>
        </w:rPr>
        <w:br/>
        <w:t xml:space="preserve">     */</w:t>
      </w:r>
      <w:r w:rsidRPr="003970BD">
        <w:rPr>
          <w:rFonts w:ascii="Courier New" w:eastAsia="Times New Roman" w:hAnsi="Courier New" w:cs="Courier New"/>
          <w:i/>
          <w:iCs/>
          <w:color w:val="5F826B"/>
          <w:sz w:val="20"/>
          <w:szCs w:val="20"/>
        </w:rPr>
        <w:br/>
      </w:r>
      <w:r w:rsidRPr="003970BD">
        <w:rPr>
          <w:rFonts w:ascii="Courier New" w:eastAsia="Times New Roman" w:hAnsi="Courier New" w:cs="Courier New"/>
          <w:i/>
          <w:iCs/>
          <w:color w:val="5F826B"/>
          <w:sz w:val="20"/>
          <w:szCs w:val="20"/>
        </w:rPr>
        <w:lastRenderedPageBreak/>
        <w:t xml:space="preserve">    </w:t>
      </w:r>
      <w:proofErr w:type="gramStart"/>
      <w:r w:rsidRPr="003970BD">
        <w:rPr>
          <w:rFonts w:ascii="Courier New" w:eastAsia="Times New Roman" w:hAnsi="Courier New" w:cs="Courier New"/>
          <w:color w:val="CF8E6D"/>
          <w:sz w:val="20"/>
          <w:szCs w:val="20"/>
        </w:rPr>
        <w:t>private</w:t>
      </w:r>
      <w:proofErr w:type="gramEnd"/>
      <w:r w:rsidRPr="003970BD">
        <w:rPr>
          <w:rFonts w:ascii="Courier New" w:eastAsia="Times New Roman" w:hAnsi="Courier New" w:cs="Courier New"/>
          <w:color w:val="CF8E6D"/>
          <w:sz w:val="20"/>
          <w:szCs w:val="20"/>
        </w:rPr>
        <w:t xml:space="preserve"> fun </w:t>
      </w:r>
      <w:r w:rsidRPr="003970BD">
        <w:rPr>
          <w:rFonts w:ascii="Courier New" w:eastAsia="Times New Roman" w:hAnsi="Courier New" w:cs="Courier New"/>
          <w:color w:val="56A8F5"/>
          <w:sz w:val="20"/>
          <w:szCs w:val="20"/>
        </w:rPr>
        <w:t>backToIntroActivity</w:t>
      </w:r>
      <w:r w:rsidRPr="003970BD">
        <w:rPr>
          <w:rFonts w:ascii="Courier New" w:eastAsia="Times New Roman" w:hAnsi="Courier New" w:cs="Courier New"/>
          <w:color w:val="BCBEC4"/>
          <w:sz w:val="20"/>
          <w:szCs w:val="20"/>
        </w:rPr>
        <w:t>() {</w:t>
      </w:r>
      <w:r w:rsidRPr="003970BD">
        <w:rPr>
          <w:rFonts w:ascii="Courier New" w:eastAsia="Times New Roman" w:hAnsi="Courier New" w:cs="Courier New"/>
          <w:color w:val="BCBEC4"/>
          <w:sz w:val="20"/>
          <w:szCs w:val="20"/>
        </w:rPr>
        <w:br/>
        <w:t xml:space="preserve">        </w:t>
      </w:r>
      <w:r w:rsidRPr="003970BD">
        <w:rPr>
          <w:rFonts w:ascii="Courier New" w:eastAsia="Times New Roman" w:hAnsi="Courier New" w:cs="Courier New"/>
          <w:color w:val="CF8E6D"/>
          <w:sz w:val="20"/>
          <w:szCs w:val="20"/>
        </w:rPr>
        <w:t xml:space="preserve">val </w:t>
      </w:r>
      <w:r w:rsidRPr="003970BD">
        <w:rPr>
          <w:rFonts w:ascii="Courier New" w:eastAsia="Times New Roman" w:hAnsi="Courier New" w:cs="Courier New"/>
          <w:color w:val="BCBEC4"/>
          <w:sz w:val="20"/>
          <w:szCs w:val="20"/>
        </w:rPr>
        <w:t>intent = Intent(</w:t>
      </w:r>
      <w:r w:rsidRPr="003970BD">
        <w:rPr>
          <w:rFonts w:ascii="Courier New" w:eastAsia="Times New Roman" w:hAnsi="Courier New" w:cs="Courier New"/>
          <w:color w:val="CF8E6D"/>
          <w:sz w:val="20"/>
          <w:szCs w:val="20"/>
        </w:rPr>
        <w:t>this</w:t>
      </w:r>
      <w:r w:rsidRPr="003970BD">
        <w:rPr>
          <w:rFonts w:ascii="Courier New" w:eastAsia="Times New Roman" w:hAnsi="Courier New" w:cs="Courier New"/>
          <w:color w:val="BCBEC4"/>
          <w:sz w:val="20"/>
          <w:szCs w:val="20"/>
        </w:rPr>
        <w:t>, IntroActivity::</w:t>
      </w:r>
      <w:r w:rsidRPr="003970BD">
        <w:rPr>
          <w:rFonts w:ascii="Courier New" w:eastAsia="Times New Roman" w:hAnsi="Courier New" w:cs="Courier New"/>
          <w:color w:val="CF8E6D"/>
          <w:sz w:val="20"/>
          <w:szCs w:val="20"/>
        </w:rPr>
        <w:t>class</w:t>
      </w:r>
      <w:r w:rsidRPr="003970BD">
        <w:rPr>
          <w:rFonts w:ascii="Courier New" w:eastAsia="Times New Roman" w:hAnsi="Courier New" w:cs="Courier New"/>
          <w:color w:val="BCBEC4"/>
          <w:sz w:val="20"/>
          <w:szCs w:val="20"/>
        </w:rPr>
        <w:t>.</w:t>
      </w:r>
      <w:r w:rsidRPr="003970BD">
        <w:rPr>
          <w:rFonts w:ascii="Courier New" w:eastAsia="Times New Roman" w:hAnsi="Courier New" w:cs="Courier New"/>
          <w:i/>
          <w:iCs/>
          <w:color w:val="C77DBB"/>
          <w:sz w:val="20"/>
          <w:szCs w:val="20"/>
        </w:rPr>
        <w:t>java</w:t>
      </w:r>
      <w:r w:rsidRPr="003970BD">
        <w:rPr>
          <w:rFonts w:ascii="Courier New" w:eastAsia="Times New Roman" w:hAnsi="Courier New" w:cs="Courier New"/>
          <w:color w:val="BCBEC4"/>
          <w:sz w:val="20"/>
          <w:szCs w:val="20"/>
        </w:rPr>
        <w:t>)</w:t>
      </w:r>
      <w:r w:rsidRPr="003970BD">
        <w:rPr>
          <w:rFonts w:ascii="Courier New" w:eastAsia="Times New Roman" w:hAnsi="Courier New" w:cs="Courier New"/>
          <w:color w:val="BCBEC4"/>
          <w:sz w:val="20"/>
          <w:szCs w:val="20"/>
        </w:rPr>
        <w:br/>
        <w:t xml:space="preserve">        startActivity(intent)</w:t>
      </w:r>
      <w:r w:rsidRPr="003970BD">
        <w:rPr>
          <w:rFonts w:ascii="Courier New" w:eastAsia="Times New Roman" w:hAnsi="Courier New" w:cs="Courier New"/>
          <w:color w:val="BCBEC4"/>
          <w:sz w:val="20"/>
          <w:szCs w:val="20"/>
        </w:rPr>
        <w:br/>
        <w:t xml:space="preserve">        finish()  </w:t>
      </w:r>
      <w:r w:rsidRPr="003970BD">
        <w:rPr>
          <w:rFonts w:ascii="Courier New" w:eastAsia="Times New Roman" w:hAnsi="Courier New" w:cs="Courier New"/>
          <w:color w:val="7A7E85"/>
          <w:sz w:val="20"/>
          <w:szCs w:val="20"/>
        </w:rPr>
        <w:t>// Finaliza la actividad actual</w:t>
      </w:r>
      <w:r w:rsidRPr="003970BD">
        <w:rPr>
          <w:rFonts w:ascii="Courier New" w:eastAsia="Times New Roman" w:hAnsi="Courier New" w:cs="Courier New"/>
          <w:color w:val="7A7E85"/>
          <w:sz w:val="20"/>
          <w:szCs w:val="20"/>
        </w:rPr>
        <w:br/>
        <w:t xml:space="preserve">    </w:t>
      </w:r>
      <w:r w:rsidRPr="003970BD">
        <w:rPr>
          <w:rFonts w:ascii="Courier New" w:eastAsia="Times New Roman" w:hAnsi="Courier New" w:cs="Courier New"/>
          <w:color w:val="BCBEC4"/>
          <w:sz w:val="20"/>
          <w:szCs w:val="20"/>
        </w:rPr>
        <w:t>}</w:t>
      </w:r>
      <w:r w:rsidRPr="003970BD">
        <w:rPr>
          <w:rFonts w:ascii="Courier New" w:eastAsia="Times New Roman" w:hAnsi="Courier New" w:cs="Courier New"/>
          <w:color w:val="BCBEC4"/>
          <w:sz w:val="20"/>
          <w:szCs w:val="20"/>
        </w:rPr>
        <w:br/>
      </w:r>
      <w:r w:rsidRPr="003970BD">
        <w:rPr>
          <w:rFonts w:ascii="Courier New" w:eastAsia="Times New Roman" w:hAnsi="Courier New" w:cs="Courier New"/>
          <w:color w:val="BCBEC4"/>
          <w:sz w:val="20"/>
          <w:szCs w:val="20"/>
        </w:rPr>
        <w:br/>
        <w:t xml:space="preserve">    </w:t>
      </w:r>
      <w:r w:rsidRPr="003970BD">
        <w:rPr>
          <w:rFonts w:ascii="Courier New" w:eastAsia="Times New Roman" w:hAnsi="Courier New" w:cs="Courier New"/>
          <w:i/>
          <w:iCs/>
          <w:color w:val="5F826B"/>
          <w:sz w:val="20"/>
          <w:szCs w:val="20"/>
        </w:rPr>
        <w:t>/**</w:t>
      </w:r>
      <w:r w:rsidRPr="003970BD">
        <w:rPr>
          <w:rFonts w:ascii="Courier New" w:eastAsia="Times New Roman" w:hAnsi="Courier New" w:cs="Courier New"/>
          <w:i/>
          <w:iCs/>
          <w:color w:val="5F826B"/>
          <w:sz w:val="20"/>
          <w:szCs w:val="20"/>
        </w:rPr>
        <w:br/>
        <w:t xml:space="preserve">     * Libera los recursos del reproductor de medios cuando la actividad es destruida.</w:t>
      </w:r>
      <w:r w:rsidRPr="003970BD">
        <w:rPr>
          <w:rFonts w:ascii="Courier New" w:eastAsia="Times New Roman" w:hAnsi="Courier New" w:cs="Courier New"/>
          <w:i/>
          <w:iCs/>
          <w:color w:val="5F826B"/>
          <w:sz w:val="20"/>
          <w:szCs w:val="20"/>
        </w:rPr>
        <w:br/>
        <w:t xml:space="preserve">     */</w:t>
      </w:r>
      <w:r w:rsidRPr="003970BD">
        <w:rPr>
          <w:rFonts w:ascii="Courier New" w:eastAsia="Times New Roman" w:hAnsi="Courier New" w:cs="Courier New"/>
          <w:i/>
          <w:iCs/>
          <w:color w:val="5F826B"/>
          <w:sz w:val="20"/>
          <w:szCs w:val="20"/>
        </w:rPr>
        <w:br/>
        <w:t xml:space="preserve">    </w:t>
      </w:r>
      <w:proofErr w:type="gramStart"/>
      <w:r w:rsidRPr="003970BD">
        <w:rPr>
          <w:rFonts w:ascii="Courier New" w:eastAsia="Times New Roman" w:hAnsi="Courier New" w:cs="Courier New"/>
          <w:color w:val="CF8E6D"/>
          <w:sz w:val="20"/>
          <w:szCs w:val="20"/>
        </w:rPr>
        <w:t>override</w:t>
      </w:r>
      <w:proofErr w:type="gramEnd"/>
      <w:r w:rsidRPr="003970BD">
        <w:rPr>
          <w:rFonts w:ascii="Courier New" w:eastAsia="Times New Roman" w:hAnsi="Courier New" w:cs="Courier New"/>
          <w:color w:val="CF8E6D"/>
          <w:sz w:val="20"/>
          <w:szCs w:val="20"/>
        </w:rPr>
        <w:t xml:space="preserve"> fun </w:t>
      </w:r>
      <w:r w:rsidRPr="003970BD">
        <w:rPr>
          <w:rFonts w:ascii="Courier New" w:eastAsia="Times New Roman" w:hAnsi="Courier New" w:cs="Courier New"/>
          <w:color w:val="56A8F5"/>
          <w:sz w:val="20"/>
          <w:szCs w:val="20"/>
        </w:rPr>
        <w:t>onDestroy</w:t>
      </w:r>
      <w:r w:rsidRPr="003970BD">
        <w:rPr>
          <w:rFonts w:ascii="Courier New" w:eastAsia="Times New Roman" w:hAnsi="Courier New" w:cs="Courier New"/>
          <w:color w:val="BCBEC4"/>
          <w:sz w:val="20"/>
          <w:szCs w:val="20"/>
        </w:rPr>
        <w:t>() {</w:t>
      </w:r>
      <w:r w:rsidRPr="003970BD">
        <w:rPr>
          <w:rFonts w:ascii="Courier New" w:eastAsia="Times New Roman" w:hAnsi="Courier New" w:cs="Courier New"/>
          <w:color w:val="BCBEC4"/>
          <w:sz w:val="20"/>
          <w:szCs w:val="20"/>
        </w:rPr>
        <w:br/>
        <w:t xml:space="preserve">        </w:t>
      </w:r>
      <w:r w:rsidRPr="003970BD">
        <w:rPr>
          <w:rFonts w:ascii="Courier New" w:eastAsia="Times New Roman" w:hAnsi="Courier New" w:cs="Courier New"/>
          <w:color w:val="CF8E6D"/>
          <w:sz w:val="20"/>
          <w:szCs w:val="20"/>
        </w:rPr>
        <w:t>super</w:t>
      </w:r>
      <w:r w:rsidRPr="003970BD">
        <w:rPr>
          <w:rFonts w:ascii="Courier New" w:eastAsia="Times New Roman" w:hAnsi="Courier New" w:cs="Courier New"/>
          <w:color w:val="BCBEC4"/>
          <w:sz w:val="20"/>
          <w:szCs w:val="20"/>
        </w:rPr>
        <w:t>.onDestroy()</w:t>
      </w:r>
      <w:r w:rsidRPr="003970BD">
        <w:rPr>
          <w:rFonts w:ascii="Courier New" w:eastAsia="Times New Roman" w:hAnsi="Courier New" w:cs="Courier New"/>
          <w:color w:val="BCBEC4"/>
          <w:sz w:val="20"/>
          <w:szCs w:val="20"/>
        </w:rPr>
        <w:br/>
        <w:t xml:space="preserve">        </w:t>
      </w:r>
      <w:r w:rsidRPr="003970BD">
        <w:rPr>
          <w:rFonts w:ascii="Courier New" w:eastAsia="Times New Roman" w:hAnsi="Courier New" w:cs="Courier New"/>
          <w:color w:val="C77DBB"/>
          <w:sz w:val="20"/>
          <w:szCs w:val="20"/>
        </w:rPr>
        <w:t>mediaPlayer</w:t>
      </w:r>
      <w:r w:rsidRPr="003970BD">
        <w:rPr>
          <w:rFonts w:ascii="Courier New" w:eastAsia="Times New Roman" w:hAnsi="Courier New" w:cs="Courier New"/>
          <w:color w:val="BCBEC4"/>
          <w:sz w:val="20"/>
          <w:szCs w:val="20"/>
        </w:rPr>
        <w:t>?.</w:t>
      </w:r>
      <w:proofErr w:type="gramStart"/>
      <w:r w:rsidRPr="003970BD">
        <w:rPr>
          <w:rFonts w:ascii="Courier New" w:eastAsia="Times New Roman" w:hAnsi="Courier New" w:cs="Courier New"/>
          <w:color w:val="BCBEC4"/>
          <w:sz w:val="20"/>
          <w:szCs w:val="20"/>
        </w:rPr>
        <w:t>release</w:t>
      </w:r>
      <w:proofErr w:type="gramEnd"/>
      <w:r w:rsidRPr="003970BD">
        <w:rPr>
          <w:rFonts w:ascii="Courier New" w:eastAsia="Times New Roman" w:hAnsi="Courier New" w:cs="Courier New"/>
          <w:color w:val="BCBEC4"/>
          <w:sz w:val="20"/>
          <w:szCs w:val="20"/>
        </w:rPr>
        <w:t>()</w:t>
      </w:r>
      <w:r w:rsidRPr="003970BD">
        <w:rPr>
          <w:rFonts w:ascii="Courier New" w:eastAsia="Times New Roman" w:hAnsi="Courier New" w:cs="Courier New"/>
          <w:color w:val="BCBEC4"/>
          <w:sz w:val="20"/>
          <w:szCs w:val="20"/>
        </w:rPr>
        <w:br/>
        <w:t xml:space="preserve">    }</w:t>
      </w:r>
      <w:r w:rsidRPr="003970BD">
        <w:rPr>
          <w:rFonts w:ascii="Courier New" w:eastAsia="Times New Roman" w:hAnsi="Courier New" w:cs="Courier New"/>
          <w:color w:val="BCBEC4"/>
          <w:sz w:val="20"/>
          <w:szCs w:val="20"/>
        </w:rPr>
        <w:br/>
        <w:t>}</w:t>
      </w:r>
    </w:p>
    <w:p w14:paraId="4EC932B7" w14:textId="77777777" w:rsidR="00625492" w:rsidRDefault="00625492" w:rsidP="00E106D8"/>
    <w:p w14:paraId="3CB841F5" w14:textId="77777777" w:rsidR="0088073D" w:rsidRPr="003970BD" w:rsidRDefault="0088073D" w:rsidP="00E106D8"/>
    <w:p w14:paraId="6F4DFDCC" w14:textId="6CEE3D60" w:rsidR="00625492" w:rsidRPr="003970BD" w:rsidRDefault="00BB5D35" w:rsidP="005640F5">
      <w:pPr>
        <w:pStyle w:val="Heading2"/>
        <w:numPr>
          <w:ilvl w:val="1"/>
          <w:numId w:val="52"/>
        </w:numPr>
      </w:pPr>
      <w:bookmarkStart w:id="38" w:name="_Toc185100511"/>
      <w:r w:rsidRPr="003970BD">
        <w:t>MCBIA7.py</w:t>
      </w:r>
      <w:bookmarkEnd w:id="38"/>
    </w:p>
    <w:p w14:paraId="4BE09194" w14:textId="77777777" w:rsidR="00BB5D35" w:rsidRDefault="00BB5D35" w:rsidP="00E106D8"/>
    <w:p w14:paraId="5246EF61" w14:textId="77C5750E" w:rsidR="0088073D" w:rsidRDefault="0088073D" w:rsidP="00E106D8">
      <w:r w:rsidRPr="003970BD">
        <w:t>Codigo de entrenamiento del model</w:t>
      </w:r>
      <w:r>
        <w:t>o de clasificación de billetes.</w:t>
      </w:r>
    </w:p>
    <w:p w14:paraId="03C72767" w14:textId="77777777" w:rsidR="0088073D" w:rsidRPr="003970BD" w:rsidRDefault="0088073D" w:rsidP="00E106D8"/>
    <w:p w14:paraId="21BB2BD6"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proofErr w:type="gramStart"/>
      <w:r w:rsidRPr="00EA25D2">
        <w:rPr>
          <w:rFonts w:ascii="Consolas" w:eastAsia="Times New Roman" w:hAnsi="Consolas" w:cs="Times New Roman"/>
          <w:color w:val="C586C0"/>
          <w:sz w:val="21"/>
          <w:szCs w:val="21"/>
          <w:lang w:val="en-US"/>
        </w:rPr>
        <w:t>import</w:t>
      </w:r>
      <w:proofErr w:type="gramEnd"/>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4EC9B0"/>
          <w:sz w:val="21"/>
          <w:szCs w:val="21"/>
          <w:lang w:val="en-US"/>
        </w:rPr>
        <w:t>json</w:t>
      </w:r>
    </w:p>
    <w:p w14:paraId="248D71D2"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proofErr w:type="gramStart"/>
      <w:r w:rsidRPr="00EA25D2">
        <w:rPr>
          <w:rFonts w:ascii="Consolas" w:eastAsia="Times New Roman" w:hAnsi="Consolas" w:cs="Times New Roman"/>
          <w:color w:val="C586C0"/>
          <w:sz w:val="21"/>
          <w:szCs w:val="21"/>
          <w:lang w:val="en-US"/>
        </w:rPr>
        <w:t>import</w:t>
      </w:r>
      <w:proofErr w:type="gramEnd"/>
      <w:r w:rsidRPr="00EA25D2">
        <w:rPr>
          <w:rFonts w:ascii="Consolas" w:eastAsia="Times New Roman" w:hAnsi="Consolas" w:cs="Times New Roman"/>
          <w:color w:val="CCCCCC"/>
          <w:sz w:val="21"/>
          <w:szCs w:val="21"/>
          <w:lang w:val="en-US"/>
        </w:rPr>
        <w:t xml:space="preserve"> tensorflow </w:t>
      </w:r>
      <w:r w:rsidRPr="00EA25D2">
        <w:rPr>
          <w:rFonts w:ascii="Consolas" w:eastAsia="Times New Roman" w:hAnsi="Consolas" w:cs="Times New Roman"/>
          <w:color w:val="C586C0"/>
          <w:sz w:val="21"/>
          <w:szCs w:val="21"/>
          <w:lang w:val="en-US"/>
        </w:rPr>
        <w:t>as</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4EC9B0"/>
          <w:sz w:val="21"/>
          <w:szCs w:val="21"/>
          <w:lang w:val="en-US"/>
        </w:rPr>
        <w:t>tf</w:t>
      </w:r>
    </w:p>
    <w:p w14:paraId="6154428B"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proofErr w:type="gramStart"/>
      <w:r w:rsidRPr="00EA25D2">
        <w:rPr>
          <w:rFonts w:ascii="Consolas" w:eastAsia="Times New Roman" w:hAnsi="Consolas" w:cs="Times New Roman"/>
          <w:color w:val="C586C0"/>
          <w:sz w:val="21"/>
          <w:szCs w:val="21"/>
          <w:lang w:val="en-US"/>
        </w:rPr>
        <w:t>from</w:t>
      </w:r>
      <w:proofErr w:type="gramEnd"/>
      <w:r w:rsidRPr="00EA25D2">
        <w:rPr>
          <w:rFonts w:ascii="Consolas" w:eastAsia="Times New Roman" w:hAnsi="Consolas" w:cs="Times New Roman"/>
          <w:color w:val="CCCCCC"/>
          <w:sz w:val="21"/>
          <w:szCs w:val="21"/>
          <w:lang w:val="en-US"/>
        </w:rPr>
        <w:t xml:space="preserve"> tensorflow.keras </w:t>
      </w:r>
      <w:r w:rsidRPr="00EA25D2">
        <w:rPr>
          <w:rFonts w:ascii="Consolas" w:eastAsia="Times New Roman" w:hAnsi="Consolas" w:cs="Times New Roman"/>
          <w:color w:val="C586C0"/>
          <w:sz w:val="21"/>
          <w:szCs w:val="21"/>
          <w:lang w:val="en-US"/>
        </w:rPr>
        <w:t>import</w:t>
      </w:r>
      <w:r w:rsidRPr="00EA25D2">
        <w:rPr>
          <w:rFonts w:ascii="Consolas" w:eastAsia="Times New Roman" w:hAnsi="Consolas" w:cs="Times New Roman"/>
          <w:color w:val="CCCCCC"/>
          <w:sz w:val="21"/>
          <w:szCs w:val="21"/>
          <w:lang w:val="en-US"/>
        </w:rPr>
        <w:t xml:space="preserve"> layers, models</w:t>
      </w:r>
    </w:p>
    <w:p w14:paraId="7889A7FF"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proofErr w:type="gramStart"/>
      <w:r w:rsidRPr="00EA25D2">
        <w:rPr>
          <w:rFonts w:ascii="Consolas" w:eastAsia="Times New Roman" w:hAnsi="Consolas" w:cs="Times New Roman"/>
          <w:color w:val="C586C0"/>
          <w:sz w:val="21"/>
          <w:szCs w:val="21"/>
          <w:lang w:val="en-US"/>
        </w:rPr>
        <w:t>from</w:t>
      </w:r>
      <w:proofErr w:type="gramEnd"/>
      <w:r w:rsidRPr="00EA25D2">
        <w:rPr>
          <w:rFonts w:ascii="Consolas" w:eastAsia="Times New Roman" w:hAnsi="Consolas" w:cs="Times New Roman"/>
          <w:color w:val="CCCCCC"/>
          <w:sz w:val="21"/>
          <w:szCs w:val="21"/>
          <w:lang w:val="en-US"/>
        </w:rPr>
        <w:t xml:space="preserve"> tensorflow.keras.preprocessing.image </w:t>
      </w:r>
      <w:r w:rsidRPr="00EA25D2">
        <w:rPr>
          <w:rFonts w:ascii="Consolas" w:eastAsia="Times New Roman" w:hAnsi="Consolas" w:cs="Times New Roman"/>
          <w:color w:val="C586C0"/>
          <w:sz w:val="21"/>
          <w:szCs w:val="21"/>
          <w:lang w:val="en-US"/>
        </w:rPr>
        <w:t>import</w:t>
      </w:r>
      <w:r w:rsidRPr="00EA25D2">
        <w:rPr>
          <w:rFonts w:ascii="Consolas" w:eastAsia="Times New Roman" w:hAnsi="Consolas" w:cs="Times New Roman"/>
          <w:color w:val="CCCCCC"/>
          <w:sz w:val="21"/>
          <w:szCs w:val="21"/>
          <w:lang w:val="en-US"/>
        </w:rPr>
        <w:t xml:space="preserve"> ImageDataGenerator</w:t>
      </w:r>
    </w:p>
    <w:p w14:paraId="53FECD88"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proofErr w:type="gramStart"/>
      <w:r w:rsidRPr="00EA25D2">
        <w:rPr>
          <w:rFonts w:ascii="Consolas" w:eastAsia="Times New Roman" w:hAnsi="Consolas" w:cs="Times New Roman"/>
          <w:color w:val="C586C0"/>
          <w:sz w:val="21"/>
          <w:szCs w:val="21"/>
          <w:lang w:val="en-US"/>
        </w:rPr>
        <w:t>from</w:t>
      </w:r>
      <w:proofErr w:type="gramEnd"/>
      <w:r w:rsidRPr="00EA25D2">
        <w:rPr>
          <w:rFonts w:ascii="Consolas" w:eastAsia="Times New Roman" w:hAnsi="Consolas" w:cs="Times New Roman"/>
          <w:color w:val="CCCCCC"/>
          <w:sz w:val="21"/>
          <w:szCs w:val="21"/>
          <w:lang w:val="en-US"/>
        </w:rPr>
        <w:t xml:space="preserve"> tensorflow.keras.callbacks </w:t>
      </w:r>
      <w:r w:rsidRPr="00EA25D2">
        <w:rPr>
          <w:rFonts w:ascii="Consolas" w:eastAsia="Times New Roman" w:hAnsi="Consolas" w:cs="Times New Roman"/>
          <w:color w:val="C586C0"/>
          <w:sz w:val="21"/>
          <w:szCs w:val="21"/>
          <w:lang w:val="en-US"/>
        </w:rPr>
        <w:t>import</w:t>
      </w:r>
      <w:r w:rsidRPr="00EA25D2">
        <w:rPr>
          <w:rFonts w:ascii="Consolas" w:eastAsia="Times New Roman" w:hAnsi="Consolas" w:cs="Times New Roman"/>
          <w:color w:val="CCCCCC"/>
          <w:sz w:val="21"/>
          <w:szCs w:val="21"/>
          <w:lang w:val="en-US"/>
        </w:rPr>
        <w:t xml:space="preserve"> EarlyStopping</w:t>
      </w:r>
    </w:p>
    <w:p w14:paraId="711FC9D2"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proofErr w:type="gramStart"/>
      <w:r w:rsidRPr="003970BD">
        <w:rPr>
          <w:rFonts w:ascii="Consolas" w:eastAsia="Times New Roman" w:hAnsi="Consolas" w:cs="Times New Roman"/>
          <w:color w:val="C586C0"/>
          <w:sz w:val="21"/>
          <w:szCs w:val="21"/>
        </w:rPr>
        <w:t>import</w:t>
      </w:r>
      <w:proofErr w:type="gramEnd"/>
      <w:r w:rsidRPr="003970BD">
        <w:rPr>
          <w:rFonts w:ascii="Consolas" w:eastAsia="Times New Roman" w:hAnsi="Consolas" w:cs="Times New Roman"/>
          <w:color w:val="CCCCCC"/>
          <w:sz w:val="21"/>
          <w:szCs w:val="21"/>
        </w:rPr>
        <w:t xml:space="preserve"> </w:t>
      </w:r>
      <w:r w:rsidRPr="003970BD">
        <w:rPr>
          <w:rFonts w:ascii="Consolas" w:eastAsia="Times New Roman" w:hAnsi="Consolas" w:cs="Times New Roman"/>
          <w:color w:val="4EC9B0"/>
          <w:sz w:val="21"/>
          <w:szCs w:val="21"/>
        </w:rPr>
        <w:t>os</w:t>
      </w:r>
    </w:p>
    <w:p w14:paraId="6B8E814F"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p>
    <w:p w14:paraId="5503B600"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3970BD">
        <w:rPr>
          <w:rFonts w:ascii="Consolas" w:eastAsia="Times New Roman" w:hAnsi="Consolas" w:cs="Times New Roman"/>
          <w:color w:val="6A9955"/>
          <w:sz w:val="21"/>
          <w:szCs w:val="21"/>
        </w:rPr>
        <w:t># Ruta de imagenes</w:t>
      </w:r>
    </w:p>
    <w:p w14:paraId="0A69F30C"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3970BD">
        <w:rPr>
          <w:rFonts w:ascii="Consolas" w:eastAsia="Times New Roman" w:hAnsi="Consolas" w:cs="Times New Roman"/>
          <w:color w:val="9CDCFE"/>
          <w:sz w:val="21"/>
          <w:szCs w:val="21"/>
        </w:rPr>
        <w:t>ruta_imagenes</w:t>
      </w:r>
      <w:r w:rsidRPr="003970BD">
        <w:rPr>
          <w:rFonts w:ascii="Consolas" w:eastAsia="Times New Roman" w:hAnsi="Consolas" w:cs="Times New Roman"/>
          <w:color w:val="CCCCCC"/>
          <w:sz w:val="21"/>
          <w:szCs w:val="21"/>
        </w:rPr>
        <w:t xml:space="preserve"> </w:t>
      </w:r>
      <w:r w:rsidRPr="003970BD">
        <w:rPr>
          <w:rFonts w:ascii="Consolas" w:eastAsia="Times New Roman" w:hAnsi="Consolas" w:cs="Times New Roman"/>
          <w:color w:val="D4D4D4"/>
          <w:sz w:val="21"/>
          <w:szCs w:val="21"/>
        </w:rPr>
        <w:t>=</w:t>
      </w:r>
      <w:r w:rsidRPr="003970BD">
        <w:rPr>
          <w:rFonts w:ascii="Consolas" w:eastAsia="Times New Roman" w:hAnsi="Consolas" w:cs="Times New Roman"/>
          <w:color w:val="CCCCCC"/>
          <w:sz w:val="21"/>
          <w:szCs w:val="21"/>
        </w:rPr>
        <w:t xml:space="preserve"> </w:t>
      </w:r>
      <w:r w:rsidRPr="003970BD">
        <w:rPr>
          <w:rFonts w:ascii="Consolas" w:eastAsia="Times New Roman" w:hAnsi="Consolas" w:cs="Times New Roman"/>
          <w:color w:val="569CD6"/>
          <w:sz w:val="21"/>
          <w:szCs w:val="21"/>
        </w:rPr>
        <w:t>r</w:t>
      </w:r>
      <w:r w:rsidRPr="003970BD">
        <w:rPr>
          <w:rFonts w:ascii="Consolas" w:eastAsia="Times New Roman" w:hAnsi="Consolas" w:cs="Times New Roman"/>
          <w:color w:val="D16969"/>
          <w:sz w:val="21"/>
          <w:szCs w:val="21"/>
        </w:rPr>
        <w:t>'D</w:t>
      </w:r>
      <w:proofErr w:type="gramStart"/>
      <w:r w:rsidRPr="003970BD">
        <w:rPr>
          <w:rFonts w:ascii="Consolas" w:eastAsia="Times New Roman" w:hAnsi="Consolas" w:cs="Times New Roman"/>
          <w:color w:val="D16969"/>
          <w:sz w:val="21"/>
          <w:szCs w:val="21"/>
        </w:rPr>
        <w:t>:</w:t>
      </w:r>
      <w:r w:rsidRPr="003970BD">
        <w:rPr>
          <w:rFonts w:ascii="Consolas" w:eastAsia="Times New Roman" w:hAnsi="Consolas" w:cs="Times New Roman"/>
          <w:color w:val="D7BA7D"/>
          <w:sz w:val="21"/>
          <w:szCs w:val="21"/>
        </w:rPr>
        <w:t>\</w:t>
      </w:r>
      <w:proofErr w:type="gramEnd"/>
      <w:r w:rsidRPr="003970BD">
        <w:rPr>
          <w:rFonts w:ascii="Consolas" w:eastAsia="Times New Roman" w:hAnsi="Consolas" w:cs="Times New Roman"/>
          <w:color w:val="D7BA7D"/>
          <w:sz w:val="21"/>
          <w:szCs w:val="21"/>
        </w:rPr>
        <w:t>I</w:t>
      </w:r>
      <w:r w:rsidRPr="003970BD">
        <w:rPr>
          <w:rFonts w:ascii="Consolas" w:eastAsia="Times New Roman" w:hAnsi="Consolas" w:cs="Times New Roman"/>
          <w:color w:val="D16969"/>
          <w:sz w:val="21"/>
          <w:szCs w:val="21"/>
        </w:rPr>
        <w:t>A-32</w:t>
      </w:r>
      <w:r w:rsidRPr="003970BD">
        <w:rPr>
          <w:rFonts w:ascii="Consolas" w:eastAsia="Times New Roman" w:hAnsi="Consolas" w:cs="Times New Roman"/>
          <w:color w:val="D7BA7D"/>
          <w:sz w:val="21"/>
          <w:szCs w:val="21"/>
        </w:rPr>
        <w:t>\e</w:t>
      </w:r>
      <w:r w:rsidRPr="003970BD">
        <w:rPr>
          <w:rFonts w:ascii="Consolas" w:eastAsia="Times New Roman" w:hAnsi="Consolas" w:cs="Times New Roman"/>
          <w:color w:val="D16969"/>
          <w:sz w:val="21"/>
          <w:szCs w:val="21"/>
        </w:rPr>
        <w:t>nv\Data'</w:t>
      </w:r>
    </w:p>
    <w:p w14:paraId="1D9DCD0E"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p>
    <w:p w14:paraId="49D066AE"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3970BD">
        <w:rPr>
          <w:rFonts w:ascii="Consolas" w:eastAsia="Times New Roman" w:hAnsi="Consolas" w:cs="Times New Roman"/>
          <w:color w:val="6A9955"/>
          <w:sz w:val="21"/>
          <w:szCs w:val="21"/>
        </w:rPr>
        <w:t># Parámetros de entrenamiento</w:t>
      </w:r>
    </w:p>
    <w:p w14:paraId="5AFFFDD2"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3970BD">
        <w:rPr>
          <w:rFonts w:ascii="Consolas" w:eastAsia="Times New Roman" w:hAnsi="Consolas" w:cs="Times New Roman"/>
          <w:color w:val="9CDCFE"/>
          <w:sz w:val="21"/>
          <w:szCs w:val="21"/>
        </w:rPr>
        <w:t>tamano_imagen</w:t>
      </w:r>
      <w:r w:rsidRPr="003970BD">
        <w:rPr>
          <w:rFonts w:ascii="Consolas" w:eastAsia="Times New Roman" w:hAnsi="Consolas" w:cs="Times New Roman"/>
          <w:color w:val="CCCCCC"/>
          <w:sz w:val="21"/>
          <w:szCs w:val="21"/>
        </w:rPr>
        <w:t xml:space="preserve"> </w:t>
      </w:r>
      <w:r w:rsidRPr="003970BD">
        <w:rPr>
          <w:rFonts w:ascii="Consolas" w:eastAsia="Times New Roman" w:hAnsi="Consolas" w:cs="Times New Roman"/>
          <w:color w:val="D4D4D4"/>
          <w:sz w:val="21"/>
          <w:szCs w:val="21"/>
        </w:rPr>
        <w:t>=</w:t>
      </w:r>
      <w:r w:rsidRPr="003970BD">
        <w:rPr>
          <w:rFonts w:ascii="Consolas" w:eastAsia="Times New Roman" w:hAnsi="Consolas" w:cs="Times New Roman"/>
          <w:color w:val="CCCCCC"/>
          <w:sz w:val="21"/>
          <w:szCs w:val="21"/>
        </w:rPr>
        <w:t xml:space="preserve"> (</w:t>
      </w:r>
      <w:r w:rsidRPr="003970BD">
        <w:rPr>
          <w:rFonts w:ascii="Consolas" w:eastAsia="Times New Roman" w:hAnsi="Consolas" w:cs="Times New Roman"/>
          <w:color w:val="B5CEA8"/>
          <w:sz w:val="21"/>
          <w:szCs w:val="21"/>
        </w:rPr>
        <w:t>224</w:t>
      </w:r>
      <w:r w:rsidRPr="003970BD">
        <w:rPr>
          <w:rFonts w:ascii="Consolas" w:eastAsia="Times New Roman" w:hAnsi="Consolas" w:cs="Times New Roman"/>
          <w:color w:val="CCCCCC"/>
          <w:sz w:val="21"/>
          <w:szCs w:val="21"/>
        </w:rPr>
        <w:t xml:space="preserve">, </w:t>
      </w:r>
      <w:r w:rsidRPr="003970BD">
        <w:rPr>
          <w:rFonts w:ascii="Consolas" w:eastAsia="Times New Roman" w:hAnsi="Consolas" w:cs="Times New Roman"/>
          <w:color w:val="B5CEA8"/>
          <w:sz w:val="21"/>
          <w:szCs w:val="21"/>
        </w:rPr>
        <w:t>224</w:t>
      </w:r>
      <w:r w:rsidRPr="003970BD">
        <w:rPr>
          <w:rFonts w:ascii="Consolas" w:eastAsia="Times New Roman" w:hAnsi="Consolas" w:cs="Times New Roman"/>
          <w:color w:val="CCCCCC"/>
          <w:sz w:val="21"/>
          <w:szCs w:val="21"/>
        </w:rPr>
        <w:t>)</w:t>
      </w:r>
    </w:p>
    <w:p w14:paraId="29B94E9C"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3970BD">
        <w:rPr>
          <w:rFonts w:ascii="Consolas" w:eastAsia="Times New Roman" w:hAnsi="Consolas" w:cs="Times New Roman"/>
          <w:color w:val="9CDCFE"/>
          <w:sz w:val="21"/>
          <w:szCs w:val="21"/>
        </w:rPr>
        <w:t>batch_size</w:t>
      </w:r>
      <w:r w:rsidRPr="003970BD">
        <w:rPr>
          <w:rFonts w:ascii="Consolas" w:eastAsia="Times New Roman" w:hAnsi="Consolas" w:cs="Times New Roman"/>
          <w:color w:val="CCCCCC"/>
          <w:sz w:val="21"/>
          <w:szCs w:val="21"/>
        </w:rPr>
        <w:t xml:space="preserve"> </w:t>
      </w:r>
      <w:r w:rsidRPr="003970BD">
        <w:rPr>
          <w:rFonts w:ascii="Consolas" w:eastAsia="Times New Roman" w:hAnsi="Consolas" w:cs="Times New Roman"/>
          <w:color w:val="D4D4D4"/>
          <w:sz w:val="21"/>
          <w:szCs w:val="21"/>
        </w:rPr>
        <w:t>=</w:t>
      </w:r>
      <w:r w:rsidRPr="003970BD">
        <w:rPr>
          <w:rFonts w:ascii="Consolas" w:eastAsia="Times New Roman" w:hAnsi="Consolas" w:cs="Times New Roman"/>
          <w:color w:val="CCCCCC"/>
          <w:sz w:val="21"/>
          <w:szCs w:val="21"/>
        </w:rPr>
        <w:t xml:space="preserve"> </w:t>
      </w:r>
      <w:r w:rsidRPr="003970BD">
        <w:rPr>
          <w:rFonts w:ascii="Consolas" w:eastAsia="Times New Roman" w:hAnsi="Consolas" w:cs="Times New Roman"/>
          <w:color w:val="B5CEA8"/>
          <w:sz w:val="21"/>
          <w:szCs w:val="21"/>
        </w:rPr>
        <w:t>32</w:t>
      </w:r>
    </w:p>
    <w:p w14:paraId="45099109"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proofErr w:type="gramStart"/>
      <w:r w:rsidRPr="003970BD">
        <w:rPr>
          <w:rFonts w:ascii="Consolas" w:eastAsia="Times New Roman" w:hAnsi="Consolas" w:cs="Times New Roman"/>
          <w:color w:val="9CDCFE"/>
          <w:sz w:val="21"/>
          <w:szCs w:val="21"/>
        </w:rPr>
        <w:t>epochs</w:t>
      </w:r>
      <w:proofErr w:type="gramEnd"/>
      <w:r w:rsidRPr="003970BD">
        <w:rPr>
          <w:rFonts w:ascii="Consolas" w:eastAsia="Times New Roman" w:hAnsi="Consolas" w:cs="Times New Roman"/>
          <w:color w:val="CCCCCC"/>
          <w:sz w:val="21"/>
          <w:szCs w:val="21"/>
        </w:rPr>
        <w:t xml:space="preserve"> </w:t>
      </w:r>
      <w:r w:rsidRPr="003970BD">
        <w:rPr>
          <w:rFonts w:ascii="Consolas" w:eastAsia="Times New Roman" w:hAnsi="Consolas" w:cs="Times New Roman"/>
          <w:color w:val="D4D4D4"/>
          <w:sz w:val="21"/>
          <w:szCs w:val="21"/>
        </w:rPr>
        <w:t>=</w:t>
      </w:r>
      <w:r w:rsidRPr="003970BD">
        <w:rPr>
          <w:rFonts w:ascii="Consolas" w:eastAsia="Times New Roman" w:hAnsi="Consolas" w:cs="Times New Roman"/>
          <w:color w:val="CCCCCC"/>
          <w:sz w:val="21"/>
          <w:szCs w:val="21"/>
        </w:rPr>
        <w:t xml:space="preserve"> </w:t>
      </w:r>
      <w:r w:rsidRPr="003970BD">
        <w:rPr>
          <w:rFonts w:ascii="Consolas" w:eastAsia="Times New Roman" w:hAnsi="Consolas" w:cs="Times New Roman"/>
          <w:color w:val="B5CEA8"/>
          <w:sz w:val="21"/>
          <w:szCs w:val="21"/>
        </w:rPr>
        <w:t>20</w:t>
      </w:r>
      <w:r w:rsidRPr="003970BD">
        <w:rPr>
          <w:rFonts w:ascii="Consolas" w:eastAsia="Times New Roman" w:hAnsi="Consolas" w:cs="Times New Roman"/>
          <w:color w:val="CCCCCC"/>
          <w:sz w:val="21"/>
          <w:szCs w:val="21"/>
        </w:rPr>
        <w:t xml:space="preserve">  </w:t>
      </w:r>
      <w:r w:rsidRPr="003970BD">
        <w:rPr>
          <w:rFonts w:ascii="Consolas" w:eastAsia="Times New Roman" w:hAnsi="Consolas" w:cs="Times New Roman"/>
          <w:color w:val="6A9955"/>
          <w:sz w:val="21"/>
          <w:szCs w:val="21"/>
        </w:rPr>
        <w:t># Vueltas totales</w:t>
      </w:r>
    </w:p>
    <w:p w14:paraId="1B0DE25C"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p>
    <w:p w14:paraId="7EB19FF6"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3970BD">
        <w:rPr>
          <w:rFonts w:ascii="Consolas" w:eastAsia="Times New Roman" w:hAnsi="Consolas" w:cs="Times New Roman"/>
          <w:color w:val="6A9955"/>
          <w:sz w:val="21"/>
          <w:szCs w:val="21"/>
        </w:rPr>
        <w:t># Aumentación de datos (No tocar)</w:t>
      </w:r>
    </w:p>
    <w:p w14:paraId="7F529793"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proofErr w:type="gramStart"/>
      <w:r w:rsidRPr="003970BD">
        <w:rPr>
          <w:rFonts w:ascii="Consolas" w:eastAsia="Times New Roman" w:hAnsi="Consolas" w:cs="Times New Roman"/>
          <w:color w:val="9CDCFE"/>
          <w:sz w:val="21"/>
          <w:szCs w:val="21"/>
        </w:rPr>
        <w:t>datagen</w:t>
      </w:r>
      <w:proofErr w:type="gramEnd"/>
      <w:r w:rsidRPr="003970BD">
        <w:rPr>
          <w:rFonts w:ascii="Consolas" w:eastAsia="Times New Roman" w:hAnsi="Consolas" w:cs="Times New Roman"/>
          <w:color w:val="CCCCCC"/>
          <w:sz w:val="21"/>
          <w:szCs w:val="21"/>
        </w:rPr>
        <w:t xml:space="preserve"> </w:t>
      </w:r>
      <w:r w:rsidRPr="003970BD">
        <w:rPr>
          <w:rFonts w:ascii="Consolas" w:eastAsia="Times New Roman" w:hAnsi="Consolas" w:cs="Times New Roman"/>
          <w:color w:val="D4D4D4"/>
          <w:sz w:val="21"/>
          <w:szCs w:val="21"/>
        </w:rPr>
        <w:t>=</w:t>
      </w:r>
      <w:r w:rsidRPr="003970BD">
        <w:rPr>
          <w:rFonts w:ascii="Consolas" w:eastAsia="Times New Roman" w:hAnsi="Consolas" w:cs="Times New Roman"/>
          <w:color w:val="CCCCCC"/>
          <w:sz w:val="21"/>
          <w:szCs w:val="21"/>
        </w:rPr>
        <w:t xml:space="preserve"> ImageDataGenerator(</w:t>
      </w:r>
    </w:p>
    <w:p w14:paraId="1E8DE24F"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3970BD">
        <w:rPr>
          <w:rFonts w:ascii="Consolas" w:eastAsia="Times New Roman" w:hAnsi="Consolas" w:cs="Times New Roman"/>
          <w:color w:val="CCCCCC"/>
          <w:sz w:val="21"/>
          <w:szCs w:val="21"/>
        </w:rPr>
        <w:t xml:space="preserve">    </w:t>
      </w:r>
      <w:proofErr w:type="gramStart"/>
      <w:r w:rsidRPr="003970BD">
        <w:rPr>
          <w:rFonts w:ascii="Consolas" w:eastAsia="Times New Roman" w:hAnsi="Consolas" w:cs="Times New Roman"/>
          <w:color w:val="9CDCFE"/>
          <w:sz w:val="21"/>
          <w:szCs w:val="21"/>
        </w:rPr>
        <w:t>rescale</w:t>
      </w:r>
      <w:r w:rsidRPr="003970BD">
        <w:rPr>
          <w:rFonts w:ascii="Consolas" w:eastAsia="Times New Roman" w:hAnsi="Consolas" w:cs="Times New Roman"/>
          <w:color w:val="D4D4D4"/>
          <w:sz w:val="21"/>
          <w:szCs w:val="21"/>
        </w:rPr>
        <w:t>=</w:t>
      </w:r>
      <w:proofErr w:type="gramEnd"/>
      <w:r w:rsidRPr="003970BD">
        <w:rPr>
          <w:rFonts w:ascii="Consolas" w:eastAsia="Times New Roman" w:hAnsi="Consolas" w:cs="Times New Roman"/>
          <w:color w:val="B5CEA8"/>
          <w:sz w:val="21"/>
          <w:szCs w:val="21"/>
        </w:rPr>
        <w:t>1</w:t>
      </w:r>
      <w:r w:rsidRPr="003970BD">
        <w:rPr>
          <w:rFonts w:ascii="Consolas" w:eastAsia="Times New Roman" w:hAnsi="Consolas" w:cs="Times New Roman"/>
          <w:color w:val="CCCCCC"/>
          <w:sz w:val="21"/>
          <w:szCs w:val="21"/>
        </w:rPr>
        <w:t>.</w:t>
      </w:r>
      <w:r w:rsidRPr="003970BD">
        <w:rPr>
          <w:rFonts w:ascii="Consolas" w:eastAsia="Times New Roman" w:hAnsi="Consolas" w:cs="Times New Roman"/>
          <w:color w:val="D4D4D4"/>
          <w:sz w:val="21"/>
          <w:szCs w:val="21"/>
        </w:rPr>
        <w:t>/</w:t>
      </w:r>
      <w:r w:rsidRPr="003970BD">
        <w:rPr>
          <w:rFonts w:ascii="Consolas" w:eastAsia="Times New Roman" w:hAnsi="Consolas" w:cs="Times New Roman"/>
          <w:color w:val="B5CEA8"/>
          <w:sz w:val="21"/>
          <w:szCs w:val="21"/>
        </w:rPr>
        <w:t>255</w:t>
      </w:r>
      <w:r w:rsidRPr="003970BD">
        <w:rPr>
          <w:rFonts w:ascii="Consolas" w:eastAsia="Times New Roman" w:hAnsi="Consolas" w:cs="Times New Roman"/>
          <w:color w:val="CCCCCC"/>
          <w:sz w:val="21"/>
          <w:szCs w:val="21"/>
        </w:rPr>
        <w:t xml:space="preserve">,             </w:t>
      </w:r>
      <w:r w:rsidRPr="003970BD">
        <w:rPr>
          <w:rFonts w:ascii="Consolas" w:eastAsia="Times New Roman" w:hAnsi="Consolas" w:cs="Times New Roman"/>
          <w:color w:val="6A9955"/>
          <w:sz w:val="21"/>
          <w:szCs w:val="21"/>
        </w:rPr>
        <w:t># Normalización de las imágenes</w:t>
      </w:r>
    </w:p>
    <w:p w14:paraId="442FA693"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3970BD">
        <w:rPr>
          <w:rFonts w:ascii="Consolas" w:eastAsia="Times New Roman" w:hAnsi="Consolas" w:cs="Times New Roman"/>
          <w:color w:val="CCCCCC"/>
          <w:sz w:val="21"/>
          <w:szCs w:val="21"/>
        </w:rPr>
        <w:t xml:space="preserve">    </w:t>
      </w:r>
      <w:r w:rsidRPr="003970BD">
        <w:rPr>
          <w:rFonts w:ascii="Consolas" w:eastAsia="Times New Roman" w:hAnsi="Consolas" w:cs="Times New Roman"/>
          <w:color w:val="9CDCFE"/>
          <w:sz w:val="21"/>
          <w:szCs w:val="21"/>
        </w:rPr>
        <w:t>validation_split</w:t>
      </w:r>
      <w:r w:rsidRPr="003970BD">
        <w:rPr>
          <w:rFonts w:ascii="Consolas" w:eastAsia="Times New Roman" w:hAnsi="Consolas" w:cs="Times New Roman"/>
          <w:color w:val="D4D4D4"/>
          <w:sz w:val="21"/>
          <w:szCs w:val="21"/>
        </w:rPr>
        <w:t>=</w:t>
      </w:r>
      <w:r w:rsidRPr="003970BD">
        <w:rPr>
          <w:rFonts w:ascii="Consolas" w:eastAsia="Times New Roman" w:hAnsi="Consolas" w:cs="Times New Roman"/>
          <w:color w:val="B5CEA8"/>
          <w:sz w:val="21"/>
          <w:szCs w:val="21"/>
        </w:rPr>
        <w:t>0.2</w:t>
      </w:r>
      <w:r w:rsidRPr="003970BD">
        <w:rPr>
          <w:rFonts w:ascii="Consolas" w:eastAsia="Times New Roman" w:hAnsi="Consolas" w:cs="Times New Roman"/>
          <w:color w:val="CCCCCC"/>
          <w:sz w:val="21"/>
          <w:szCs w:val="21"/>
        </w:rPr>
        <w:t xml:space="preserve">,       </w:t>
      </w:r>
      <w:r w:rsidRPr="003970BD">
        <w:rPr>
          <w:rFonts w:ascii="Consolas" w:eastAsia="Times New Roman" w:hAnsi="Consolas" w:cs="Times New Roman"/>
          <w:color w:val="6A9955"/>
          <w:sz w:val="21"/>
          <w:szCs w:val="21"/>
        </w:rPr>
        <w:t># Dividir datos en entrenamiento y validación</w:t>
      </w:r>
    </w:p>
    <w:p w14:paraId="73161FE1"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3970BD">
        <w:rPr>
          <w:rFonts w:ascii="Consolas" w:eastAsia="Times New Roman" w:hAnsi="Consolas" w:cs="Times New Roman"/>
          <w:color w:val="CCCCCC"/>
          <w:sz w:val="21"/>
          <w:szCs w:val="21"/>
        </w:rPr>
        <w:t xml:space="preserve">    </w:t>
      </w:r>
      <w:r w:rsidRPr="003970BD">
        <w:rPr>
          <w:rFonts w:ascii="Consolas" w:eastAsia="Times New Roman" w:hAnsi="Consolas" w:cs="Times New Roman"/>
          <w:color w:val="9CDCFE"/>
          <w:sz w:val="21"/>
          <w:szCs w:val="21"/>
        </w:rPr>
        <w:t>rotation_range</w:t>
      </w:r>
      <w:r w:rsidRPr="003970BD">
        <w:rPr>
          <w:rFonts w:ascii="Consolas" w:eastAsia="Times New Roman" w:hAnsi="Consolas" w:cs="Times New Roman"/>
          <w:color w:val="D4D4D4"/>
          <w:sz w:val="21"/>
          <w:szCs w:val="21"/>
        </w:rPr>
        <w:t>=</w:t>
      </w:r>
      <w:r w:rsidRPr="003970BD">
        <w:rPr>
          <w:rFonts w:ascii="Consolas" w:eastAsia="Times New Roman" w:hAnsi="Consolas" w:cs="Times New Roman"/>
          <w:color w:val="B5CEA8"/>
          <w:sz w:val="21"/>
          <w:szCs w:val="21"/>
        </w:rPr>
        <w:t>20</w:t>
      </w:r>
      <w:r w:rsidRPr="003970BD">
        <w:rPr>
          <w:rFonts w:ascii="Consolas" w:eastAsia="Times New Roman" w:hAnsi="Consolas" w:cs="Times New Roman"/>
          <w:color w:val="CCCCCC"/>
          <w:sz w:val="21"/>
          <w:szCs w:val="21"/>
        </w:rPr>
        <w:t>,          </w:t>
      </w:r>
      <w:r w:rsidRPr="003970BD">
        <w:rPr>
          <w:rFonts w:ascii="Consolas" w:eastAsia="Times New Roman" w:hAnsi="Consolas" w:cs="Times New Roman"/>
          <w:color w:val="6A9955"/>
          <w:sz w:val="21"/>
          <w:szCs w:val="21"/>
        </w:rPr>
        <w:t># Rotaciones aleatorias</w:t>
      </w:r>
    </w:p>
    <w:p w14:paraId="32D1E9B5"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3970BD">
        <w:rPr>
          <w:rFonts w:ascii="Consolas" w:eastAsia="Times New Roman" w:hAnsi="Consolas" w:cs="Times New Roman"/>
          <w:color w:val="CCCCCC"/>
          <w:sz w:val="21"/>
          <w:szCs w:val="21"/>
        </w:rPr>
        <w:t xml:space="preserve">    </w:t>
      </w:r>
      <w:r w:rsidRPr="003970BD">
        <w:rPr>
          <w:rFonts w:ascii="Consolas" w:eastAsia="Times New Roman" w:hAnsi="Consolas" w:cs="Times New Roman"/>
          <w:color w:val="9CDCFE"/>
          <w:sz w:val="21"/>
          <w:szCs w:val="21"/>
        </w:rPr>
        <w:t>width_shift_range</w:t>
      </w:r>
      <w:r w:rsidRPr="003970BD">
        <w:rPr>
          <w:rFonts w:ascii="Consolas" w:eastAsia="Times New Roman" w:hAnsi="Consolas" w:cs="Times New Roman"/>
          <w:color w:val="D4D4D4"/>
          <w:sz w:val="21"/>
          <w:szCs w:val="21"/>
        </w:rPr>
        <w:t>=</w:t>
      </w:r>
      <w:r w:rsidRPr="003970BD">
        <w:rPr>
          <w:rFonts w:ascii="Consolas" w:eastAsia="Times New Roman" w:hAnsi="Consolas" w:cs="Times New Roman"/>
          <w:color w:val="B5CEA8"/>
          <w:sz w:val="21"/>
          <w:szCs w:val="21"/>
        </w:rPr>
        <w:t>0.2</w:t>
      </w:r>
      <w:r w:rsidRPr="003970BD">
        <w:rPr>
          <w:rFonts w:ascii="Consolas" w:eastAsia="Times New Roman" w:hAnsi="Consolas" w:cs="Times New Roman"/>
          <w:color w:val="CCCCCC"/>
          <w:sz w:val="21"/>
          <w:szCs w:val="21"/>
        </w:rPr>
        <w:t>,      </w:t>
      </w:r>
      <w:r w:rsidRPr="003970BD">
        <w:rPr>
          <w:rFonts w:ascii="Consolas" w:eastAsia="Times New Roman" w:hAnsi="Consolas" w:cs="Times New Roman"/>
          <w:color w:val="6A9955"/>
          <w:sz w:val="21"/>
          <w:szCs w:val="21"/>
        </w:rPr>
        <w:t># Desplazamientos horizontales aleatorios</w:t>
      </w:r>
    </w:p>
    <w:p w14:paraId="39FF9F0B"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3970BD">
        <w:rPr>
          <w:rFonts w:ascii="Consolas" w:eastAsia="Times New Roman" w:hAnsi="Consolas" w:cs="Times New Roman"/>
          <w:color w:val="CCCCCC"/>
          <w:sz w:val="21"/>
          <w:szCs w:val="21"/>
        </w:rPr>
        <w:t xml:space="preserve">    </w:t>
      </w:r>
      <w:r w:rsidRPr="003970BD">
        <w:rPr>
          <w:rFonts w:ascii="Consolas" w:eastAsia="Times New Roman" w:hAnsi="Consolas" w:cs="Times New Roman"/>
          <w:color w:val="9CDCFE"/>
          <w:sz w:val="21"/>
          <w:szCs w:val="21"/>
        </w:rPr>
        <w:t>height_shift_range</w:t>
      </w:r>
      <w:r w:rsidRPr="003970BD">
        <w:rPr>
          <w:rFonts w:ascii="Consolas" w:eastAsia="Times New Roman" w:hAnsi="Consolas" w:cs="Times New Roman"/>
          <w:color w:val="D4D4D4"/>
          <w:sz w:val="21"/>
          <w:szCs w:val="21"/>
        </w:rPr>
        <w:t>=</w:t>
      </w:r>
      <w:r w:rsidRPr="003970BD">
        <w:rPr>
          <w:rFonts w:ascii="Consolas" w:eastAsia="Times New Roman" w:hAnsi="Consolas" w:cs="Times New Roman"/>
          <w:color w:val="B5CEA8"/>
          <w:sz w:val="21"/>
          <w:szCs w:val="21"/>
        </w:rPr>
        <w:t>0.2</w:t>
      </w:r>
      <w:r w:rsidRPr="003970BD">
        <w:rPr>
          <w:rFonts w:ascii="Consolas" w:eastAsia="Times New Roman" w:hAnsi="Consolas" w:cs="Times New Roman"/>
          <w:color w:val="CCCCCC"/>
          <w:sz w:val="21"/>
          <w:szCs w:val="21"/>
        </w:rPr>
        <w:t xml:space="preserve">,     </w:t>
      </w:r>
      <w:r w:rsidRPr="003970BD">
        <w:rPr>
          <w:rFonts w:ascii="Consolas" w:eastAsia="Times New Roman" w:hAnsi="Consolas" w:cs="Times New Roman"/>
          <w:color w:val="6A9955"/>
          <w:sz w:val="21"/>
          <w:szCs w:val="21"/>
        </w:rPr>
        <w:t># Desplazamientos verticales aleatorios</w:t>
      </w:r>
    </w:p>
    <w:p w14:paraId="1E853E1E"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3970BD">
        <w:rPr>
          <w:rFonts w:ascii="Consolas" w:eastAsia="Times New Roman" w:hAnsi="Consolas" w:cs="Times New Roman"/>
          <w:color w:val="CCCCCC"/>
          <w:sz w:val="21"/>
          <w:szCs w:val="21"/>
        </w:rPr>
        <w:t xml:space="preserve">    </w:t>
      </w:r>
      <w:r w:rsidRPr="003970BD">
        <w:rPr>
          <w:rFonts w:ascii="Consolas" w:eastAsia="Times New Roman" w:hAnsi="Consolas" w:cs="Times New Roman"/>
          <w:color w:val="9CDCFE"/>
          <w:sz w:val="21"/>
          <w:szCs w:val="21"/>
        </w:rPr>
        <w:t>shear_range</w:t>
      </w:r>
      <w:r w:rsidRPr="003970BD">
        <w:rPr>
          <w:rFonts w:ascii="Consolas" w:eastAsia="Times New Roman" w:hAnsi="Consolas" w:cs="Times New Roman"/>
          <w:color w:val="D4D4D4"/>
          <w:sz w:val="21"/>
          <w:szCs w:val="21"/>
        </w:rPr>
        <w:t>=</w:t>
      </w:r>
      <w:r w:rsidRPr="003970BD">
        <w:rPr>
          <w:rFonts w:ascii="Consolas" w:eastAsia="Times New Roman" w:hAnsi="Consolas" w:cs="Times New Roman"/>
          <w:color w:val="B5CEA8"/>
          <w:sz w:val="21"/>
          <w:szCs w:val="21"/>
        </w:rPr>
        <w:t>0.2</w:t>
      </w:r>
      <w:r w:rsidRPr="003970BD">
        <w:rPr>
          <w:rFonts w:ascii="Consolas" w:eastAsia="Times New Roman" w:hAnsi="Consolas" w:cs="Times New Roman"/>
          <w:color w:val="CCCCCC"/>
          <w:sz w:val="21"/>
          <w:szCs w:val="21"/>
        </w:rPr>
        <w:t>,            </w:t>
      </w:r>
      <w:r w:rsidRPr="003970BD">
        <w:rPr>
          <w:rFonts w:ascii="Consolas" w:eastAsia="Times New Roman" w:hAnsi="Consolas" w:cs="Times New Roman"/>
          <w:color w:val="6A9955"/>
          <w:sz w:val="21"/>
          <w:szCs w:val="21"/>
        </w:rPr>
        <w:t># Cizallamiento aleatorio</w:t>
      </w:r>
    </w:p>
    <w:p w14:paraId="78ACC58F"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3970BD">
        <w:rPr>
          <w:rFonts w:ascii="Consolas" w:eastAsia="Times New Roman" w:hAnsi="Consolas" w:cs="Times New Roman"/>
          <w:color w:val="CCCCCC"/>
          <w:sz w:val="21"/>
          <w:szCs w:val="21"/>
        </w:rPr>
        <w:t xml:space="preserve">    </w:t>
      </w:r>
      <w:r w:rsidRPr="003970BD">
        <w:rPr>
          <w:rFonts w:ascii="Consolas" w:eastAsia="Times New Roman" w:hAnsi="Consolas" w:cs="Times New Roman"/>
          <w:color w:val="9CDCFE"/>
          <w:sz w:val="21"/>
          <w:szCs w:val="21"/>
        </w:rPr>
        <w:t>zoom_range</w:t>
      </w:r>
      <w:r w:rsidRPr="003970BD">
        <w:rPr>
          <w:rFonts w:ascii="Consolas" w:eastAsia="Times New Roman" w:hAnsi="Consolas" w:cs="Times New Roman"/>
          <w:color w:val="D4D4D4"/>
          <w:sz w:val="21"/>
          <w:szCs w:val="21"/>
        </w:rPr>
        <w:t>=</w:t>
      </w:r>
      <w:r w:rsidRPr="003970BD">
        <w:rPr>
          <w:rFonts w:ascii="Consolas" w:eastAsia="Times New Roman" w:hAnsi="Consolas" w:cs="Times New Roman"/>
          <w:color w:val="B5CEA8"/>
          <w:sz w:val="21"/>
          <w:szCs w:val="21"/>
        </w:rPr>
        <w:t>0.2</w:t>
      </w:r>
      <w:r w:rsidRPr="003970BD">
        <w:rPr>
          <w:rFonts w:ascii="Consolas" w:eastAsia="Times New Roman" w:hAnsi="Consolas" w:cs="Times New Roman"/>
          <w:color w:val="CCCCCC"/>
          <w:sz w:val="21"/>
          <w:szCs w:val="21"/>
        </w:rPr>
        <w:t xml:space="preserve">,             </w:t>
      </w:r>
      <w:r w:rsidRPr="003970BD">
        <w:rPr>
          <w:rFonts w:ascii="Consolas" w:eastAsia="Times New Roman" w:hAnsi="Consolas" w:cs="Times New Roman"/>
          <w:color w:val="6A9955"/>
          <w:sz w:val="21"/>
          <w:szCs w:val="21"/>
        </w:rPr>
        <w:t># Zoom aleatorio</w:t>
      </w:r>
    </w:p>
    <w:p w14:paraId="1723F5CA"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3970BD">
        <w:rPr>
          <w:rFonts w:ascii="Consolas" w:eastAsia="Times New Roman" w:hAnsi="Consolas" w:cs="Times New Roman"/>
          <w:color w:val="CCCCCC"/>
          <w:sz w:val="21"/>
          <w:szCs w:val="21"/>
        </w:rPr>
        <w:t xml:space="preserve">    </w:t>
      </w:r>
      <w:r w:rsidRPr="003970BD">
        <w:rPr>
          <w:rFonts w:ascii="Consolas" w:eastAsia="Times New Roman" w:hAnsi="Consolas" w:cs="Times New Roman"/>
          <w:color w:val="9CDCFE"/>
          <w:sz w:val="21"/>
          <w:szCs w:val="21"/>
        </w:rPr>
        <w:t>horizontal_flip</w:t>
      </w:r>
      <w:r w:rsidRPr="003970BD">
        <w:rPr>
          <w:rFonts w:ascii="Consolas" w:eastAsia="Times New Roman" w:hAnsi="Consolas" w:cs="Times New Roman"/>
          <w:color w:val="D4D4D4"/>
          <w:sz w:val="21"/>
          <w:szCs w:val="21"/>
        </w:rPr>
        <w:t>=</w:t>
      </w:r>
      <w:r w:rsidRPr="003970BD">
        <w:rPr>
          <w:rFonts w:ascii="Consolas" w:eastAsia="Times New Roman" w:hAnsi="Consolas" w:cs="Times New Roman"/>
          <w:color w:val="569CD6"/>
          <w:sz w:val="21"/>
          <w:szCs w:val="21"/>
        </w:rPr>
        <w:t>True</w:t>
      </w:r>
      <w:r w:rsidRPr="003970BD">
        <w:rPr>
          <w:rFonts w:ascii="Consolas" w:eastAsia="Times New Roman" w:hAnsi="Consolas" w:cs="Times New Roman"/>
          <w:color w:val="CCCCCC"/>
          <w:sz w:val="21"/>
          <w:szCs w:val="21"/>
        </w:rPr>
        <w:t xml:space="preserve">        </w:t>
      </w:r>
      <w:r w:rsidRPr="003970BD">
        <w:rPr>
          <w:rFonts w:ascii="Consolas" w:eastAsia="Times New Roman" w:hAnsi="Consolas" w:cs="Times New Roman"/>
          <w:color w:val="6A9955"/>
          <w:sz w:val="21"/>
          <w:szCs w:val="21"/>
        </w:rPr>
        <w:t># Invertir horizontalmente</w:t>
      </w:r>
    </w:p>
    <w:p w14:paraId="5998FD27"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3970BD">
        <w:rPr>
          <w:rFonts w:ascii="Consolas" w:eastAsia="Times New Roman" w:hAnsi="Consolas" w:cs="Times New Roman"/>
          <w:color w:val="CCCCCC"/>
          <w:sz w:val="21"/>
          <w:szCs w:val="21"/>
        </w:rPr>
        <w:lastRenderedPageBreak/>
        <w:t>)</w:t>
      </w:r>
    </w:p>
    <w:p w14:paraId="5D34B8E7"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p>
    <w:p w14:paraId="4AA659CC"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3970BD">
        <w:rPr>
          <w:rFonts w:ascii="Consolas" w:eastAsia="Times New Roman" w:hAnsi="Consolas" w:cs="Times New Roman"/>
          <w:color w:val="6A9955"/>
          <w:sz w:val="21"/>
          <w:szCs w:val="21"/>
        </w:rPr>
        <w:t># Dataset de entrenamiento</w:t>
      </w:r>
    </w:p>
    <w:p w14:paraId="6ACFC5D1"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9CDCFE"/>
          <w:sz w:val="21"/>
          <w:szCs w:val="21"/>
          <w:lang w:val="en-US"/>
        </w:rPr>
        <w:t>train_generator</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9CDCFE"/>
          <w:sz w:val="21"/>
          <w:szCs w:val="21"/>
          <w:lang w:val="en-US"/>
        </w:rPr>
        <w:t>datagen</w:t>
      </w:r>
      <w:r w:rsidRPr="00EA25D2">
        <w:rPr>
          <w:rFonts w:ascii="Consolas" w:eastAsia="Times New Roman" w:hAnsi="Consolas" w:cs="Times New Roman"/>
          <w:color w:val="CCCCCC"/>
          <w:sz w:val="21"/>
          <w:szCs w:val="21"/>
          <w:lang w:val="en-US"/>
        </w:rPr>
        <w:t>.flow_from_</w:t>
      </w:r>
      <w:proofErr w:type="gramStart"/>
      <w:r w:rsidRPr="00EA25D2">
        <w:rPr>
          <w:rFonts w:ascii="Consolas" w:eastAsia="Times New Roman" w:hAnsi="Consolas" w:cs="Times New Roman"/>
          <w:color w:val="CCCCCC"/>
          <w:sz w:val="21"/>
          <w:szCs w:val="21"/>
          <w:lang w:val="en-US"/>
        </w:rPr>
        <w:t>directory(</w:t>
      </w:r>
      <w:proofErr w:type="gramEnd"/>
    </w:p>
    <w:p w14:paraId="3FE4D38B"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EA25D2">
        <w:rPr>
          <w:rFonts w:ascii="Consolas" w:eastAsia="Times New Roman" w:hAnsi="Consolas" w:cs="Times New Roman"/>
          <w:color w:val="CCCCCC"/>
          <w:sz w:val="21"/>
          <w:szCs w:val="21"/>
          <w:lang w:val="en-US"/>
        </w:rPr>
        <w:t xml:space="preserve">    </w:t>
      </w:r>
      <w:r w:rsidRPr="003970BD">
        <w:rPr>
          <w:rFonts w:ascii="Consolas" w:eastAsia="Times New Roman" w:hAnsi="Consolas" w:cs="Times New Roman"/>
          <w:color w:val="9CDCFE"/>
          <w:sz w:val="21"/>
          <w:szCs w:val="21"/>
        </w:rPr>
        <w:t>ruta_imagenes</w:t>
      </w:r>
      <w:r w:rsidRPr="003970BD">
        <w:rPr>
          <w:rFonts w:ascii="Consolas" w:eastAsia="Times New Roman" w:hAnsi="Consolas" w:cs="Times New Roman"/>
          <w:color w:val="CCCCCC"/>
          <w:sz w:val="21"/>
          <w:szCs w:val="21"/>
        </w:rPr>
        <w:t>,</w:t>
      </w:r>
    </w:p>
    <w:p w14:paraId="489455A2"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3970BD">
        <w:rPr>
          <w:rFonts w:ascii="Consolas" w:eastAsia="Times New Roman" w:hAnsi="Consolas" w:cs="Times New Roman"/>
          <w:color w:val="CCCCCC"/>
          <w:sz w:val="21"/>
          <w:szCs w:val="21"/>
        </w:rPr>
        <w:t xml:space="preserve">    </w:t>
      </w:r>
      <w:r w:rsidRPr="003970BD">
        <w:rPr>
          <w:rFonts w:ascii="Consolas" w:eastAsia="Times New Roman" w:hAnsi="Consolas" w:cs="Times New Roman"/>
          <w:color w:val="9CDCFE"/>
          <w:sz w:val="21"/>
          <w:szCs w:val="21"/>
        </w:rPr>
        <w:t>target_size</w:t>
      </w:r>
      <w:r w:rsidRPr="003970BD">
        <w:rPr>
          <w:rFonts w:ascii="Consolas" w:eastAsia="Times New Roman" w:hAnsi="Consolas" w:cs="Times New Roman"/>
          <w:color w:val="D4D4D4"/>
          <w:sz w:val="21"/>
          <w:szCs w:val="21"/>
        </w:rPr>
        <w:t>=</w:t>
      </w:r>
      <w:r w:rsidRPr="003970BD">
        <w:rPr>
          <w:rFonts w:ascii="Consolas" w:eastAsia="Times New Roman" w:hAnsi="Consolas" w:cs="Times New Roman"/>
          <w:color w:val="9CDCFE"/>
          <w:sz w:val="21"/>
          <w:szCs w:val="21"/>
        </w:rPr>
        <w:t>tamano_imagen</w:t>
      </w:r>
      <w:r w:rsidRPr="003970BD">
        <w:rPr>
          <w:rFonts w:ascii="Consolas" w:eastAsia="Times New Roman" w:hAnsi="Consolas" w:cs="Times New Roman"/>
          <w:color w:val="CCCCCC"/>
          <w:sz w:val="21"/>
          <w:szCs w:val="21"/>
        </w:rPr>
        <w:t>,</w:t>
      </w:r>
    </w:p>
    <w:p w14:paraId="7DA61565"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3970BD">
        <w:rPr>
          <w:rFonts w:ascii="Consolas" w:eastAsia="Times New Roman" w:hAnsi="Consolas" w:cs="Times New Roman"/>
          <w:color w:val="CCCCCC"/>
          <w:sz w:val="21"/>
          <w:szCs w:val="21"/>
        </w:rPr>
        <w:t xml:space="preserve">    </w:t>
      </w:r>
      <w:r w:rsidRPr="00EA25D2">
        <w:rPr>
          <w:rFonts w:ascii="Consolas" w:eastAsia="Times New Roman" w:hAnsi="Consolas" w:cs="Times New Roman"/>
          <w:color w:val="9CDCFE"/>
          <w:sz w:val="21"/>
          <w:szCs w:val="21"/>
          <w:lang w:val="en-US"/>
        </w:rPr>
        <w:t>batch_size</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9CDCFE"/>
          <w:sz w:val="21"/>
          <w:szCs w:val="21"/>
          <w:lang w:val="en-US"/>
        </w:rPr>
        <w:t>batch_size</w:t>
      </w:r>
      <w:r w:rsidRPr="00EA25D2">
        <w:rPr>
          <w:rFonts w:ascii="Consolas" w:eastAsia="Times New Roman" w:hAnsi="Consolas" w:cs="Times New Roman"/>
          <w:color w:val="CCCCCC"/>
          <w:sz w:val="21"/>
          <w:szCs w:val="21"/>
          <w:lang w:val="en-US"/>
        </w:rPr>
        <w:t>,</w:t>
      </w:r>
    </w:p>
    <w:p w14:paraId="678FB2F5"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9CDCFE"/>
          <w:sz w:val="21"/>
          <w:szCs w:val="21"/>
          <w:lang w:val="en-US"/>
        </w:rPr>
        <w:t>class_mode</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CE9178"/>
          <w:sz w:val="21"/>
          <w:szCs w:val="21"/>
          <w:lang w:val="en-US"/>
        </w:rPr>
        <w:t>'categorical'</w:t>
      </w:r>
      <w:r w:rsidRPr="00EA25D2">
        <w:rPr>
          <w:rFonts w:ascii="Consolas" w:eastAsia="Times New Roman" w:hAnsi="Consolas" w:cs="Times New Roman"/>
          <w:color w:val="CCCCCC"/>
          <w:sz w:val="21"/>
          <w:szCs w:val="21"/>
          <w:lang w:val="en-US"/>
        </w:rPr>
        <w:t>,</w:t>
      </w:r>
    </w:p>
    <w:p w14:paraId="0ED1572B"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EA25D2">
        <w:rPr>
          <w:rFonts w:ascii="Consolas" w:eastAsia="Times New Roman" w:hAnsi="Consolas" w:cs="Times New Roman"/>
          <w:color w:val="CCCCCC"/>
          <w:sz w:val="21"/>
          <w:szCs w:val="21"/>
          <w:lang w:val="en-US"/>
        </w:rPr>
        <w:t xml:space="preserve">    </w:t>
      </w:r>
      <w:proofErr w:type="gramStart"/>
      <w:r w:rsidRPr="003970BD">
        <w:rPr>
          <w:rFonts w:ascii="Consolas" w:eastAsia="Times New Roman" w:hAnsi="Consolas" w:cs="Times New Roman"/>
          <w:color w:val="9CDCFE"/>
          <w:sz w:val="21"/>
          <w:szCs w:val="21"/>
        </w:rPr>
        <w:t>subset</w:t>
      </w:r>
      <w:proofErr w:type="gramEnd"/>
      <w:r w:rsidRPr="003970BD">
        <w:rPr>
          <w:rFonts w:ascii="Consolas" w:eastAsia="Times New Roman" w:hAnsi="Consolas" w:cs="Times New Roman"/>
          <w:color w:val="D4D4D4"/>
          <w:sz w:val="21"/>
          <w:szCs w:val="21"/>
        </w:rPr>
        <w:t>=</w:t>
      </w:r>
      <w:r w:rsidRPr="003970BD">
        <w:rPr>
          <w:rFonts w:ascii="Consolas" w:eastAsia="Times New Roman" w:hAnsi="Consolas" w:cs="Times New Roman"/>
          <w:color w:val="CE9178"/>
          <w:sz w:val="21"/>
          <w:szCs w:val="21"/>
        </w:rPr>
        <w:t>'training'</w:t>
      </w:r>
    </w:p>
    <w:p w14:paraId="1009D142"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3970BD">
        <w:rPr>
          <w:rFonts w:ascii="Consolas" w:eastAsia="Times New Roman" w:hAnsi="Consolas" w:cs="Times New Roman"/>
          <w:color w:val="CCCCCC"/>
          <w:sz w:val="21"/>
          <w:szCs w:val="21"/>
        </w:rPr>
        <w:t>)</w:t>
      </w:r>
    </w:p>
    <w:p w14:paraId="63AD9323"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p>
    <w:p w14:paraId="14F28E78"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3970BD">
        <w:rPr>
          <w:rFonts w:ascii="Consolas" w:eastAsia="Times New Roman" w:hAnsi="Consolas" w:cs="Times New Roman"/>
          <w:color w:val="6A9955"/>
          <w:sz w:val="21"/>
          <w:szCs w:val="21"/>
        </w:rPr>
        <w:t># Dataset de validación</w:t>
      </w:r>
    </w:p>
    <w:p w14:paraId="38504286"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9CDCFE"/>
          <w:sz w:val="21"/>
          <w:szCs w:val="21"/>
          <w:lang w:val="en-US"/>
        </w:rPr>
        <w:t>validation_generator</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9CDCFE"/>
          <w:sz w:val="21"/>
          <w:szCs w:val="21"/>
          <w:lang w:val="en-US"/>
        </w:rPr>
        <w:t>datagen</w:t>
      </w:r>
      <w:r w:rsidRPr="00EA25D2">
        <w:rPr>
          <w:rFonts w:ascii="Consolas" w:eastAsia="Times New Roman" w:hAnsi="Consolas" w:cs="Times New Roman"/>
          <w:color w:val="CCCCCC"/>
          <w:sz w:val="21"/>
          <w:szCs w:val="21"/>
          <w:lang w:val="en-US"/>
        </w:rPr>
        <w:t>.flow_from_</w:t>
      </w:r>
      <w:proofErr w:type="gramStart"/>
      <w:r w:rsidRPr="00EA25D2">
        <w:rPr>
          <w:rFonts w:ascii="Consolas" w:eastAsia="Times New Roman" w:hAnsi="Consolas" w:cs="Times New Roman"/>
          <w:color w:val="CCCCCC"/>
          <w:sz w:val="21"/>
          <w:szCs w:val="21"/>
          <w:lang w:val="en-US"/>
        </w:rPr>
        <w:t>directory(</w:t>
      </w:r>
      <w:proofErr w:type="gramEnd"/>
    </w:p>
    <w:p w14:paraId="7A14D99B"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EA25D2">
        <w:rPr>
          <w:rFonts w:ascii="Consolas" w:eastAsia="Times New Roman" w:hAnsi="Consolas" w:cs="Times New Roman"/>
          <w:color w:val="CCCCCC"/>
          <w:sz w:val="21"/>
          <w:szCs w:val="21"/>
          <w:lang w:val="en-US"/>
        </w:rPr>
        <w:t xml:space="preserve">    </w:t>
      </w:r>
      <w:r w:rsidRPr="003970BD">
        <w:rPr>
          <w:rFonts w:ascii="Consolas" w:eastAsia="Times New Roman" w:hAnsi="Consolas" w:cs="Times New Roman"/>
          <w:color w:val="9CDCFE"/>
          <w:sz w:val="21"/>
          <w:szCs w:val="21"/>
        </w:rPr>
        <w:t>ruta_imagenes</w:t>
      </w:r>
      <w:r w:rsidRPr="003970BD">
        <w:rPr>
          <w:rFonts w:ascii="Consolas" w:eastAsia="Times New Roman" w:hAnsi="Consolas" w:cs="Times New Roman"/>
          <w:color w:val="CCCCCC"/>
          <w:sz w:val="21"/>
          <w:szCs w:val="21"/>
        </w:rPr>
        <w:t>,</w:t>
      </w:r>
    </w:p>
    <w:p w14:paraId="0CED01BA"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3970BD">
        <w:rPr>
          <w:rFonts w:ascii="Consolas" w:eastAsia="Times New Roman" w:hAnsi="Consolas" w:cs="Times New Roman"/>
          <w:color w:val="CCCCCC"/>
          <w:sz w:val="21"/>
          <w:szCs w:val="21"/>
        </w:rPr>
        <w:t xml:space="preserve">    </w:t>
      </w:r>
      <w:r w:rsidRPr="003970BD">
        <w:rPr>
          <w:rFonts w:ascii="Consolas" w:eastAsia="Times New Roman" w:hAnsi="Consolas" w:cs="Times New Roman"/>
          <w:color w:val="9CDCFE"/>
          <w:sz w:val="21"/>
          <w:szCs w:val="21"/>
        </w:rPr>
        <w:t>target_size</w:t>
      </w:r>
      <w:r w:rsidRPr="003970BD">
        <w:rPr>
          <w:rFonts w:ascii="Consolas" w:eastAsia="Times New Roman" w:hAnsi="Consolas" w:cs="Times New Roman"/>
          <w:color w:val="D4D4D4"/>
          <w:sz w:val="21"/>
          <w:szCs w:val="21"/>
        </w:rPr>
        <w:t>=</w:t>
      </w:r>
      <w:r w:rsidRPr="003970BD">
        <w:rPr>
          <w:rFonts w:ascii="Consolas" w:eastAsia="Times New Roman" w:hAnsi="Consolas" w:cs="Times New Roman"/>
          <w:color w:val="9CDCFE"/>
          <w:sz w:val="21"/>
          <w:szCs w:val="21"/>
        </w:rPr>
        <w:t>tamano_imagen</w:t>
      </w:r>
      <w:r w:rsidRPr="003970BD">
        <w:rPr>
          <w:rFonts w:ascii="Consolas" w:eastAsia="Times New Roman" w:hAnsi="Consolas" w:cs="Times New Roman"/>
          <w:color w:val="CCCCCC"/>
          <w:sz w:val="21"/>
          <w:szCs w:val="21"/>
        </w:rPr>
        <w:t>,</w:t>
      </w:r>
    </w:p>
    <w:p w14:paraId="7B67FE21"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3970BD">
        <w:rPr>
          <w:rFonts w:ascii="Consolas" w:eastAsia="Times New Roman" w:hAnsi="Consolas" w:cs="Times New Roman"/>
          <w:color w:val="CCCCCC"/>
          <w:sz w:val="21"/>
          <w:szCs w:val="21"/>
        </w:rPr>
        <w:t xml:space="preserve">    </w:t>
      </w:r>
      <w:r w:rsidRPr="00EA25D2">
        <w:rPr>
          <w:rFonts w:ascii="Consolas" w:eastAsia="Times New Roman" w:hAnsi="Consolas" w:cs="Times New Roman"/>
          <w:color w:val="9CDCFE"/>
          <w:sz w:val="21"/>
          <w:szCs w:val="21"/>
          <w:lang w:val="en-US"/>
        </w:rPr>
        <w:t>batch_size</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9CDCFE"/>
          <w:sz w:val="21"/>
          <w:szCs w:val="21"/>
          <w:lang w:val="en-US"/>
        </w:rPr>
        <w:t>batch_size</w:t>
      </w:r>
      <w:r w:rsidRPr="00EA25D2">
        <w:rPr>
          <w:rFonts w:ascii="Consolas" w:eastAsia="Times New Roman" w:hAnsi="Consolas" w:cs="Times New Roman"/>
          <w:color w:val="CCCCCC"/>
          <w:sz w:val="21"/>
          <w:szCs w:val="21"/>
          <w:lang w:val="en-US"/>
        </w:rPr>
        <w:t>,</w:t>
      </w:r>
    </w:p>
    <w:p w14:paraId="5F8D35B7"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9CDCFE"/>
          <w:sz w:val="21"/>
          <w:szCs w:val="21"/>
          <w:lang w:val="en-US"/>
        </w:rPr>
        <w:t>class_mode</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CE9178"/>
          <w:sz w:val="21"/>
          <w:szCs w:val="21"/>
          <w:lang w:val="en-US"/>
        </w:rPr>
        <w:t>'categorical'</w:t>
      </w:r>
      <w:r w:rsidRPr="00EA25D2">
        <w:rPr>
          <w:rFonts w:ascii="Consolas" w:eastAsia="Times New Roman" w:hAnsi="Consolas" w:cs="Times New Roman"/>
          <w:color w:val="CCCCCC"/>
          <w:sz w:val="21"/>
          <w:szCs w:val="21"/>
          <w:lang w:val="en-US"/>
        </w:rPr>
        <w:t>,</w:t>
      </w:r>
    </w:p>
    <w:p w14:paraId="4752A5E4"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 xml:space="preserve">    </w:t>
      </w:r>
      <w:proofErr w:type="gramStart"/>
      <w:r w:rsidRPr="00EA25D2">
        <w:rPr>
          <w:rFonts w:ascii="Consolas" w:eastAsia="Times New Roman" w:hAnsi="Consolas" w:cs="Times New Roman"/>
          <w:color w:val="9CDCFE"/>
          <w:sz w:val="21"/>
          <w:szCs w:val="21"/>
          <w:lang w:val="en-US"/>
        </w:rPr>
        <w:t>subset</w:t>
      </w:r>
      <w:proofErr w:type="gramEnd"/>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CE9178"/>
          <w:sz w:val="21"/>
          <w:szCs w:val="21"/>
          <w:lang w:val="en-US"/>
        </w:rPr>
        <w:t>'validation'</w:t>
      </w:r>
    </w:p>
    <w:p w14:paraId="48B2F1B2"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w:t>
      </w:r>
    </w:p>
    <w:p w14:paraId="13EF19A6"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p>
    <w:p w14:paraId="56B7C2EE"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6A9955"/>
          <w:sz w:val="21"/>
          <w:szCs w:val="21"/>
          <w:lang w:val="en-US"/>
        </w:rPr>
        <w:t># Mapeo de clases</w:t>
      </w:r>
    </w:p>
    <w:p w14:paraId="62BE0531"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9CDCFE"/>
          <w:sz w:val="21"/>
          <w:szCs w:val="21"/>
          <w:lang w:val="en-US"/>
        </w:rPr>
        <w:t>class_indices</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9CDCFE"/>
          <w:sz w:val="21"/>
          <w:szCs w:val="21"/>
          <w:lang w:val="en-US"/>
        </w:rPr>
        <w:t>train_generator</w:t>
      </w:r>
      <w:r w:rsidRPr="00EA25D2">
        <w:rPr>
          <w:rFonts w:ascii="Consolas" w:eastAsia="Times New Roman" w:hAnsi="Consolas" w:cs="Times New Roman"/>
          <w:color w:val="CCCCCC"/>
          <w:sz w:val="21"/>
          <w:szCs w:val="21"/>
          <w:lang w:val="en-US"/>
        </w:rPr>
        <w:t>.class_indices</w:t>
      </w:r>
    </w:p>
    <w:p w14:paraId="2EDA15BF"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proofErr w:type="gramStart"/>
      <w:r w:rsidRPr="00EA25D2">
        <w:rPr>
          <w:rFonts w:ascii="Consolas" w:eastAsia="Times New Roman" w:hAnsi="Consolas" w:cs="Times New Roman"/>
          <w:color w:val="C586C0"/>
          <w:sz w:val="21"/>
          <w:szCs w:val="21"/>
          <w:lang w:val="en-US"/>
        </w:rPr>
        <w:t>with</w:t>
      </w:r>
      <w:proofErr w:type="gramEnd"/>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DCDCAA"/>
          <w:sz w:val="21"/>
          <w:szCs w:val="21"/>
          <w:lang w:val="en-US"/>
        </w:rPr>
        <w:t>open</w:t>
      </w:r>
      <w:r w:rsidRPr="00EA25D2">
        <w:rPr>
          <w:rFonts w:ascii="Consolas" w:eastAsia="Times New Roman" w:hAnsi="Consolas" w:cs="Times New Roman"/>
          <w:color w:val="CCCCCC"/>
          <w:sz w:val="21"/>
          <w:szCs w:val="21"/>
          <w:lang w:val="en-US"/>
        </w:rPr>
        <w:t>(</w:t>
      </w:r>
      <w:r w:rsidRPr="00EA25D2">
        <w:rPr>
          <w:rFonts w:ascii="Consolas" w:eastAsia="Times New Roman" w:hAnsi="Consolas" w:cs="Times New Roman"/>
          <w:color w:val="CE9178"/>
          <w:sz w:val="21"/>
          <w:szCs w:val="21"/>
          <w:lang w:val="en-US"/>
        </w:rPr>
        <w:t>'mapeo_clases.json'</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CE9178"/>
          <w:sz w:val="21"/>
          <w:szCs w:val="21"/>
          <w:lang w:val="en-US"/>
        </w:rPr>
        <w:t>'w'</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C586C0"/>
          <w:sz w:val="21"/>
          <w:szCs w:val="21"/>
          <w:lang w:val="en-US"/>
        </w:rPr>
        <w:t>as</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9CDCFE"/>
          <w:sz w:val="21"/>
          <w:szCs w:val="21"/>
          <w:lang w:val="en-US"/>
        </w:rPr>
        <w:t>f</w:t>
      </w:r>
      <w:r w:rsidRPr="00EA25D2">
        <w:rPr>
          <w:rFonts w:ascii="Consolas" w:eastAsia="Times New Roman" w:hAnsi="Consolas" w:cs="Times New Roman"/>
          <w:color w:val="CCCCCC"/>
          <w:sz w:val="21"/>
          <w:szCs w:val="21"/>
          <w:lang w:val="en-US"/>
        </w:rPr>
        <w:t>:</w:t>
      </w:r>
    </w:p>
    <w:p w14:paraId="7F811E45"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 xml:space="preserve">    </w:t>
      </w:r>
      <w:proofErr w:type="gramStart"/>
      <w:r w:rsidRPr="00EA25D2">
        <w:rPr>
          <w:rFonts w:ascii="Consolas" w:eastAsia="Times New Roman" w:hAnsi="Consolas" w:cs="Times New Roman"/>
          <w:color w:val="4EC9B0"/>
          <w:sz w:val="21"/>
          <w:szCs w:val="21"/>
          <w:lang w:val="en-US"/>
        </w:rPr>
        <w:t>json</w:t>
      </w:r>
      <w:r w:rsidRPr="00EA25D2">
        <w:rPr>
          <w:rFonts w:ascii="Consolas" w:eastAsia="Times New Roman" w:hAnsi="Consolas" w:cs="Times New Roman"/>
          <w:color w:val="CCCCCC"/>
          <w:sz w:val="21"/>
          <w:szCs w:val="21"/>
          <w:lang w:val="en-US"/>
        </w:rPr>
        <w:t>.</w:t>
      </w:r>
      <w:r w:rsidRPr="00EA25D2">
        <w:rPr>
          <w:rFonts w:ascii="Consolas" w:eastAsia="Times New Roman" w:hAnsi="Consolas" w:cs="Times New Roman"/>
          <w:color w:val="DCDCAA"/>
          <w:sz w:val="21"/>
          <w:szCs w:val="21"/>
          <w:lang w:val="en-US"/>
        </w:rPr>
        <w:t>dump</w:t>
      </w:r>
      <w:r w:rsidRPr="00EA25D2">
        <w:rPr>
          <w:rFonts w:ascii="Consolas" w:eastAsia="Times New Roman" w:hAnsi="Consolas" w:cs="Times New Roman"/>
          <w:color w:val="CCCCCC"/>
          <w:sz w:val="21"/>
          <w:szCs w:val="21"/>
          <w:lang w:val="en-US"/>
        </w:rPr>
        <w:t>(</w:t>
      </w:r>
      <w:proofErr w:type="gramEnd"/>
      <w:r w:rsidRPr="00EA25D2">
        <w:rPr>
          <w:rFonts w:ascii="Consolas" w:eastAsia="Times New Roman" w:hAnsi="Consolas" w:cs="Times New Roman"/>
          <w:color w:val="9CDCFE"/>
          <w:sz w:val="21"/>
          <w:szCs w:val="21"/>
          <w:lang w:val="en-US"/>
        </w:rPr>
        <w:t>class_indices</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9CDCFE"/>
          <w:sz w:val="21"/>
          <w:szCs w:val="21"/>
          <w:lang w:val="en-US"/>
        </w:rPr>
        <w:t>f</w:t>
      </w:r>
      <w:r w:rsidRPr="00EA25D2">
        <w:rPr>
          <w:rFonts w:ascii="Consolas" w:eastAsia="Times New Roman" w:hAnsi="Consolas" w:cs="Times New Roman"/>
          <w:color w:val="CCCCCC"/>
          <w:sz w:val="21"/>
          <w:szCs w:val="21"/>
          <w:lang w:val="en-US"/>
        </w:rPr>
        <w:t>)</w:t>
      </w:r>
    </w:p>
    <w:p w14:paraId="17732DC3"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p>
    <w:p w14:paraId="38AF4C82"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proofErr w:type="gramStart"/>
      <w:r w:rsidRPr="003970BD">
        <w:rPr>
          <w:rFonts w:ascii="Consolas" w:eastAsia="Times New Roman" w:hAnsi="Consolas" w:cs="Times New Roman"/>
          <w:color w:val="DCDCAA"/>
          <w:sz w:val="21"/>
          <w:szCs w:val="21"/>
        </w:rPr>
        <w:t>print</w:t>
      </w:r>
      <w:r w:rsidRPr="003970BD">
        <w:rPr>
          <w:rFonts w:ascii="Consolas" w:eastAsia="Times New Roman" w:hAnsi="Consolas" w:cs="Times New Roman"/>
          <w:color w:val="CCCCCC"/>
          <w:sz w:val="21"/>
          <w:szCs w:val="21"/>
        </w:rPr>
        <w:t>(</w:t>
      </w:r>
      <w:proofErr w:type="gramEnd"/>
      <w:r w:rsidRPr="003970BD">
        <w:rPr>
          <w:rFonts w:ascii="Consolas" w:eastAsia="Times New Roman" w:hAnsi="Consolas" w:cs="Times New Roman"/>
          <w:color w:val="569CD6"/>
          <w:sz w:val="21"/>
          <w:szCs w:val="21"/>
        </w:rPr>
        <w:t>f</w:t>
      </w:r>
      <w:r w:rsidRPr="003970BD">
        <w:rPr>
          <w:rFonts w:ascii="Consolas" w:eastAsia="Times New Roman" w:hAnsi="Consolas" w:cs="Times New Roman"/>
          <w:color w:val="CE9178"/>
          <w:sz w:val="21"/>
          <w:szCs w:val="21"/>
        </w:rPr>
        <w:t xml:space="preserve">'Mapeo de clases guardado: </w:t>
      </w:r>
      <w:r w:rsidRPr="003970BD">
        <w:rPr>
          <w:rFonts w:ascii="Consolas" w:eastAsia="Times New Roman" w:hAnsi="Consolas" w:cs="Times New Roman"/>
          <w:color w:val="569CD6"/>
          <w:sz w:val="21"/>
          <w:szCs w:val="21"/>
        </w:rPr>
        <w:t>{</w:t>
      </w:r>
      <w:r w:rsidRPr="003970BD">
        <w:rPr>
          <w:rFonts w:ascii="Consolas" w:eastAsia="Times New Roman" w:hAnsi="Consolas" w:cs="Times New Roman"/>
          <w:color w:val="9CDCFE"/>
          <w:sz w:val="21"/>
          <w:szCs w:val="21"/>
        </w:rPr>
        <w:t>class_indices</w:t>
      </w:r>
      <w:r w:rsidRPr="003970BD">
        <w:rPr>
          <w:rFonts w:ascii="Consolas" w:eastAsia="Times New Roman" w:hAnsi="Consolas" w:cs="Times New Roman"/>
          <w:color w:val="569CD6"/>
          <w:sz w:val="21"/>
          <w:szCs w:val="21"/>
        </w:rPr>
        <w:t>}</w:t>
      </w:r>
      <w:r w:rsidRPr="003970BD">
        <w:rPr>
          <w:rFonts w:ascii="Consolas" w:eastAsia="Times New Roman" w:hAnsi="Consolas" w:cs="Times New Roman"/>
          <w:color w:val="CE9178"/>
          <w:sz w:val="21"/>
          <w:szCs w:val="21"/>
        </w:rPr>
        <w:t>'</w:t>
      </w:r>
      <w:r w:rsidRPr="003970BD">
        <w:rPr>
          <w:rFonts w:ascii="Consolas" w:eastAsia="Times New Roman" w:hAnsi="Consolas" w:cs="Times New Roman"/>
          <w:color w:val="CCCCCC"/>
          <w:sz w:val="21"/>
          <w:szCs w:val="21"/>
        </w:rPr>
        <w:t>)</w:t>
      </w:r>
    </w:p>
    <w:p w14:paraId="3816F9AF"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p>
    <w:p w14:paraId="64757BF9"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3970BD">
        <w:rPr>
          <w:rFonts w:ascii="Consolas" w:eastAsia="Times New Roman" w:hAnsi="Consolas" w:cs="Times New Roman"/>
          <w:color w:val="6A9955"/>
          <w:sz w:val="21"/>
          <w:szCs w:val="21"/>
        </w:rPr>
        <w:t># Definición de modelo de red neuronal con Dropout y regularización L2</w:t>
      </w:r>
    </w:p>
    <w:p w14:paraId="0A21F1A7"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proofErr w:type="gramStart"/>
      <w:r w:rsidRPr="00EA25D2">
        <w:rPr>
          <w:rFonts w:ascii="Consolas" w:eastAsia="Times New Roman" w:hAnsi="Consolas" w:cs="Times New Roman"/>
          <w:color w:val="9CDCFE"/>
          <w:sz w:val="21"/>
          <w:szCs w:val="21"/>
          <w:lang w:val="en-US"/>
        </w:rPr>
        <w:t>model</w:t>
      </w:r>
      <w:proofErr w:type="gramEnd"/>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CCCCCC"/>
          <w:sz w:val="21"/>
          <w:szCs w:val="21"/>
          <w:lang w:val="en-US"/>
        </w:rPr>
        <w:t xml:space="preserve"> models.Sequential([</w:t>
      </w:r>
    </w:p>
    <w:p w14:paraId="53404040"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 xml:space="preserve">    </w:t>
      </w:r>
      <w:proofErr w:type="gramStart"/>
      <w:r w:rsidRPr="00EA25D2">
        <w:rPr>
          <w:rFonts w:ascii="Consolas" w:eastAsia="Times New Roman" w:hAnsi="Consolas" w:cs="Times New Roman"/>
          <w:color w:val="CCCCCC"/>
          <w:sz w:val="21"/>
          <w:szCs w:val="21"/>
          <w:lang w:val="en-US"/>
        </w:rPr>
        <w:t>layers.Conv2D(</w:t>
      </w:r>
      <w:proofErr w:type="gramEnd"/>
      <w:r w:rsidRPr="00EA25D2">
        <w:rPr>
          <w:rFonts w:ascii="Consolas" w:eastAsia="Times New Roman" w:hAnsi="Consolas" w:cs="Times New Roman"/>
          <w:color w:val="B5CEA8"/>
          <w:sz w:val="21"/>
          <w:szCs w:val="21"/>
          <w:lang w:val="en-US"/>
        </w:rPr>
        <w:t>32</w:t>
      </w:r>
      <w:r w:rsidRPr="00EA25D2">
        <w:rPr>
          <w:rFonts w:ascii="Consolas" w:eastAsia="Times New Roman" w:hAnsi="Consolas" w:cs="Times New Roman"/>
          <w:color w:val="CCCCCC"/>
          <w:sz w:val="21"/>
          <w:szCs w:val="21"/>
          <w:lang w:val="en-US"/>
        </w:rPr>
        <w:t>, (</w:t>
      </w:r>
      <w:r w:rsidRPr="00EA25D2">
        <w:rPr>
          <w:rFonts w:ascii="Consolas" w:eastAsia="Times New Roman" w:hAnsi="Consolas" w:cs="Times New Roman"/>
          <w:color w:val="B5CEA8"/>
          <w:sz w:val="21"/>
          <w:szCs w:val="21"/>
          <w:lang w:val="en-US"/>
        </w:rPr>
        <w:t>3</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B5CEA8"/>
          <w:sz w:val="21"/>
          <w:szCs w:val="21"/>
          <w:lang w:val="en-US"/>
        </w:rPr>
        <w:t>3</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9CDCFE"/>
          <w:sz w:val="21"/>
          <w:szCs w:val="21"/>
          <w:lang w:val="en-US"/>
        </w:rPr>
        <w:t>activation</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CE9178"/>
          <w:sz w:val="21"/>
          <w:szCs w:val="21"/>
          <w:lang w:val="en-US"/>
        </w:rPr>
        <w:t>'relu'</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9CDCFE"/>
          <w:sz w:val="21"/>
          <w:szCs w:val="21"/>
          <w:lang w:val="en-US"/>
        </w:rPr>
        <w:t>input_shape</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CCCCCC"/>
          <w:sz w:val="21"/>
          <w:szCs w:val="21"/>
          <w:lang w:val="en-US"/>
        </w:rPr>
        <w:t>(</w:t>
      </w:r>
      <w:r w:rsidRPr="00EA25D2">
        <w:rPr>
          <w:rFonts w:ascii="Consolas" w:eastAsia="Times New Roman" w:hAnsi="Consolas" w:cs="Times New Roman"/>
          <w:color w:val="B5CEA8"/>
          <w:sz w:val="21"/>
          <w:szCs w:val="21"/>
          <w:lang w:val="en-US"/>
        </w:rPr>
        <w:t>224</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B5CEA8"/>
          <w:sz w:val="21"/>
          <w:szCs w:val="21"/>
          <w:lang w:val="en-US"/>
        </w:rPr>
        <w:t>224</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B5CEA8"/>
          <w:sz w:val="21"/>
          <w:szCs w:val="21"/>
          <w:lang w:val="en-US"/>
        </w:rPr>
        <w:t>3</w:t>
      </w:r>
      <w:r w:rsidRPr="00EA25D2">
        <w:rPr>
          <w:rFonts w:ascii="Consolas" w:eastAsia="Times New Roman" w:hAnsi="Consolas" w:cs="Times New Roman"/>
          <w:color w:val="CCCCCC"/>
          <w:sz w:val="21"/>
          <w:szCs w:val="21"/>
          <w:lang w:val="en-US"/>
        </w:rPr>
        <w:t>)),</w:t>
      </w:r>
    </w:p>
    <w:p w14:paraId="62EDB402"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 xml:space="preserve">    </w:t>
      </w:r>
      <w:proofErr w:type="gramStart"/>
      <w:r w:rsidRPr="00EA25D2">
        <w:rPr>
          <w:rFonts w:ascii="Consolas" w:eastAsia="Times New Roman" w:hAnsi="Consolas" w:cs="Times New Roman"/>
          <w:color w:val="CCCCCC"/>
          <w:sz w:val="21"/>
          <w:szCs w:val="21"/>
          <w:lang w:val="en-US"/>
        </w:rPr>
        <w:t>layers.MaxPooling2D(</w:t>
      </w:r>
      <w:proofErr w:type="gramEnd"/>
      <w:r w:rsidRPr="00EA25D2">
        <w:rPr>
          <w:rFonts w:ascii="Consolas" w:eastAsia="Times New Roman" w:hAnsi="Consolas" w:cs="Times New Roman"/>
          <w:color w:val="CCCCCC"/>
          <w:sz w:val="21"/>
          <w:szCs w:val="21"/>
          <w:lang w:val="en-US"/>
        </w:rPr>
        <w:t>(</w:t>
      </w:r>
      <w:r w:rsidRPr="00EA25D2">
        <w:rPr>
          <w:rFonts w:ascii="Consolas" w:eastAsia="Times New Roman" w:hAnsi="Consolas" w:cs="Times New Roman"/>
          <w:color w:val="B5CEA8"/>
          <w:sz w:val="21"/>
          <w:szCs w:val="21"/>
          <w:lang w:val="en-US"/>
        </w:rPr>
        <w:t>2</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B5CEA8"/>
          <w:sz w:val="21"/>
          <w:szCs w:val="21"/>
          <w:lang w:val="en-US"/>
        </w:rPr>
        <w:t>2</w:t>
      </w:r>
      <w:r w:rsidRPr="00EA25D2">
        <w:rPr>
          <w:rFonts w:ascii="Consolas" w:eastAsia="Times New Roman" w:hAnsi="Consolas" w:cs="Times New Roman"/>
          <w:color w:val="CCCCCC"/>
          <w:sz w:val="21"/>
          <w:szCs w:val="21"/>
          <w:lang w:val="en-US"/>
        </w:rPr>
        <w:t>)),</w:t>
      </w:r>
    </w:p>
    <w:p w14:paraId="541FABFC"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 xml:space="preserve">    </w:t>
      </w:r>
    </w:p>
    <w:p w14:paraId="5E15B4AB"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 xml:space="preserve">    </w:t>
      </w:r>
      <w:proofErr w:type="gramStart"/>
      <w:r w:rsidRPr="00EA25D2">
        <w:rPr>
          <w:rFonts w:ascii="Consolas" w:eastAsia="Times New Roman" w:hAnsi="Consolas" w:cs="Times New Roman"/>
          <w:color w:val="CCCCCC"/>
          <w:sz w:val="21"/>
          <w:szCs w:val="21"/>
          <w:lang w:val="en-US"/>
        </w:rPr>
        <w:t>layers.Conv2D(</w:t>
      </w:r>
      <w:proofErr w:type="gramEnd"/>
      <w:r w:rsidRPr="00EA25D2">
        <w:rPr>
          <w:rFonts w:ascii="Consolas" w:eastAsia="Times New Roman" w:hAnsi="Consolas" w:cs="Times New Roman"/>
          <w:color w:val="B5CEA8"/>
          <w:sz w:val="21"/>
          <w:szCs w:val="21"/>
          <w:lang w:val="en-US"/>
        </w:rPr>
        <w:t>64</w:t>
      </w:r>
      <w:r w:rsidRPr="00EA25D2">
        <w:rPr>
          <w:rFonts w:ascii="Consolas" w:eastAsia="Times New Roman" w:hAnsi="Consolas" w:cs="Times New Roman"/>
          <w:color w:val="CCCCCC"/>
          <w:sz w:val="21"/>
          <w:szCs w:val="21"/>
          <w:lang w:val="en-US"/>
        </w:rPr>
        <w:t>, (</w:t>
      </w:r>
      <w:r w:rsidRPr="00EA25D2">
        <w:rPr>
          <w:rFonts w:ascii="Consolas" w:eastAsia="Times New Roman" w:hAnsi="Consolas" w:cs="Times New Roman"/>
          <w:color w:val="B5CEA8"/>
          <w:sz w:val="21"/>
          <w:szCs w:val="21"/>
          <w:lang w:val="en-US"/>
        </w:rPr>
        <w:t>3</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B5CEA8"/>
          <w:sz w:val="21"/>
          <w:szCs w:val="21"/>
          <w:lang w:val="en-US"/>
        </w:rPr>
        <w:t>3</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9CDCFE"/>
          <w:sz w:val="21"/>
          <w:szCs w:val="21"/>
          <w:lang w:val="en-US"/>
        </w:rPr>
        <w:t>activation</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CE9178"/>
          <w:sz w:val="21"/>
          <w:szCs w:val="21"/>
          <w:lang w:val="en-US"/>
        </w:rPr>
        <w:t>'relu'</w:t>
      </w:r>
      <w:r w:rsidRPr="00EA25D2">
        <w:rPr>
          <w:rFonts w:ascii="Consolas" w:eastAsia="Times New Roman" w:hAnsi="Consolas" w:cs="Times New Roman"/>
          <w:color w:val="CCCCCC"/>
          <w:sz w:val="21"/>
          <w:szCs w:val="21"/>
          <w:lang w:val="en-US"/>
        </w:rPr>
        <w:t>),</w:t>
      </w:r>
    </w:p>
    <w:p w14:paraId="01C0E0F6"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 xml:space="preserve">    </w:t>
      </w:r>
      <w:proofErr w:type="gramStart"/>
      <w:r w:rsidRPr="00EA25D2">
        <w:rPr>
          <w:rFonts w:ascii="Consolas" w:eastAsia="Times New Roman" w:hAnsi="Consolas" w:cs="Times New Roman"/>
          <w:color w:val="CCCCCC"/>
          <w:sz w:val="21"/>
          <w:szCs w:val="21"/>
          <w:lang w:val="en-US"/>
        </w:rPr>
        <w:t>layers.MaxPooling2D(</w:t>
      </w:r>
      <w:proofErr w:type="gramEnd"/>
      <w:r w:rsidRPr="00EA25D2">
        <w:rPr>
          <w:rFonts w:ascii="Consolas" w:eastAsia="Times New Roman" w:hAnsi="Consolas" w:cs="Times New Roman"/>
          <w:color w:val="CCCCCC"/>
          <w:sz w:val="21"/>
          <w:szCs w:val="21"/>
          <w:lang w:val="en-US"/>
        </w:rPr>
        <w:t>(</w:t>
      </w:r>
      <w:r w:rsidRPr="00EA25D2">
        <w:rPr>
          <w:rFonts w:ascii="Consolas" w:eastAsia="Times New Roman" w:hAnsi="Consolas" w:cs="Times New Roman"/>
          <w:color w:val="B5CEA8"/>
          <w:sz w:val="21"/>
          <w:szCs w:val="21"/>
          <w:lang w:val="en-US"/>
        </w:rPr>
        <w:t>2</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B5CEA8"/>
          <w:sz w:val="21"/>
          <w:szCs w:val="21"/>
          <w:lang w:val="en-US"/>
        </w:rPr>
        <w:t>2</w:t>
      </w:r>
      <w:r w:rsidRPr="00EA25D2">
        <w:rPr>
          <w:rFonts w:ascii="Consolas" w:eastAsia="Times New Roman" w:hAnsi="Consolas" w:cs="Times New Roman"/>
          <w:color w:val="CCCCCC"/>
          <w:sz w:val="21"/>
          <w:szCs w:val="21"/>
          <w:lang w:val="en-US"/>
        </w:rPr>
        <w:t>)),</w:t>
      </w:r>
    </w:p>
    <w:p w14:paraId="5F82F2DD"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p>
    <w:p w14:paraId="3DABFCA7"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 xml:space="preserve">    </w:t>
      </w:r>
      <w:proofErr w:type="gramStart"/>
      <w:r w:rsidRPr="00EA25D2">
        <w:rPr>
          <w:rFonts w:ascii="Consolas" w:eastAsia="Times New Roman" w:hAnsi="Consolas" w:cs="Times New Roman"/>
          <w:color w:val="CCCCCC"/>
          <w:sz w:val="21"/>
          <w:szCs w:val="21"/>
          <w:lang w:val="en-US"/>
        </w:rPr>
        <w:t>layers.Conv2D(</w:t>
      </w:r>
      <w:proofErr w:type="gramEnd"/>
      <w:r w:rsidRPr="00EA25D2">
        <w:rPr>
          <w:rFonts w:ascii="Consolas" w:eastAsia="Times New Roman" w:hAnsi="Consolas" w:cs="Times New Roman"/>
          <w:color w:val="B5CEA8"/>
          <w:sz w:val="21"/>
          <w:szCs w:val="21"/>
          <w:lang w:val="en-US"/>
        </w:rPr>
        <w:t>128</w:t>
      </w:r>
      <w:r w:rsidRPr="00EA25D2">
        <w:rPr>
          <w:rFonts w:ascii="Consolas" w:eastAsia="Times New Roman" w:hAnsi="Consolas" w:cs="Times New Roman"/>
          <w:color w:val="CCCCCC"/>
          <w:sz w:val="21"/>
          <w:szCs w:val="21"/>
          <w:lang w:val="en-US"/>
        </w:rPr>
        <w:t>, (</w:t>
      </w:r>
      <w:r w:rsidRPr="00EA25D2">
        <w:rPr>
          <w:rFonts w:ascii="Consolas" w:eastAsia="Times New Roman" w:hAnsi="Consolas" w:cs="Times New Roman"/>
          <w:color w:val="B5CEA8"/>
          <w:sz w:val="21"/>
          <w:szCs w:val="21"/>
          <w:lang w:val="en-US"/>
        </w:rPr>
        <w:t>3</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B5CEA8"/>
          <w:sz w:val="21"/>
          <w:szCs w:val="21"/>
          <w:lang w:val="en-US"/>
        </w:rPr>
        <w:t>3</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9CDCFE"/>
          <w:sz w:val="21"/>
          <w:szCs w:val="21"/>
          <w:lang w:val="en-US"/>
        </w:rPr>
        <w:t>activation</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CE9178"/>
          <w:sz w:val="21"/>
          <w:szCs w:val="21"/>
          <w:lang w:val="en-US"/>
        </w:rPr>
        <w:t>'relu'</w:t>
      </w:r>
      <w:r w:rsidRPr="00EA25D2">
        <w:rPr>
          <w:rFonts w:ascii="Consolas" w:eastAsia="Times New Roman" w:hAnsi="Consolas" w:cs="Times New Roman"/>
          <w:color w:val="CCCCCC"/>
          <w:sz w:val="21"/>
          <w:szCs w:val="21"/>
          <w:lang w:val="en-US"/>
        </w:rPr>
        <w:t>),</w:t>
      </w:r>
    </w:p>
    <w:p w14:paraId="0A086086"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 xml:space="preserve">    </w:t>
      </w:r>
      <w:proofErr w:type="gramStart"/>
      <w:r w:rsidRPr="00EA25D2">
        <w:rPr>
          <w:rFonts w:ascii="Consolas" w:eastAsia="Times New Roman" w:hAnsi="Consolas" w:cs="Times New Roman"/>
          <w:color w:val="CCCCCC"/>
          <w:sz w:val="21"/>
          <w:szCs w:val="21"/>
          <w:lang w:val="en-US"/>
        </w:rPr>
        <w:t>layers.MaxPooling2D(</w:t>
      </w:r>
      <w:proofErr w:type="gramEnd"/>
      <w:r w:rsidRPr="00EA25D2">
        <w:rPr>
          <w:rFonts w:ascii="Consolas" w:eastAsia="Times New Roman" w:hAnsi="Consolas" w:cs="Times New Roman"/>
          <w:color w:val="CCCCCC"/>
          <w:sz w:val="21"/>
          <w:szCs w:val="21"/>
          <w:lang w:val="en-US"/>
        </w:rPr>
        <w:t>(</w:t>
      </w:r>
      <w:r w:rsidRPr="00EA25D2">
        <w:rPr>
          <w:rFonts w:ascii="Consolas" w:eastAsia="Times New Roman" w:hAnsi="Consolas" w:cs="Times New Roman"/>
          <w:color w:val="B5CEA8"/>
          <w:sz w:val="21"/>
          <w:szCs w:val="21"/>
          <w:lang w:val="en-US"/>
        </w:rPr>
        <w:t>2</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B5CEA8"/>
          <w:sz w:val="21"/>
          <w:szCs w:val="21"/>
          <w:lang w:val="en-US"/>
        </w:rPr>
        <w:t>2</w:t>
      </w:r>
      <w:r w:rsidRPr="00EA25D2">
        <w:rPr>
          <w:rFonts w:ascii="Consolas" w:eastAsia="Times New Roman" w:hAnsi="Consolas" w:cs="Times New Roman"/>
          <w:color w:val="CCCCCC"/>
          <w:sz w:val="21"/>
          <w:szCs w:val="21"/>
          <w:lang w:val="en-US"/>
        </w:rPr>
        <w:t>)),</w:t>
      </w:r>
    </w:p>
    <w:p w14:paraId="7E6B9D96"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p>
    <w:p w14:paraId="01898A71"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 xml:space="preserve">    </w:t>
      </w:r>
      <w:proofErr w:type="gramStart"/>
      <w:r w:rsidRPr="00EA25D2">
        <w:rPr>
          <w:rFonts w:ascii="Consolas" w:eastAsia="Times New Roman" w:hAnsi="Consolas" w:cs="Times New Roman"/>
          <w:color w:val="CCCCCC"/>
          <w:sz w:val="21"/>
          <w:szCs w:val="21"/>
          <w:lang w:val="en-US"/>
        </w:rPr>
        <w:t>layers.Conv2D(</w:t>
      </w:r>
      <w:proofErr w:type="gramEnd"/>
      <w:r w:rsidRPr="00EA25D2">
        <w:rPr>
          <w:rFonts w:ascii="Consolas" w:eastAsia="Times New Roman" w:hAnsi="Consolas" w:cs="Times New Roman"/>
          <w:color w:val="B5CEA8"/>
          <w:sz w:val="21"/>
          <w:szCs w:val="21"/>
          <w:lang w:val="en-US"/>
        </w:rPr>
        <w:t>128</w:t>
      </w:r>
      <w:r w:rsidRPr="00EA25D2">
        <w:rPr>
          <w:rFonts w:ascii="Consolas" w:eastAsia="Times New Roman" w:hAnsi="Consolas" w:cs="Times New Roman"/>
          <w:color w:val="CCCCCC"/>
          <w:sz w:val="21"/>
          <w:szCs w:val="21"/>
          <w:lang w:val="en-US"/>
        </w:rPr>
        <w:t>, (</w:t>
      </w:r>
      <w:r w:rsidRPr="00EA25D2">
        <w:rPr>
          <w:rFonts w:ascii="Consolas" w:eastAsia="Times New Roman" w:hAnsi="Consolas" w:cs="Times New Roman"/>
          <w:color w:val="B5CEA8"/>
          <w:sz w:val="21"/>
          <w:szCs w:val="21"/>
          <w:lang w:val="en-US"/>
        </w:rPr>
        <w:t>3</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B5CEA8"/>
          <w:sz w:val="21"/>
          <w:szCs w:val="21"/>
          <w:lang w:val="en-US"/>
        </w:rPr>
        <w:t>3</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9CDCFE"/>
          <w:sz w:val="21"/>
          <w:szCs w:val="21"/>
          <w:lang w:val="en-US"/>
        </w:rPr>
        <w:t>activation</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CE9178"/>
          <w:sz w:val="21"/>
          <w:szCs w:val="21"/>
          <w:lang w:val="en-US"/>
        </w:rPr>
        <w:t>'relu'</w:t>
      </w:r>
      <w:r w:rsidRPr="00EA25D2">
        <w:rPr>
          <w:rFonts w:ascii="Consolas" w:eastAsia="Times New Roman" w:hAnsi="Consolas" w:cs="Times New Roman"/>
          <w:color w:val="CCCCCC"/>
          <w:sz w:val="21"/>
          <w:szCs w:val="21"/>
          <w:lang w:val="en-US"/>
        </w:rPr>
        <w:t>),</w:t>
      </w:r>
    </w:p>
    <w:p w14:paraId="1490C9C6"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 xml:space="preserve">    </w:t>
      </w:r>
      <w:proofErr w:type="gramStart"/>
      <w:r w:rsidRPr="00EA25D2">
        <w:rPr>
          <w:rFonts w:ascii="Consolas" w:eastAsia="Times New Roman" w:hAnsi="Consolas" w:cs="Times New Roman"/>
          <w:color w:val="CCCCCC"/>
          <w:sz w:val="21"/>
          <w:szCs w:val="21"/>
          <w:lang w:val="en-US"/>
        </w:rPr>
        <w:t>layers.MaxPooling2D(</w:t>
      </w:r>
      <w:proofErr w:type="gramEnd"/>
      <w:r w:rsidRPr="00EA25D2">
        <w:rPr>
          <w:rFonts w:ascii="Consolas" w:eastAsia="Times New Roman" w:hAnsi="Consolas" w:cs="Times New Roman"/>
          <w:color w:val="CCCCCC"/>
          <w:sz w:val="21"/>
          <w:szCs w:val="21"/>
          <w:lang w:val="en-US"/>
        </w:rPr>
        <w:t>(</w:t>
      </w:r>
      <w:r w:rsidRPr="00EA25D2">
        <w:rPr>
          <w:rFonts w:ascii="Consolas" w:eastAsia="Times New Roman" w:hAnsi="Consolas" w:cs="Times New Roman"/>
          <w:color w:val="B5CEA8"/>
          <w:sz w:val="21"/>
          <w:szCs w:val="21"/>
          <w:lang w:val="en-US"/>
        </w:rPr>
        <w:t>2</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B5CEA8"/>
          <w:sz w:val="21"/>
          <w:szCs w:val="21"/>
          <w:lang w:val="en-US"/>
        </w:rPr>
        <w:t>2</w:t>
      </w:r>
      <w:r w:rsidRPr="00EA25D2">
        <w:rPr>
          <w:rFonts w:ascii="Consolas" w:eastAsia="Times New Roman" w:hAnsi="Consolas" w:cs="Times New Roman"/>
          <w:color w:val="CCCCCC"/>
          <w:sz w:val="21"/>
          <w:szCs w:val="21"/>
          <w:lang w:val="en-US"/>
        </w:rPr>
        <w:t>)),</w:t>
      </w:r>
    </w:p>
    <w:p w14:paraId="119977AB"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p>
    <w:p w14:paraId="479085B8"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 xml:space="preserve">    </w:t>
      </w:r>
      <w:proofErr w:type="gramStart"/>
      <w:r w:rsidRPr="00EA25D2">
        <w:rPr>
          <w:rFonts w:ascii="Consolas" w:eastAsia="Times New Roman" w:hAnsi="Consolas" w:cs="Times New Roman"/>
          <w:color w:val="CCCCCC"/>
          <w:sz w:val="21"/>
          <w:szCs w:val="21"/>
          <w:lang w:val="en-US"/>
        </w:rPr>
        <w:t>layers.Flatten(</w:t>
      </w:r>
      <w:proofErr w:type="gramEnd"/>
      <w:r w:rsidRPr="00EA25D2">
        <w:rPr>
          <w:rFonts w:ascii="Consolas" w:eastAsia="Times New Roman" w:hAnsi="Consolas" w:cs="Times New Roman"/>
          <w:color w:val="CCCCCC"/>
          <w:sz w:val="21"/>
          <w:szCs w:val="21"/>
          <w:lang w:val="en-US"/>
        </w:rPr>
        <w:t>),</w:t>
      </w:r>
    </w:p>
    <w:p w14:paraId="0E66B495"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p>
    <w:p w14:paraId="152A73ED"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lastRenderedPageBreak/>
        <w:t xml:space="preserve">    </w:t>
      </w:r>
      <w:proofErr w:type="gramStart"/>
      <w:r w:rsidRPr="00EA25D2">
        <w:rPr>
          <w:rFonts w:ascii="Consolas" w:eastAsia="Times New Roman" w:hAnsi="Consolas" w:cs="Times New Roman"/>
          <w:color w:val="CCCCCC"/>
          <w:sz w:val="21"/>
          <w:szCs w:val="21"/>
          <w:lang w:val="en-US"/>
        </w:rPr>
        <w:t>layers.Dense(</w:t>
      </w:r>
      <w:proofErr w:type="gramEnd"/>
      <w:r w:rsidRPr="00EA25D2">
        <w:rPr>
          <w:rFonts w:ascii="Consolas" w:eastAsia="Times New Roman" w:hAnsi="Consolas" w:cs="Times New Roman"/>
          <w:color w:val="B5CEA8"/>
          <w:sz w:val="21"/>
          <w:szCs w:val="21"/>
          <w:lang w:val="en-US"/>
        </w:rPr>
        <w:t>512</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9CDCFE"/>
          <w:sz w:val="21"/>
          <w:szCs w:val="21"/>
          <w:lang w:val="en-US"/>
        </w:rPr>
        <w:t>activation</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CE9178"/>
          <w:sz w:val="21"/>
          <w:szCs w:val="21"/>
          <w:lang w:val="en-US"/>
        </w:rPr>
        <w:t>'relu'</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9CDCFE"/>
          <w:sz w:val="21"/>
          <w:szCs w:val="21"/>
          <w:lang w:val="en-US"/>
        </w:rPr>
        <w:t>kernel_regularizer</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4EC9B0"/>
          <w:sz w:val="21"/>
          <w:szCs w:val="21"/>
          <w:lang w:val="en-US"/>
        </w:rPr>
        <w:t>tf</w:t>
      </w:r>
      <w:r w:rsidRPr="00EA25D2">
        <w:rPr>
          <w:rFonts w:ascii="Consolas" w:eastAsia="Times New Roman" w:hAnsi="Consolas" w:cs="Times New Roman"/>
          <w:color w:val="CCCCCC"/>
          <w:sz w:val="21"/>
          <w:szCs w:val="21"/>
          <w:lang w:val="en-US"/>
        </w:rPr>
        <w:t>.keras.regularizers.l2(</w:t>
      </w:r>
      <w:r w:rsidRPr="00EA25D2">
        <w:rPr>
          <w:rFonts w:ascii="Consolas" w:eastAsia="Times New Roman" w:hAnsi="Consolas" w:cs="Times New Roman"/>
          <w:color w:val="B5CEA8"/>
          <w:sz w:val="21"/>
          <w:szCs w:val="21"/>
          <w:lang w:val="en-US"/>
        </w:rPr>
        <w:t>0.001</w:t>
      </w:r>
      <w:r w:rsidRPr="00EA25D2">
        <w:rPr>
          <w:rFonts w:ascii="Consolas" w:eastAsia="Times New Roman" w:hAnsi="Consolas" w:cs="Times New Roman"/>
          <w:color w:val="CCCCCC"/>
          <w:sz w:val="21"/>
          <w:szCs w:val="21"/>
          <w:lang w:val="en-US"/>
        </w:rPr>
        <w:t>)),  </w:t>
      </w:r>
      <w:r w:rsidRPr="00EA25D2">
        <w:rPr>
          <w:rFonts w:ascii="Consolas" w:eastAsia="Times New Roman" w:hAnsi="Consolas" w:cs="Times New Roman"/>
          <w:color w:val="6A9955"/>
          <w:sz w:val="21"/>
          <w:szCs w:val="21"/>
          <w:lang w:val="en-US"/>
        </w:rPr>
        <w:t># Regularización L2</w:t>
      </w:r>
    </w:p>
    <w:p w14:paraId="18ADFCA1"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EA25D2">
        <w:rPr>
          <w:rFonts w:ascii="Consolas" w:eastAsia="Times New Roman" w:hAnsi="Consolas" w:cs="Times New Roman"/>
          <w:color w:val="CCCCCC"/>
          <w:sz w:val="21"/>
          <w:szCs w:val="21"/>
          <w:lang w:val="en-US"/>
        </w:rPr>
        <w:t xml:space="preserve">    </w:t>
      </w:r>
      <w:proofErr w:type="gramStart"/>
      <w:r w:rsidRPr="003970BD">
        <w:rPr>
          <w:rFonts w:ascii="Consolas" w:eastAsia="Times New Roman" w:hAnsi="Consolas" w:cs="Times New Roman"/>
          <w:color w:val="CCCCCC"/>
          <w:sz w:val="21"/>
          <w:szCs w:val="21"/>
        </w:rPr>
        <w:t>layers.Dropout(</w:t>
      </w:r>
      <w:proofErr w:type="gramEnd"/>
      <w:r w:rsidRPr="003970BD">
        <w:rPr>
          <w:rFonts w:ascii="Consolas" w:eastAsia="Times New Roman" w:hAnsi="Consolas" w:cs="Times New Roman"/>
          <w:color w:val="B5CEA8"/>
          <w:sz w:val="21"/>
          <w:szCs w:val="21"/>
        </w:rPr>
        <w:t>0.5</w:t>
      </w:r>
      <w:r w:rsidRPr="003970BD">
        <w:rPr>
          <w:rFonts w:ascii="Consolas" w:eastAsia="Times New Roman" w:hAnsi="Consolas" w:cs="Times New Roman"/>
          <w:color w:val="CCCCCC"/>
          <w:sz w:val="21"/>
          <w:szCs w:val="21"/>
        </w:rPr>
        <w:t>),  </w:t>
      </w:r>
      <w:r w:rsidRPr="003970BD">
        <w:rPr>
          <w:rFonts w:ascii="Consolas" w:eastAsia="Times New Roman" w:hAnsi="Consolas" w:cs="Times New Roman"/>
          <w:color w:val="6A9955"/>
          <w:sz w:val="21"/>
          <w:szCs w:val="21"/>
        </w:rPr>
        <w:t># Dropout para evitar el sobreajuste</w:t>
      </w:r>
    </w:p>
    <w:p w14:paraId="65C1626F"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p>
    <w:p w14:paraId="46EA3422"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3970BD">
        <w:rPr>
          <w:rFonts w:ascii="Consolas" w:eastAsia="Times New Roman" w:hAnsi="Consolas" w:cs="Times New Roman"/>
          <w:color w:val="CCCCCC"/>
          <w:sz w:val="21"/>
          <w:szCs w:val="21"/>
        </w:rPr>
        <w:t xml:space="preserve">    </w:t>
      </w:r>
      <w:proofErr w:type="gramStart"/>
      <w:r w:rsidRPr="003970BD">
        <w:rPr>
          <w:rFonts w:ascii="Consolas" w:eastAsia="Times New Roman" w:hAnsi="Consolas" w:cs="Times New Roman"/>
          <w:color w:val="CCCCCC"/>
          <w:sz w:val="21"/>
          <w:szCs w:val="21"/>
        </w:rPr>
        <w:t>layers.Dense(</w:t>
      </w:r>
      <w:proofErr w:type="gramEnd"/>
      <w:r w:rsidRPr="003970BD">
        <w:rPr>
          <w:rFonts w:ascii="Consolas" w:eastAsia="Times New Roman" w:hAnsi="Consolas" w:cs="Times New Roman"/>
          <w:color w:val="DCDCAA"/>
          <w:sz w:val="21"/>
          <w:szCs w:val="21"/>
        </w:rPr>
        <w:t>len</w:t>
      </w:r>
      <w:r w:rsidRPr="003970BD">
        <w:rPr>
          <w:rFonts w:ascii="Consolas" w:eastAsia="Times New Roman" w:hAnsi="Consolas" w:cs="Times New Roman"/>
          <w:color w:val="CCCCCC"/>
          <w:sz w:val="21"/>
          <w:szCs w:val="21"/>
        </w:rPr>
        <w:t>(</w:t>
      </w:r>
      <w:r w:rsidRPr="003970BD">
        <w:rPr>
          <w:rFonts w:ascii="Consolas" w:eastAsia="Times New Roman" w:hAnsi="Consolas" w:cs="Times New Roman"/>
          <w:color w:val="9CDCFE"/>
          <w:sz w:val="21"/>
          <w:szCs w:val="21"/>
        </w:rPr>
        <w:t>train_generator</w:t>
      </w:r>
      <w:r w:rsidRPr="003970BD">
        <w:rPr>
          <w:rFonts w:ascii="Consolas" w:eastAsia="Times New Roman" w:hAnsi="Consolas" w:cs="Times New Roman"/>
          <w:color w:val="CCCCCC"/>
          <w:sz w:val="21"/>
          <w:szCs w:val="21"/>
        </w:rPr>
        <w:t xml:space="preserve">.class_indices), </w:t>
      </w:r>
      <w:r w:rsidRPr="003970BD">
        <w:rPr>
          <w:rFonts w:ascii="Consolas" w:eastAsia="Times New Roman" w:hAnsi="Consolas" w:cs="Times New Roman"/>
          <w:color w:val="9CDCFE"/>
          <w:sz w:val="21"/>
          <w:szCs w:val="21"/>
        </w:rPr>
        <w:t>activation</w:t>
      </w:r>
      <w:r w:rsidRPr="003970BD">
        <w:rPr>
          <w:rFonts w:ascii="Consolas" w:eastAsia="Times New Roman" w:hAnsi="Consolas" w:cs="Times New Roman"/>
          <w:color w:val="D4D4D4"/>
          <w:sz w:val="21"/>
          <w:szCs w:val="21"/>
        </w:rPr>
        <w:t>=</w:t>
      </w:r>
      <w:r w:rsidRPr="003970BD">
        <w:rPr>
          <w:rFonts w:ascii="Consolas" w:eastAsia="Times New Roman" w:hAnsi="Consolas" w:cs="Times New Roman"/>
          <w:color w:val="CE9178"/>
          <w:sz w:val="21"/>
          <w:szCs w:val="21"/>
        </w:rPr>
        <w:t>'softmax'</w:t>
      </w:r>
      <w:r w:rsidRPr="003970BD">
        <w:rPr>
          <w:rFonts w:ascii="Consolas" w:eastAsia="Times New Roman" w:hAnsi="Consolas" w:cs="Times New Roman"/>
          <w:color w:val="CCCCCC"/>
          <w:sz w:val="21"/>
          <w:szCs w:val="21"/>
        </w:rPr>
        <w:t>)  </w:t>
      </w:r>
      <w:r w:rsidRPr="003970BD">
        <w:rPr>
          <w:rFonts w:ascii="Consolas" w:eastAsia="Times New Roman" w:hAnsi="Consolas" w:cs="Times New Roman"/>
          <w:color w:val="6A9955"/>
          <w:sz w:val="21"/>
          <w:szCs w:val="21"/>
        </w:rPr>
        <w:t># Número de clases de salida</w:t>
      </w:r>
    </w:p>
    <w:p w14:paraId="21DEE734"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3970BD">
        <w:rPr>
          <w:rFonts w:ascii="Consolas" w:eastAsia="Times New Roman" w:hAnsi="Consolas" w:cs="Times New Roman"/>
          <w:color w:val="CCCCCC"/>
          <w:sz w:val="21"/>
          <w:szCs w:val="21"/>
        </w:rPr>
        <w:t>])</w:t>
      </w:r>
    </w:p>
    <w:p w14:paraId="7F586A1D"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p>
    <w:p w14:paraId="7DEBCB86"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3970BD">
        <w:rPr>
          <w:rFonts w:ascii="Consolas" w:eastAsia="Times New Roman" w:hAnsi="Consolas" w:cs="Times New Roman"/>
          <w:color w:val="6A9955"/>
          <w:sz w:val="21"/>
          <w:szCs w:val="21"/>
        </w:rPr>
        <w:t># Compilacion del modelo</w:t>
      </w:r>
    </w:p>
    <w:p w14:paraId="59EBD095"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proofErr w:type="gramStart"/>
      <w:r w:rsidRPr="00EA25D2">
        <w:rPr>
          <w:rFonts w:ascii="Consolas" w:eastAsia="Times New Roman" w:hAnsi="Consolas" w:cs="Times New Roman"/>
          <w:color w:val="9CDCFE"/>
          <w:sz w:val="21"/>
          <w:szCs w:val="21"/>
          <w:lang w:val="en-US"/>
        </w:rPr>
        <w:t>model</w:t>
      </w:r>
      <w:r w:rsidRPr="00EA25D2">
        <w:rPr>
          <w:rFonts w:ascii="Consolas" w:eastAsia="Times New Roman" w:hAnsi="Consolas" w:cs="Times New Roman"/>
          <w:color w:val="CCCCCC"/>
          <w:sz w:val="21"/>
          <w:szCs w:val="21"/>
          <w:lang w:val="en-US"/>
        </w:rPr>
        <w:t>.compile(</w:t>
      </w:r>
      <w:proofErr w:type="gramEnd"/>
      <w:r w:rsidRPr="00EA25D2">
        <w:rPr>
          <w:rFonts w:ascii="Consolas" w:eastAsia="Times New Roman" w:hAnsi="Consolas" w:cs="Times New Roman"/>
          <w:color w:val="9CDCFE"/>
          <w:sz w:val="21"/>
          <w:szCs w:val="21"/>
          <w:lang w:val="en-US"/>
        </w:rPr>
        <w:t>optimizer</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CE9178"/>
          <w:sz w:val="21"/>
          <w:szCs w:val="21"/>
          <w:lang w:val="en-US"/>
        </w:rPr>
        <w:t>'adam'</w:t>
      </w:r>
      <w:r w:rsidRPr="00EA25D2">
        <w:rPr>
          <w:rFonts w:ascii="Consolas" w:eastAsia="Times New Roman" w:hAnsi="Consolas" w:cs="Times New Roman"/>
          <w:color w:val="CCCCCC"/>
          <w:sz w:val="21"/>
          <w:szCs w:val="21"/>
          <w:lang w:val="en-US"/>
        </w:rPr>
        <w:t>,</w:t>
      </w:r>
    </w:p>
    <w:p w14:paraId="46ADDC8A"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 xml:space="preserve">              </w:t>
      </w:r>
      <w:proofErr w:type="gramStart"/>
      <w:r w:rsidRPr="00EA25D2">
        <w:rPr>
          <w:rFonts w:ascii="Consolas" w:eastAsia="Times New Roman" w:hAnsi="Consolas" w:cs="Times New Roman"/>
          <w:color w:val="9CDCFE"/>
          <w:sz w:val="21"/>
          <w:szCs w:val="21"/>
          <w:lang w:val="en-US"/>
        </w:rPr>
        <w:t>loss</w:t>
      </w:r>
      <w:proofErr w:type="gramEnd"/>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CE9178"/>
          <w:sz w:val="21"/>
          <w:szCs w:val="21"/>
          <w:lang w:val="en-US"/>
        </w:rPr>
        <w:t>'categorical_crossentropy'</w:t>
      </w:r>
      <w:r w:rsidRPr="00EA25D2">
        <w:rPr>
          <w:rFonts w:ascii="Consolas" w:eastAsia="Times New Roman" w:hAnsi="Consolas" w:cs="Times New Roman"/>
          <w:color w:val="CCCCCC"/>
          <w:sz w:val="21"/>
          <w:szCs w:val="21"/>
          <w:lang w:val="en-US"/>
        </w:rPr>
        <w:t>,</w:t>
      </w:r>
    </w:p>
    <w:p w14:paraId="16F27001"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EA25D2">
        <w:rPr>
          <w:rFonts w:ascii="Consolas" w:eastAsia="Times New Roman" w:hAnsi="Consolas" w:cs="Times New Roman"/>
          <w:color w:val="CCCCCC"/>
          <w:sz w:val="21"/>
          <w:szCs w:val="21"/>
          <w:lang w:val="en-US"/>
        </w:rPr>
        <w:t xml:space="preserve">              </w:t>
      </w:r>
      <w:proofErr w:type="gramStart"/>
      <w:r w:rsidRPr="003970BD">
        <w:rPr>
          <w:rFonts w:ascii="Consolas" w:eastAsia="Times New Roman" w:hAnsi="Consolas" w:cs="Times New Roman"/>
          <w:color w:val="9CDCFE"/>
          <w:sz w:val="21"/>
          <w:szCs w:val="21"/>
        </w:rPr>
        <w:t>metrics</w:t>
      </w:r>
      <w:proofErr w:type="gramEnd"/>
      <w:r w:rsidRPr="003970BD">
        <w:rPr>
          <w:rFonts w:ascii="Consolas" w:eastAsia="Times New Roman" w:hAnsi="Consolas" w:cs="Times New Roman"/>
          <w:color w:val="D4D4D4"/>
          <w:sz w:val="21"/>
          <w:szCs w:val="21"/>
        </w:rPr>
        <w:t>=</w:t>
      </w:r>
      <w:r w:rsidRPr="003970BD">
        <w:rPr>
          <w:rFonts w:ascii="Consolas" w:eastAsia="Times New Roman" w:hAnsi="Consolas" w:cs="Times New Roman"/>
          <w:color w:val="CCCCCC"/>
          <w:sz w:val="21"/>
          <w:szCs w:val="21"/>
        </w:rPr>
        <w:t>[</w:t>
      </w:r>
      <w:r w:rsidRPr="003970BD">
        <w:rPr>
          <w:rFonts w:ascii="Consolas" w:eastAsia="Times New Roman" w:hAnsi="Consolas" w:cs="Times New Roman"/>
          <w:color w:val="CE9178"/>
          <w:sz w:val="21"/>
          <w:szCs w:val="21"/>
        </w:rPr>
        <w:t>'accuracy'</w:t>
      </w:r>
      <w:r w:rsidRPr="003970BD">
        <w:rPr>
          <w:rFonts w:ascii="Consolas" w:eastAsia="Times New Roman" w:hAnsi="Consolas" w:cs="Times New Roman"/>
          <w:color w:val="CCCCCC"/>
          <w:sz w:val="21"/>
          <w:szCs w:val="21"/>
        </w:rPr>
        <w:t>])</w:t>
      </w:r>
    </w:p>
    <w:p w14:paraId="6DBF8FFB"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p>
    <w:p w14:paraId="6903842C"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3970BD">
        <w:rPr>
          <w:rFonts w:ascii="Consolas" w:eastAsia="Times New Roman" w:hAnsi="Consolas" w:cs="Times New Roman"/>
          <w:color w:val="6A9955"/>
          <w:sz w:val="21"/>
          <w:szCs w:val="21"/>
        </w:rPr>
        <w:t>#Callback de EarlyStopping</w:t>
      </w:r>
    </w:p>
    <w:p w14:paraId="46F26CB7"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9CDCFE"/>
          <w:sz w:val="21"/>
          <w:szCs w:val="21"/>
          <w:lang w:val="en-US"/>
        </w:rPr>
        <w:t>early_stopping</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CCCCCC"/>
          <w:sz w:val="21"/>
          <w:szCs w:val="21"/>
          <w:lang w:val="en-US"/>
        </w:rPr>
        <w:t xml:space="preserve"> </w:t>
      </w:r>
      <w:proofErr w:type="gramStart"/>
      <w:r w:rsidRPr="00EA25D2">
        <w:rPr>
          <w:rFonts w:ascii="Consolas" w:eastAsia="Times New Roman" w:hAnsi="Consolas" w:cs="Times New Roman"/>
          <w:color w:val="CCCCCC"/>
          <w:sz w:val="21"/>
          <w:szCs w:val="21"/>
          <w:lang w:val="en-US"/>
        </w:rPr>
        <w:t>EarlyStopping(</w:t>
      </w:r>
      <w:proofErr w:type="gramEnd"/>
      <w:r w:rsidRPr="00EA25D2">
        <w:rPr>
          <w:rFonts w:ascii="Consolas" w:eastAsia="Times New Roman" w:hAnsi="Consolas" w:cs="Times New Roman"/>
          <w:color w:val="9CDCFE"/>
          <w:sz w:val="21"/>
          <w:szCs w:val="21"/>
          <w:lang w:val="en-US"/>
        </w:rPr>
        <w:t>monitor</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CE9178"/>
          <w:sz w:val="21"/>
          <w:szCs w:val="21"/>
          <w:lang w:val="en-US"/>
        </w:rPr>
        <w:t>'val_loss'</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9CDCFE"/>
          <w:sz w:val="21"/>
          <w:szCs w:val="21"/>
          <w:lang w:val="en-US"/>
        </w:rPr>
        <w:t>patience</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B5CEA8"/>
          <w:sz w:val="21"/>
          <w:szCs w:val="21"/>
          <w:lang w:val="en-US"/>
        </w:rPr>
        <w:t>3</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9CDCFE"/>
          <w:sz w:val="21"/>
          <w:szCs w:val="21"/>
          <w:lang w:val="en-US"/>
        </w:rPr>
        <w:t>restore_best_weights</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569CD6"/>
          <w:sz w:val="21"/>
          <w:szCs w:val="21"/>
          <w:lang w:val="en-US"/>
        </w:rPr>
        <w:t>True</w:t>
      </w:r>
      <w:r w:rsidRPr="00EA25D2">
        <w:rPr>
          <w:rFonts w:ascii="Consolas" w:eastAsia="Times New Roman" w:hAnsi="Consolas" w:cs="Times New Roman"/>
          <w:color w:val="CCCCCC"/>
          <w:sz w:val="21"/>
          <w:szCs w:val="21"/>
          <w:lang w:val="en-US"/>
        </w:rPr>
        <w:t>)</w:t>
      </w:r>
    </w:p>
    <w:p w14:paraId="5D41956D"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p>
    <w:p w14:paraId="380E547C"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9CDCFE"/>
          <w:sz w:val="21"/>
          <w:szCs w:val="21"/>
          <w:lang w:val="en-US"/>
        </w:rPr>
        <w:t>train_dataset</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4EC9B0"/>
          <w:sz w:val="21"/>
          <w:szCs w:val="21"/>
          <w:lang w:val="en-US"/>
        </w:rPr>
        <w:t>tf</w:t>
      </w:r>
      <w:r w:rsidRPr="00EA25D2">
        <w:rPr>
          <w:rFonts w:ascii="Consolas" w:eastAsia="Times New Roman" w:hAnsi="Consolas" w:cs="Times New Roman"/>
          <w:color w:val="CCCCCC"/>
          <w:sz w:val="21"/>
          <w:szCs w:val="21"/>
          <w:lang w:val="en-US"/>
        </w:rPr>
        <w:t>.data.Dataset.from_</w:t>
      </w:r>
      <w:proofErr w:type="gramStart"/>
      <w:r w:rsidRPr="00EA25D2">
        <w:rPr>
          <w:rFonts w:ascii="Consolas" w:eastAsia="Times New Roman" w:hAnsi="Consolas" w:cs="Times New Roman"/>
          <w:color w:val="CCCCCC"/>
          <w:sz w:val="21"/>
          <w:szCs w:val="21"/>
          <w:lang w:val="en-US"/>
        </w:rPr>
        <w:t>generator(</w:t>
      </w:r>
      <w:proofErr w:type="gramEnd"/>
    </w:p>
    <w:p w14:paraId="18CBE361"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 xml:space="preserve">    </w:t>
      </w:r>
      <w:proofErr w:type="gramStart"/>
      <w:r w:rsidRPr="00EA25D2">
        <w:rPr>
          <w:rFonts w:ascii="Consolas" w:eastAsia="Times New Roman" w:hAnsi="Consolas" w:cs="Times New Roman"/>
          <w:color w:val="569CD6"/>
          <w:sz w:val="21"/>
          <w:szCs w:val="21"/>
          <w:lang w:val="en-US"/>
        </w:rPr>
        <w:t>lambda</w:t>
      </w:r>
      <w:proofErr w:type="gramEnd"/>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9CDCFE"/>
          <w:sz w:val="21"/>
          <w:szCs w:val="21"/>
          <w:lang w:val="en-US"/>
        </w:rPr>
        <w:t>train_generator</w:t>
      </w:r>
      <w:r w:rsidRPr="00EA25D2">
        <w:rPr>
          <w:rFonts w:ascii="Consolas" w:eastAsia="Times New Roman" w:hAnsi="Consolas" w:cs="Times New Roman"/>
          <w:color w:val="CCCCCC"/>
          <w:sz w:val="21"/>
          <w:szCs w:val="21"/>
          <w:lang w:val="en-US"/>
        </w:rPr>
        <w:t>,</w:t>
      </w:r>
    </w:p>
    <w:p w14:paraId="60DEBAE8"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9CDCFE"/>
          <w:sz w:val="21"/>
          <w:szCs w:val="21"/>
          <w:lang w:val="en-US"/>
        </w:rPr>
        <w:t>output_signature</w:t>
      </w:r>
      <w:proofErr w:type="gramStart"/>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CCCCCC"/>
          <w:sz w:val="21"/>
          <w:szCs w:val="21"/>
          <w:lang w:val="en-US"/>
        </w:rPr>
        <w:t>(</w:t>
      </w:r>
      <w:proofErr w:type="gramEnd"/>
    </w:p>
    <w:p w14:paraId="5BB538BC"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 xml:space="preserve">        </w:t>
      </w:r>
      <w:proofErr w:type="gramStart"/>
      <w:r w:rsidRPr="00EA25D2">
        <w:rPr>
          <w:rFonts w:ascii="Consolas" w:eastAsia="Times New Roman" w:hAnsi="Consolas" w:cs="Times New Roman"/>
          <w:color w:val="4EC9B0"/>
          <w:sz w:val="21"/>
          <w:szCs w:val="21"/>
          <w:lang w:val="en-US"/>
        </w:rPr>
        <w:t>tf</w:t>
      </w:r>
      <w:r w:rsidRPr="00EA25D2">
        <w:rPr>
          <w:rFonts w:ascii="Consolas" w:eastAsia="Times New Roman" w:hAnsi="Consolas" w:cs="Times New Roman"/>
          <w:color w:val="CCCCCC"/>
          <w:sz w:val="21"/>
          <w:szCs w:val="21"/>
          <w:lang w:val="en-US"/>
        </w:rPr>
        <w:t>.TensorSpec(</w:t>
      </w:r>
      <w:proofErr w:type="gramEnd"/>
      <w:r w:rsidRPr="00EA25D2">
        <w:rPr>
          <w:rFonts w:ascii="Consolas" w:eastAsia="Times New Roman" w:hAnsi="Consolas" w:cs="Times New Roman"/>
          <w:color w:val="9CDCFE"/>
          <w:sz w:val="21"/>
          <w:szCs w:val="21"/>
          <w:lang w:val="en-US"/>
        </w:rPr>
        <w:t>shape</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CCCCCC"/>
          <w:sz w:val="21"/>
          <w:szCs w:val="21"/>
          <w:lang w:val="en-US"/>
        </w:rPr>
        <w:t>(</w:t>
      </w:r>
      <w:r w:rsidRPr="00EA25D2">
        <w:rPr>
          <w:rFonts w:ascii="Consolas" w:eastAsia="Times New Roman" w:hAnsi="Consolas" w:cs="Times New Roman"/>
          <w:color w:val="569CD6"/>
          <w:sz w:val="21"/>
          <w:szCs w:val="21"/>
          <w:lang w:val="en-US"/>
        </w:rPr>
        <w:t>None</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B5CEA8"/>
          <w:sz w:val="21"/>
          <w:szCs w:val="21"/>
          <w:lang w:val="en-US"/>
        </w:rPr>
        <w:t>224</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B5CEA8"/>
          <w:sz w:val="21"/>
          <w:szCs w:val="21"/>
          <w:lang w:val="en-US"/>
        </w:rPr>
        <w:t>224</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B5CEA8"/>
          <w:sz w:val="21"/>
          <w:szCs w:val="21"/>
          <w:lang w:val="en-US"/>
        </w:rPr>
        <w:t>3</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9CDCFE"/>
          <w:sz w:val="21"/>
          <w:szCs w:val="21"/>
          <w:lang w:val="en-US"/>
        </w:rPr>
        <w:t>dtype</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4EC9B0"/>
          <w:sz w:val="21"/>
          <w:szCs w:val="21"/>
          <w:lang w:val="en-US"/>
        </w:rPr>
        <w:t>tf</w:t>
      </w:r>
      <w:r w:rsidRPr="00EA25D2">
        <w:rPr>
          <w:rFonts w:ascii="Consolas" w:eastAsia="Times New Roman" w:hAnsi="Consolas" w:cs="Times New Roman"/>
          <w:color w:val="CCCCCC"/>
          <w:sz w:val="21"/>
          <w:szCs w:val="21"/>
          <w:lang w:val="en-US"/>
        </w:rPr>
        <w:t>.float32),</w:t>
      </w:r>
    </w:p>
    <w:p w14:paraId="524E780F"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 xml:space="preserve">        </w:t>
      </w:r>
      <w:proofErr w:type="gramStart"/>
      <w:r w:rsidRPr="00EA25D2">
        <w:rPr>
          <w:rFonts w:ascii="Consolas" w:eastAsia="Times New Roman" w:hAnsi="Consolas" w:cs="Times New Roman"/>
          <w:color w:val="4EC9B0"/>
          <w:sz w:val="21"/>
          <w:szCs w:val="21"/>
          <w:lang w:val="en-US"/>
        </w:rPr>
        <w:t>tf</w:t>
      </w:r>
      <w:r w:rsidRPr="00EA25D2">
        <w:rPr>
          <w:rFonts w:ascii="Consolas" w:eastAsia="Times New Roman" w:hAnsi="Consolas" w:cs="Times New Roman"/>
          <w:color w:val="CCCCCC"/>
          <w:sz w:val="21"/>
          <w:szCs w:val="21"/>
          <w:lang w:val="en-US"/>
        </w:rPr>
        <w:t>.TensorSpec(</w:t>
      </w:r>
      <w:proofErr w:type="gramEnd"/>
      <w:r w:rsidRPr="00EA25D2">
        <w:rPr>
          <w:rFonts w:ascii="Consolas" w:eastAsia="Times New Roman" w:hAnsi="Consolas" w:cs="Times New Roman"/>
          <w:color w:val="9CDCFE"/>
          <w:sz w:val="21"/>
          <w:szCs w:val="21"/>
          <w:lang w:val="en-US"/>
        </w:rPr>
        <w:t>shape</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CCCCCC"/>
          <w:sz w:val="21"/>
          <w:szCs w:val="21"/>
          <w:lang w:val="en-US"/>
        </w:rPr>
        <w:t>(</w:t>
      </w:r>
      <w:r w:rsidRPr="00EA25D2">
        <w:rPr>
          <w:rFonts w:ascii="Consolas" w:eastAsia="Times New Roman" w:hAnsi="Consolas" w:cs="Times New Roman"/>
          <w:color w:val="569CD6"/>
          <w:sz w:val="21"/>
          <w:szCs w:val="21"/>
          <w:lang w:val="en-US"/>
        </w:rPr>
        <w:t>None</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DCDCAA"/>
          <w:sz w:val="21"/>
          <w:szCs w:val="21"/>
          <w:lang w:val="en-US"/>
        </w:rPr>
        <w:t>len</w:t>
      </w:r>
      <w:r w:rsidRPr="00EA25D2">
        <w:rPr>
          <w:rFonts w:ascii="Consolas" w:eastAsia="Times New Roman" w:hAnsi="Consolas" w:cs="Times New Roman"/>
          <w:color w:val="CCCCCC"/>
          <w:sz w:val="21"/>
          <w:szCs w:val="21"/>
          <w:lang w:val="en-US"/>
        </w:rPr>
        <w:t>(</w:t>
      </w:r>
      <w:r w:rsidRPr="00EA25D2">
        <w:rPr>
          <w:rFonts w:ascii="Consolas" w:eastAsia="Times New Roman" w:hAnsi="Consolas" w:cs="Times New Roman"/>
          <w:color w:val="9CDCFE"/>
          <w:sz w:val="21"/>
          <w:szCs w:val="21"/>
          <w:lang w:val="en-US"/>
        </w:rPr>
        <w:t>train_generator</w:t>
      </w:r>
      <w:r w:rsidRPr="00EA25D2">
        <w:rPr>
          <w:rFonts w:ascii="Consolas" w:eastAsia="Times New Roman" w:hAnsi="Consolas" w:cs="Times New Roman"/>
          <w:color w:val="CCCCCC"/>
          <w:sz w:val="21"/>
          <w:szCs w:val="21"/>
          <w:lang w:val="en-US"/>
        </w:rPr>
        <w:t xml:space="preserve">.class_indices)), </w:t>
      </w:r>
      <w:r w:rsidRPr="00EA25D2">
        <w:rPr>
          <w:rFonts w:ascii="Consolas" w:eastAsia="Times New Roman" w:hAnsi="Consolas" w:cs="Times New Roman"/>
          <w:color w:val="9CDCFE"/>
          <w:sz w:val="21"/>
          <w:szCs w:val="21"/>
          <w:lang w:val="en-US"/>
        </w:rPr>
        <w:t>dtype</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4EC9B0"/>
          <w:sz w:val="21"/>
          <w:szCs w:val="21"/>
          <w:lang w:val="en-US"/>
        </w:rPr>
        <w:t>tf</w:t>
      </w:r>
      <w:r w:rsidRPr="00EA25D2">
        <w:rPr>
          <w:rFonts w:ascii="Consolas" w:eastAsia="Times New Roman" w:hAnsi="Consolas" w:cs="Times New Roman"/>
          <w:color w:val="CCCCCC"/>
          <w:sz w:val="21"/>
          <w:szCs w:val="21"/>
          <w:lang w:val="en-US"/>
        </w:rPr>
        <w:t>.float32)</w:t>
      </w:r>
    </w:p>
    <w:p w14:paraId="2760C9A4"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EA25D2">
        <w:rPr>
          <w:rFonts w:ascii="Consolas" w:eastAsia="Times New Roman" w:hAnsi="Consolas" w:cs="Times New Roman"/>
          <w:color w:val="CCCCCC"/>
          <w:sz w:val="21"/>
          <w:szCs w:val="21"/>
          <w:lang w:val="en-US"/>
        </w:rPr>
        <w:t xml:space="preserve">    </w:t>
      </w:r>
      <w:r w:rsidRPr="003970BD">
        <w:rPr>
          <w:rFonts w:ascii="Consolas" w:eastAsia="Times New Roman" w:hAnsi="Consolas" w:cs="Times New Roman"/>
          <w:color w:val="CCCCCC"/>
          <w:sz w:val="21"/>
          <w:szCs w:val="21"/>
        </w:rPr>
        <w:t>)</w:t>
      </w:r>
    </w:p>
    <w:p w14:paraId="47246B86"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w:t>
      </w:r>
      <w:proofErr w:type="gramStart"/>
      <w:r w:rsidRPr="00EA25D2">
        <w:rPr>
          <w:rFonts w:ascii="Consolas" w:eastAsia="Times New Roman" w:hAnsi="Consolas" w:cs="Times New Roman"/>
          <w:color w:val="CCCCCC"/>
          <w:sz w:val="21"/>
          <w:szCs w:val="21"/>
          <w:lang w:val="en-US"/>
        </w:rPr>
        <w:t>repeat()</w:t>
      </w:r>
      <w:proofErr w:type="gramEnd"/>
    </w:p>
    <w:p w14:paraId="5B3DD071"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p>
    <w:p w14:paraId="6D7253F1"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9CDCFE"/>
          <w:sz w:val="21"/>
          <w:szCs w:val="21"/>
          <w:lang w:val="en-US"/>
        </w:rPr>
        <w:t>validation_dataset</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4EC9B0"/>
          <w:sz w:val="21"/>
          <w:szCs w:val="21"/>
          <w:lang w:val="en-US"/>
        </w:rPr>
        <w:t>tf</w:t>
      </w:r>
      <w:r w:rsidRPr="00EA25D2">
        <w:rPr>
          <w:rFonts w:ascii="Consolas" w:eastAsia="Times New Roman" w:hAnsi="Consolas" w:cs="Times New Roman"/>
          <w:color w:val="CCCCCC"/>
          <w:sz w:val="21"/>
          <w:szCs w:val="21"/>
          <w:lang w:val="en-US"/>
        </w:rPr>
        <w:t>.data.Dataset.from_</w:t>
      </w:r>
      <w:proofErr w:type="gramStart"/>
      <w:r w:rsidRPr="00EA25D2">
        <w:rPr>
          <w:rFonts w:ascii="Consolas" w:eastAsia="Times New Roman" w:hAnsi="Consolas" w:cs="Times New Roman"/>
          <w:color w:val="CCCCCC"/>
          <w:sz w:val="21"/>
          <w:szCs w:val="21"/>
          <w:lang w:val="en-US"/>
        </w:rPr>
        <w:t>generator(</w:t>
      </w:r>
      <w:proofErr w:type="gramEnd"/>
    </w:p>
    <w:p w14:paraId="560B3D09"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 xml:space="preserve">    </w:t>
      </w:r>
      <w:proofErr w:type="gramStart"/>
      <w:r w:rsidRPr="00EA25D2">
        <w:rPr>
          <w:rFonts w:ascii="Consolas" w:eastAsia="Times New Roman" w:hAnsi="Consolas" w:cs="Times New Roman"/>
          <w:color w:val="569CD6"/>
          <w:sz w:val="21"/>
          <w:szCs w:val="21"/>
          <w:lang w:val="en-US"/>
        </w:rPr>
        <w:t>lambda</w:t>
      </w:r>
      <w:proofErr w:type="gramEnd"/>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9CDCFE"/>
          <w:sz w:val="21"/>
          <w:szCs w:val="21"/>
          <w:lang w:val="en-US"/>
        </w:rPr>
        <w:t>validation_generator</w:t>
      </w:r>
      <w:r w:rsidRPr="00EA25D2">
        <w:rPr>
          <w:rFonts w:ascii="Consolas" w:eastAsia="Times New Roman" w:hAnsi="Consolas" w:cs="Times New Roman"/>
          <w:color w:val="CCCCCC"/>
          <w:sz w:val="21"/>
          <w:szCs w:val="21"/>
          <w:lang w:val="en-US"/>
        </w:rPr>
        <w:t>,</w:t>
      </w:r>
    </w:p>
    <w:p w14:paraId="08315F1C"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9CDCFE"/>
          <w:sz w:val="21"/>
          <w:szCs w:val="21"/>
          <w:lang w:val="en-US"/>
        </w:rPr>
        <w:t>output_signature</w:t>
      </w:r>
      <w:proofErr w:type="gramStart"/>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CCCCCC"/>
          <w:sz w:val="21"/>
          <w:szCs w:val="21"/>
          <w:lang w:val="en-US"/>
        </w:rPr>
        <w:t>(</w:t>
      </w:r>
      <w:proofErr w:type="gramEnd"/>
    </w:p>
    <w:p w14:paraId="691A6AAB"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 xml:space="preserve">        </w:t>
      </w:r>
      <w:proofErr w:type="gramStart"/>
      <w:r w:rsidRPr="00EA25D2">
        <w:rPr>
          <w:rFonts w:ascii="Consolas" w:eastAsia="Times New Roman" w:hAnsi="Consolas" w:cs="Times New Roman"/>
          <w:color w:val="4EC9B0"/>
          <w:sz w:val="21"/>
          <w:szCs w:val="21"/>
          <w:lang w:val="en-US"/>
        </w:rPr>
        <w:t>tf</w:t>
      </w:r>
      <w:r w:rsidRPr="00EA25D2">
        <w:rPr>
          <w:rFonts w:ascii="Consolas" w:eastAsia="Times New Roman" w:hAnsi="Consolas" w:cs="Times New Roman"/>
          <w:color w:val="CCCCCC"/>
          <w:sz w:val="21"/>
          <w:szCs w:val="21"/>
          <w:lang w:val="en-US"/>
        </w:rPr>
        <w:t>.TensorSpec(</w:t>
      </w:r>
      <w:proofErr w:type="gramEnd"/>
      <w:r w:rsidRPr="00EA25D2">
        <w:rPr>
          <w:rFonts w:ascii="Consolas" w:eastAsia="Times New Roman" w:hAnsi="Consolas" w:cs="Times New Roman"/>
          <w:color w:val="9CDCFE"/>
          <w:sz w:val="21"/>
          <w:szCs w:val="21"/>
          <w:lang w:val="en-US"/>
        </w:rPr>
        <w:t>shape</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CCCCCC"/>
          <w:sz w:val="21"/>
          <w:szCs w:val="21"/>
          <w:lang w:val="en-US"/>
        </w:rPr>
        <w:t>(</w:t>
      </w:r>
      <w:r w:rsidRPr="00EA25D2">
        <w:rPr>
          <w:rFonts w:ascii="Consolas" w:eastAsia="Times New Roman" w:hAnsi="Consolas" w:cs="Times New Roman"/>
          <w:color w:val="569CD6"/>
          <w:sz w:val="21"/>
          <w:szCs w:val="21"/>
          <w:lang w:val="en-US"/>
        </w:rPr>
        <w:t>None</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B5CEA8"/>
          <w:sz w:val="21"/>
          <w:szCs w:val="21"/>
          <w:lang w:val="en-US"/>
        </w:rPr>
        <w:t>224</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B5CEA8"/>
          <w:sz w:val="21"/>
          <w:szCs w:val="21"/>
          <w:lang w:val="en-US"/>
        </w:rPr>
        <w:t>224</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B5CEA8"/>
          <w:sz w:val="21"/>
          <w:szCs w:val="21"/>
          <w:lang w:val="en-US"/>
        </w:rPr>
        <w:t>3</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9CDCFE"/>
          <w:sz w:val="21"/>
          <w:szCs w:val="21"/>
          <w:lang w:val="en-US"/>
        </w:rPr>
        <w:t>dtype</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4EC9B0"/>
          <w:sz w:val="21"/>
          <w:szCs w:val="21"/>
          <w:lang w:val="en-US"/>
        </w:rPr>
        <w:t>tf</w:t>
      </w:r>
      <w:r w:rsidRPr="00EA25D2">
        <w:rPr>
          <w:rFonts w:ascii="Consolas" w:eastAsia="Times New Roman" w:hAnsi="Consolas" w:cs="Times New Roman"/>
          <w:color w:val="CCCCCC"/>
          <w:sz w:val="21"/>
          <w:szCs w:val="21"/>
          <w:lang w:val="en-US"/>
        </w:rPr>
        <w:t>.float32),</w:t>
      </w:r>
    </w:p>
    <w:p w14:paraId="357B167C"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 xml:space="preserve">        </w:t>
      </w:r>
      <w:proofErr w:type="gramStart"/>
      <w:r w:rsidRPr="00EA25D2">
        <w:rPr>
          <w:rFonts w:ascii="Consolas" w:eastAsia="Times New Roman" w:hAnsi="Consolas" w:cs="Times New Roman"/>
          <w:color w:val="4EC9B0"/>
          <w:sz w:val="21"/>
          <w:szCs w:val="21"/>
          <w:lang w:val="en-US"/>
        </w:rPr>
        <w:t>tf</w:t>
      </w:r>
      <w:r w:rsidRPr="00EA25D2">
        <w:rPr>
          <w:rFonts w:ascii="Consolas" w:eastAsia="Times New Roman" w:hAnsi="Consolas" w:cs="Times New Roman"/>
          <w:color w:val="CCCCCC"/>
          <w:sz w:val="21"/>
          <w:szCs w:val="21"/>
          <w:lang w:val="en-US"/>
        </w:rPr>
        <w:t>.TensorSpec(</w:t>
      </w:r>
      <w:proofErr w:type="gramEnd"/>
      <w:r w:rsidRPr="00EA25D2">
        <w:rPr>
          <w:rFonts w:ascii="Consolas" w:eastAsia="Times New Roman" w:hAnsi="Consolas" w:cs="Times New Roman"/>
          <w:color w:val="9CDCFE"/>
          <w:sz w:val="21"/>
          <w:szCs w:val="21"/>
          <w:lang w:val="en-US"/>
        </w:rPr>
        <w:t>shape</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CCCCCC"/>
          <w:sz w:val="21"/>
          <w:szCs w:val="21"/>
          <w:lang w:val="en-US"/>
        </w:rPr>
        <w:t>(</w:t>
      </w:r>
      <w:r w:rsidRPr="00EA25D2">
        <w:rPr>
          <w:rFonts w:ascii="Consolas" w:eastAsia="Times New Roman" w:hAnsi="Consolas" w:cs="Times New Roman"/>
          <w:color w:val="569CD6"/>
          <w:sz w:val="21"/>
          <w:szCs w:val="21"/>
          <w:lang w:val="en-US"/>
        </w:rPr>
        <w:t>None</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DCDCAA"/>
          <w:sz w:val="21"/>
          <w:szCs w:val="21"/>
          <w:lang w:val="en-US"/>
        </w:rPr>
        <w:t>len</w:t>
      </w:r>
      <w:r w:rsidRPr="00EA25D2">
        <w:rPr>
          <w:rFonts w:ascii="Consolas" w:eastAsia="Times New Roman" w:hAnsi="Consolas" w:cs="Times New Roman"/>
          <w:color w:val="CCCCCC"/>
          <w:sz w:val="21"/>
          <w:szCs w:val="21"/>
          <w:lang w:val="en-US"/>
        </w:rPr>
        <w:t>(</w:t>
      </w:r>
      <w:r w:rsidRPr="00EA25D2">
        <w:rPr>
          <w:rFonts w:ascii="Consolas" w:eastAsia="Times New Roman" w:hAnsi="Consolas" w:cs="Times New Roman"/>
          <w:color w:val="9CDCFE"/>
          <w:sz w:val="21"/>
          <w:szCs w:val="21"/>
          <w:lang w:val="en-US"/>
        </w:rPr>
        <w:t>validation_generator</w:t>
      </w:r>
      <w:r w:rsidRPr="00EA25D2">
        <w:rPr>
          <w:rFonts w:ascii="Consolas" w:eastAsia="Times New Roman" w:hAnsi="Consolas" w:cs="Times New Roman"/>
          <w:color w:val="CCCCCC"/>
          <w:sz w:val="21"/>
          <w:szCs w:val="21"/>
          <w:lang w:val="en-US"/>
        </w:rPr>
        <w:t xml:space="preserve">.class_indices)), </w:t>
      </w:r>
      <w:r w:rsidRPr="00EA25D2">
        <w:rPr>
          <w:rFonts w:ascii="Consolas" w:eastAsia="Times New Roman" w:hAnsi="Consolas" w:cs="Times New Roman"/>
          <w:color w:val="9CDCFE"/>
          <w:sz w:val="21"/>
          <w:szCs w:val="21"/>
          <w:lang w:val="en-US"/>
        </w:rPr>
        <w:t>dtype</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4EC9B0"/>
          <w:sz w:val="21"/>
          <w:szCs w:val="21"/>
          <w:lang w:val="en-US"/>
        </w:rPr>
        <w:t>tf</w:t>
      </w:r>
      <w:r w:rsidRPr="00EA25D2">
        <w:rPr>
          <w:rFonts w:ascii="Consolas" w:eastAsia="Times New Roman" w:hAnsi="Consolas" w:cs="Times New Roman"/>
          <w:color w:val="CCCCCC"/>
          <w:sz w:val="21"/>
          <w:szCs w:val="21"/>
          <w:lang w:val="en-US"/>
        </w:rPr>
        <w:t>.float32)</w:t>
      </w:r>
    </w:p>
    <w:p w14:paraId="4E1A7042"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    )</w:t>
      </w:r>
    </w:p>
    <w:p w14:paraId="67516C51"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w:t>
      </w:r>
      <w:proofErr w:type="gramStart"/>
      <w:r w:rsidRPr="00EA25D2">
        <w:rPr>
          <w:rFonts w:ascii="Consolas" w:eastAsia="Times New Roman" w:hAnsi="Consolas" w:cs="Times New Roman"/>
          <w:color w:val="CCCCCC"/>
          <w:sz w:val="21"/>
          <w:szCs w:val="21"/>
          <w:lang w:val="en-US"/>
        </w:rPr>
        <w:t>repeat()</w:t>
      </w:r>
      <w:proofErr w:type="gramEnd"/>
    </w:p>
    <w:p w14:paraId="39B53F2F"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p>
    <w:p w14:paraId="7945CD28"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6A9955"/>
          <w:sz w:val="21"/>
          <w:szCs w:val="21"/>
          <w:lang w:val="en-US"/>
        </w:rPr>
        <w:t># Entrenamiento</w:t>
      </w:r>
    </w:p>
    <w:p w14:paraId="05DC64A1"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proofErr w:type="gramStart"/>
      <w:r w:rsidRPr="00EA25D2">
        <w:rPr>
          <w:rFonts w:ascii="Consolas" w:eastAsia="Times New Roman" w:hAnsi="Consolas" w:cs="Times New Roman"/>
          <w:color w:val="9CDCFE"/>
          <w:sz w:val="21"/>
          <w:szCs w:val="21"/>
          <w:lang w:val="en-US"/>
        </w:rPr>
        <w:t>history</w:t>
      </w:r>
      <w:proofErr w:type="gramEnd"/>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9CDCFE"/>
          <w:sz w:val="21"/>
          <w:szCs w:val="21"/>
          <w:lang w:val="en-US"/>
        </w:rPr>
        <w:t>model</w:t>
      </w:r>
      <w:r w:rsidRPr="00EA25D2">
        <w:rPr>
          <w:rFonts w:ascii="Consolas" w:eastAsia="Times New Roman" w:hAnsi="Consolas" w:cs="Times New Roman"/>
          <w:color w:val="CCCCCC"/>
          <w:sz w:val="21"/>
          <w:szCs w:val="21"/>
          <w:lang w:val="en-US"/>
        </w:rPr>
        <w:t>.fit(</w:t>
      </w:r>
    </w:p>
    <w:p w14:paraId="730D39F2"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9CDCFE"/>
          <w:sz w:val="21"/>
          <w:szCs w:val="21"/>
          <w:lang w:val="en-US"/>
        </w:rPr>
        <w:t>train_dataset</w:t>
      </w:r>
      <w:r w:rsidRPr="00EA25D2">
        <w:rPr>
          <w:rFonts w:ascii="Consolas" w:eastAsia="Times New Roman" w:hAnsi="Consolas" w:cs="Times New Roman"/>
          <w:color w:val="CCCCCC"/>
          <w:sz w:val="21"/>
          <w:szCs w:val="21"/>
          <w:lang w:val="en-US"/>
        </w:rPr>
        <w:t>,</w:t>
      </w:r>
    </w:p>
    <w:p w14:paraId="5D74E15D"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9CDCFE"/>
          <w:sz w:val="21"/>
          <w:szCs w:val="21"/>
          <w:lang w:val="en-US"/>
        </w:rPr>
        <w:t>steps_per_epoch</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9CDCFE"/>
          <w:sz w:val="21"/>
          <w:szCs w:val="21"/>
          <w:lang w:val="en-US"/>
        </w:rPr>
        <w:t>train_generator</w:t>
      </w:r>
      <w:r w:rsidRPr="00EA25D2">
        <w:rPr>
          <w:rFonts w:ascii="Consolas" w:eastAsia="Times New Roman" w:hAnsi="Consolas" w:cs="Times New Roman"/>
          <w:color w:val="CCCCCC"/>
          <w:sz w:val="21"/>
          <w:szCs w:val="21"/>
          <w:lang w:val="en-US"/>
        </w:rPr>
        <w:t xml:space="preserve">.samples </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9CDCFE"/>
          <w:sz w:val="21"/>
          <w:szCs w:val="21"/>
          <w:lang w:val="en-US"/>
        </w:rPr>
        <w:t>batch_size</w:t>
      </w:r>
      <w:r w:rsidRPr="00EA25D2">
        <w:rPr>
          <w:rFonts w:ascii="Consolas" w:eastAsia="Times New Roman" w:hAnsi="Consolas" w:cs="Times New Roman"/>
          <w:color w:val="CCCCCC"/>
          <w:sz w:val="21"/>
          <w:szCs w:val="21"/>
          <w:lang w:val="en-US"/>
        </w:rPr>
        <w:t>,</w:t>
      </w:r>
    </w:p>
    <w:p w14:paraId="67F68EB7"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9CDCFE"/>
          <w:sz w:val="21"/>
          <w:szCs w:val="21"/>
          <w:lang w:val="en-US"/>
        </w:rPr>
        <w:t>validation_data</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9CDCFE"/>
          <w:sz w:val="21"/>
          <w:szCs w:val="21"/>
          <w:lang w:val="en-US"/>
        </w:rPr>
        <w:t>validation_dataset</w:t>
      </w:r>
      <w:r w:rsidRPr="00EA25D2">
        <w:rPr>
          <w:rFonts w:ascii="Consolas" w:eastAsia="Times New Roman" w:hAnsi="Consolas" w:cs="Times New Roman"/>
          <w:color w:val="CCCCCC"/>
          <w:sz w:val="21"/>
          <w:szCs w:val="21"/>
          <w:lang w:val="en-US"/>
        </w:rPr>
        <w:t>,</w:t>
      </w:r>
    </w:p>
    <w:p w14:paraId="78CDEBD4"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9CDCFE"/>
          <w:sz w:val="21"/>
          <w:szCs w:val="21"/>
          <w:lang w:val="en-US"/>
        </w:rPr>
        <w:t>validation_steps</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9CDCFE"/>
          <w:sz w:val="21"/>
          <w:szCs w:val="21"/>
          <w:lang w:val="en-US"/>
        </w:rPr>
        <w:t>validation_generator</w:t>
      </w:r>
      <w:r w:rsidRPr="00EA25D2">
        <w:rPr>
          <w:rFonts w:ascii="Consolas" w:eastAsia="Times New Roman" w:hAnsi="Consolas" w:cs="Times New Roman"/>
          <w:color w:val="CCCCCC"/>
          <w:sz w:val="21"/>
          <w:szCs w:val="21"/>
          <w:lang w:val="en-US"/>
        </w:rPr>
        <w:t xml:space="preserve">.samples </w:t>
      </w:r>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9CDCFE"/>
          <w:sz w:val="21"/>
          <w:szCs w:val="21"/>
          <w:lang w:val="en-US"/>
        </w:rPr>
        <w:t>batch_size</w:t>
      </w:r>
      <w:r w:rsidRPr="00EA25D2">
        <w:rPr>
          <w:rFonts w:ascii="Consolas" w:eastAsia="Times New Roman" w:hAnsi="Consolas" w:cs="Times New Roman"/>
          <w:color w:val="CCCCCC"/>
          <w:sz w:val="21"/>
          <w:szCs w:val="21"/>
          <w:lang w:val="en-US"/>
        </w:rPr>
        <w:t>,</w:t>
      </w:r>
    </w:p>
    <w:p w14:paraId="0EDD0CB2"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 xml:space="preserve">    </w:t>
      </w:r>
      <w:proofErr w:type="gramStart"/>
      <w:r w:rsidRPr="00EA25D2">
        <w:rPr>
          <w:rFonts w:ascii="Consolas" w:eastAsia="Times New Roman" w:hAnsi="Consolas" w:cs="Times New Roman"/>
          <w:color w:val="9CDCFE"/>
          <w:sz w:val="21"/>
          <w:szCs w:val="21"/>
          <w:lang w:val="en-US"/>
        </w:rPr>
        <w:t>epochs</w:t>
      </w:r>
      <w:r w:rsidRPr="00EA25D2">
        <w:rPr>
          <w:rFonts w:ascii="Consolas" w:eastAsia="Times New Roman" w:hAnsi="Consolas" w:cs="Times New Roman"/>
          <w:color w:val="D4D4D4"/>
          <w:sz w:val="21"/>
          <w:szCs w:val="21"/>
          <w:lang w:val="en-US"/>
        </w:rPr>
        <w:t>=</w:t>
      </w:r>
      <w:proofErr w:type="gramEnd"/>
      <w:r w:rsidRPr="00EA25D2">
        <w:rPr>
          <w:rFonts w:ascii="Consolas" w:eastAsia="Times New Roman" w:hAnsi="Consolas" w:cs="Times New Roman"/>
          <w:color w:val="9CDCFE"/>
          <w:sz w:val="21"/>
          <w:szCs w:val="21"/>
          <w:lang w:val="en-US"/>
        </w:rPr>
        <w:t>epochs</w:t>
      </w:r>
      <w:r w:rsidRPr="00EA25D2">
        <w:rPr>
          <w:rFonts w:ascii="Consolas" w:eastAsia="Times New Roman" w:hAnsi="Consolas" w:cs="Times New Roman"/>
          <w:color w:val="CCCCCC"/>
          <w:sz w:val="21"/>
          <w:szCs w:val="21"/>
          <w:lang w:val="en-US"/>
        </w:rPr>
        <w:t>,</w:t>
      </w:r>
    </w:p>
    <w:p w14:paraId="513CB2B3"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r w:rsidRPr="00EA25D2">
        <w:rPr>
          <w:rFonts w:ascii="Consolas" w:eastAsia="Times New Roman" w:hAnsi="Consolas" w:cs="Times New Roman"/>
          <w:color w:val="CCCCCC"/>
          <w:sz w:val="21"/>
          <w:szCs w:val="21"/>
          <w:lang w:val="en-US"/>
        </w:rPr>
        <w:t xml:space="preserve">    </w:t>
      </w:r>
      <w:proofErr w:type="gramStart"/>
      <w:r w:rsidRPr="00EA25D2">
        <w:rPr>
          <w:rFonts w:ascii="Consolas" w:eastAsia="Times New Roman" w:hAnsi="Consolas" w:cs="Times New Roman"/>
          <w:color w:val="9CDCFE"/>
          <w:sz w:val="21"/>
          <w:szCs w:val="21"/>
          <w:lang w:val="en-US"/>
        </w:rPr>
        <w:t>callbacks</w:t>
      </w:r>
      <w:proofErr w:type="gramEnd"/>
      <w:r w:rsidRPr="00EA25D2">
        <w:rPr>
          <w:rFonts w:ascii="Consolas" w:eastAsia="Times New Roman" w:hAnsi="Consolas" w:cs="Times New Roman"/>
          <w:color w:val="D4D4D4"/>
          <w:sz w:val="21"/>
          <w:szCs w:val="21"/>
          <w:lang w:val="en-US"/>
        </w:rPr>
        <w:t>=</w:t>
      </w:r>
      <w:r w:rsidRPr="00EA25D2">
        <w:rPr>
          <w:rFonts w:ascii="Consolas" w:eastAsia="Times New Roman" w:hAnsi="Consolas" w:cs="Times New Roman"/>
          <w:color w:val="CCCCCC"/>
          <w:sz w:val="21"/>
          <w:szCs w:val="21"/>
          <w:lang w:val="en-US"/>
        </w:rPr>
        <w:t>[</w:t>
      </w:r>
      <w:r w:rsidRPr="00EA25D2">
        <w:rPr>
          <w:rFonts w:ascii="Consolas" w:eastAsia="Times New Roman" w:hAnsi="Consolas" w:cs="Times New Roman"/>
          <w:color w:val="9CDCFE"/>
          <w:sz w:val="21"/>
          <w:szCs w:val="21"/>
          <w:lang w:val="en-US"/>
        </w:rPr>
        <w:t>early_stopping</w:t>
      </w:r>
      <w:r w:rsidRPr="00EA25D2">
        <w:rPr>
          <w:rFonts w:ascii="Consolas" w:eastAsia="Times New Roman" w:hAnsi="Consolas" w:cs="Times New Roman"/>
          <w:color w:val="CCCCCC"/>
          <w:sz w:val="21"/>
          <w:szCs w:val="21"/>
          <w:lang w:val="en-US"/>
        </w:rPr>
        <w:t>]  </w:t>
      </w:r>
      <w:r w:rsidRPr="00EA25D2">
        <w:rPr>
          <w:rFonts w:ascii="Consolas" w:eastAsia="Times New Roman" w:hAnsi="Consolas" w:cs="Times New Roman"/>
          <w:color w:val="6A9955"/>
          <w:sz w:val="21"/>
          <w:szCs w:val="21"/>
          <w:lang w:val="en-US"/>
        </w:rPr>
        <w:t># Callback EarlyStopping</w:t>
      </w:r>
    </w:p>
    <w:p w14:paraId="20A0530C"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3970BD">
        <w:rPr>
          <w:rFonts w:ascii="Consolas" w:eastAsia="Times New Roman" w:hAnsi="Consolas" w:cs="Times New Roman"/>
          <w:color w:val="CCCCCC"/>
          <w:sz w:val="21"/>
          <w:szCs w:val="21"/>
        </w:rPr>
        <w:t>)</w:t>
      </w:r>
    </w:p>
    <w:p w14:paraId="419EBAEB"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p>
    <w:p w14:paraId="01758EC2"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3970BD">
        <w:rPr>
          <w:rFonts w:ascii="Consolas" w:eastAsia="Times New Roman" w:hAnsi="Consolas" w:cs="Times New Roman"/>
          <w:color w:val="6A9955"/>
          <w:sz w:val="21"/>
          <w:szCs w:val="21"/>
        </w:rPr>
        <w:t># Guardar el modelo entrenado</w:t>
      </w:r>
    </w:p>
    <w:p w14:paraId="15F26399"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proofErr w:type="gramStart"/>
      <w:r w:rsidRPr="003970BD">
        <w:rPr>
          <w:rFonts w:ascii="Consolas" w:eastAsia="Times New Roman" w:hAnsi="Consolas" w:cs="Times New Roman"/>
          <w:color w:val="9CDCFE"/>
          <w:sz w:val="21"/>
          <w:szCs w:val="21"/>
        </w:rPr>
        <w:t>model</w:t>
      </w:r>
      <w:r w:rsidRPr="003970BD">
        <w:rPr>
          <w:rFonts w:ascii="Consolas" w:eastAsia="Times New Roman" w:hAnsi="Consolas" w:cs="Times New Roman"/>
          <w:color w:val="CCCCCC"/>
          <w:sz w:val="21"/>
          <w:szCs w:val="21"/>
        </w:rPr>
        <w:t>.save(</w:t>
      </w:r>
      <w:proofErr w:type="gramEnd"/>
      <w:r w:rsidRPr="003970BD">
        <w:rPr>
          <w:rFonts w:ascii="Consolas" w:eastAsia="Times New Roman" w:hAnsi="Consolas" w:cs="Times New Roman"/>
          <w:color w:val="CE9178"/>
          <w:sz w:val="21"/>
          <w:szCs w:val="21"/>
        </w:rPr>
        <w:t>'modelo_billetes.keras'</w:t>
      </w:r>
      <w:r w:rsidRPr="003970BD">
        <w:rPr>
          <w:rFonts w:ascii="Consolas" w:eastAsia="Times New Roman" w:hAnsi="Consolas" w:cs="Times New Roman"/>
          <w:color w:val="CCCCCC"/>
          <w:sz w:val="21"/>
          <w:szCs w:val="21"/>
        </w:rPr>
        <w:t>)</w:t>
      </w:r>
    </w:p>
    <w:p w14:paraId="0EE3A420"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p>
    <w:p w14:paraId="4E1C1FCD"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3970BD">
        <w:rPr>
          <w:rFonts w:ascii="Consolas" w:eastAsia="Times New Roman" w:hAnsi="Consolas" w:cs="Times New Roman"/>
          <w:color w:val="6A9955"/>
          <w:sz w:val="21"/>
          <w:szCs w:val="21"/>
        </w:rPr>
        <w:t># Transformar el modelo</w:t>
      </w:r>
    </w:p>
    <w:p w14:paraId="27FCD833"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proofErr w:type="gramStart"/>
      <w:r w:rsidRPr="003970BD">
        <w:rPr>
          <w:rFonts w:ascii="Consolas" w:eastAsia="Times New Roman" w:hAnsi="Consolas" w:cs="Times New Roman"/>
          <w:color w:val="9CDCFE"/>
          <w:sz w:val="21"/>
          <w:szCs w:val="21"/>
        </w:rPr>
        <w:t>converter</w:t>
      </w:r>
      <w:proofErr w:type="gramEnd"/>
      <w:r w:rsidRPr="003970BD">
        <w:rPr>
          <w:rFonts w:ascii="Consolas" w:eastAsia="Times New Roman" w:hAnsi="Consolas" w:cs="Times New Roman"/>
          <w:color w:val="CCCCCC"/>
          <w:sz w:val="21"/>
          <w:szCs w:val="21"/>
        </w:rPr>
        <w:t xml:space="preserve"> </w:t>
      </w:r>
      <w:r w:rsidRPr="003970BD">
        <w:rPr>
          <w:rFonts w:ascii="Consolas" w:eastAsia="Times New Roman" w:hAnsi="Consolas" w:cs="Times New Roman"/>
          <w:color w:val="D4D4D4"/>
          <w:sz w:val="21"/>
          <w:szCs w:val="21"/>
        </w:rPr>
        <w:t>=</w:t>
      </w:r>
      <w:r w:rsidRPr="003970BD">
        <w:rPr>
          <w:rFonts w:ascii="Consolas" w:eastAsia="Times New Roman" w:hAnsi="Consolas" w:cs="Times New Roman"/>
          <w:color w:val="CCCCCC"/>
          <w:sz w:val="21"/>
          <w:szCs w:val="21"/>
        </w:rPr>
        <w:t xml:space="preserve"> </w:t>
      </w:r>
      <w:r w:rsidRPr="003970BD">
        <w:rPr>
          <w:rFonts w:ascii="Consolas" w:eastAsia="Times New Roman" w:hAnsi="Consolas" w:cs="Times New Roman"/>
          <w:color w:val="4EC9B0"/>
          <w:sz w:val="21"/>
          <w:szCs w:val="21"/>
        </w:rPr>
        <w:t>tf</w:t>
      </w:r>
      <w:r w:rsidRPr="003970BD">
        <w:rPr>
          <w:rFonts w:ascii="Consolas" w:eastAsia="Times New Roman" w:hAnsi="Consolas" w:cs="Times New Roman"/>
          <w:color w:val="CCCCCC"/>
          <w:sz w:val="21"/>
          <w:szCs w:val="21"/>
        </w:rPr>
        <w:t>.lite.TFLiteConverter.from_keras_model(</w:t>
      </w:r>
      <w:r w:rsidRPr="003970BD">
        <w:rPr>
          <w:rFonts w:ascii="Consolas" w:eastAsia="Times New Roman" w:hAnsi="Consolas" w:cs="Times New Roman"/>
          <w:color w:val="9CDCFE"/>
          <w:sz w:val="21"/>
          <w:szCs w:val="21"/>
        </w:rPr>
        <w:t>model</w:t>
      </w:r>
      <w:r w:rsidRPr="003970BD">
        <w:rPr>
          <w:rFonts w:ascii="Consolas" w:eastAsia="Times New Roman" w:hAnsi="Consolas" w:cs="Times New Roman"/>
          <w:color w:val="CCCCCC"/>
          <w:sz w:val="21"/>
          <w:szCs w:val="21"/>
        </w:rPr>
        <w:t>)</w:t>
      </w:r>
    </w:p>
    <w:p w14:paraId="29FEDAB8"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3970BD">
        <w:rPr>
          <w:rFonts w:ascii="Consolas" w:eastAsia="Times New Roman" w:hAnsi="Consolas" w:cs="Times New Roman"/>
          <w:color w:val="9CDCFE"/>
          <w:sz w:val="21"/>
          <w:szCs w:val="21"/>
        </w:rPr>
        <w:t>tflite_model</w:t>
      </w:r>
      <w:r w:rsidRPr="003970BD">
        <w:rPr>
          <w:rFonts w:ascii="Consolas" w:eastAsia="Times New Roman" w:hAnsi="Consolas" w:cs="Times New Roman"/>
          <w:color w:val="CCCCCC"/>
          <w:sz w:val="21"/>
          <w:szCs w:val="21"/>
        </w:rPr>
        <w:t xml:space="preserve"> </w:t>
      </w:r>
      <w:r w:rsidRPr="003970BD">
        <w:rPr>
          <w:rFonts w:ascii="Consolas" w:eastAsia="Times New Roman" w:hAnsi="Consolas" w:cs="Times New Roman"/>
          <w:color w:val="D4D4D4"/>
          <w:sz w:val="21"/>
          <w:szCs w:val="21"/>
        </w:rPr>
        <w:t>=</w:t>
      </w:r>
      <w:r w:rsidRPr="003970BD">
        <w:rPr>
          <w:rFonts w:ascii="Consolas" w:eastAsia="Times New Roman" w:hAnsi="Consolas" w:cs="Times New Roman"/>
          <w:color w:val="CCCCCC"/>
          <w:sz w:val="21"/>
          <w:szCs w:val="21"/>
        </w:rPr>
        <w:t xml:space="preserve"> </w:t>
      </w:r>
      <w:proofErr w:type="gramStart"/>
      <w:r w:rsidRPr="003970BD">
        <w:rPr>
          <w:rFonts w:ascii="Consolas" w:eastAsia="Times New Roman" w:hAnsi="Consolas" w:cs="Times New Roman"/>
          <w:color w:val="9CDCFE"/>
          <w:sz w:val="21"/>
          <w:szCs w:val="21"/>
        </w:rPr>
        <w:t>converter</w:t>
      </w:r>
      <w:r w:rsidRPr="003970BD">
        <w:rPr>
          <w:rFonts w:ascii="Consolas" w:eastAsia="Times New Roman" w:hAnsi="Consolas" w:cs="Times New Roman"/>
          <w:color w:val="CCCCCC"/>
          <w:sz w:val="21"/>
          <w:szCs w:val="21"/>
        </w:rPr>
        <w:t>.convert()</w:t>
      </w:r>
      <w:proofErr w:type="gramEnd"/>
    </w:p>
    <w:p w14:paraId="3119958B"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p>
    <w:p w14:paraId="3D8AC106"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3970BD">
        <w:rPr>
          <w:rFonts w:ascii="Consolas" w:eastAsia="Times New Roman" w:hAnsi="Consolas" w:cs="Times New Roman"/>
          <w:color w:val="6A9955"/>
          <w:sz w:val="21"/>
          <w:szCs w:val="21"/>
        </w:rPr>
        <w:t># Guardar el modelo</w:t>
      </w:r>
    </w:p>
    <w:p w14:paraId="0F1BE09E" w14:textId="77777777" w:rsidR="00625492" w:rsidRPr="00EA25D2" w:rsidRDefault="00625492" w:rsidP="00625492">
      <w:pPr>
        <w:shd w:val="clear" w:color="auto" w:fill="1F1F1F"/>
        <w:spacing w:line="285" w:lineRule="atLeast"/>
        <w:jc w:val="left"/>
        <w:rPr>
          <w:rFonts w:ascii="Consolas" w:eastAsia="Times New Roman" w:hAnsi="Consolas" w:cs="Times New Roman"/>
          <w:color w:val="CCCCCC"/>
          <w:sz w:val="21"/>
          <w:szCs w:val="21"/>
          <w:lang w:val="en-US"/>
        </w:rPr>
      </w:pPr>
      <w:proofErr w:type="gramStart"/>
      <w:r w:rsidRPr="00EA25D2">
        <w:rPr>
          <w:rFonts w:ascii="Consolas" w:eastAsia="Times New Roman" w:hAnsi="Consolas" w:cs="Times New Roman"/>
          <w:color w:val="C586C0"/>
          <w:sz w:val="21"/>
          <w:szCs w:val="21"/>
          <w:lang w:val="en-US"/>
        </w:rPr>
        <w:t>with</w:t>
      </w:r>
      <w:proofErr w:type="gramEnd"/>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DCDCAA"/>
          <w:sz w:val="21"/>
          <w:szCs w:val="21"/>
          <w:lang w:val="en-US"/>
        </w:rPr>
        <w:t>open</w:t>
      </w:r>
      <w:r w:rsidRPr="00EA25D2">
        <w:rPr>
          <w:rFonts w:ascii="Consolas" w:eastAsia="Times New Roman" w:hAnsi="Consolas" w:cs="Times New Roman"/>
          <w:color w:val="CCCCCC"/>
          <w:sz w:val="21"/>
          <w:szCs w:val="21"/>
          <w:lang w:val="en-US"/>
        </w:rPr>
        <w:t>(</w:t>
      </w:r>
      <w:r w:rsidRPr="00EA25D2">
        <w:rPr>
          <w:rFonts w:ascii="Consolas" w:eastAsia="Times New Roman" w:hAnsi="Consolas" w:cs="Times New Roman"/>
          <w:color w:val="CE9178"/>
          <w:sz w:val="21"/>
          <w:szCs w:val="21"/>
          <w:lang w:val="en-US"/>
        </w:rPr>
        <w:t>'modelo_billetes.tflite'</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CE9178"/>
          <w:sz w:val="21"/>
          <w:szCs w:val="21"/>
          <w:lang w:val="en-US"/>
        </w:rPr>
        <w:t>'wb'</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C586C0"/>
          <w:sz w:val="21"/>
          <w:szCs w:val="21"/>
          <w:lang w:val="en-US"/>
        </w:rPr>
        <w:t>as</w:t>
      </w:r>
      <w:r w:rsidRPr="00EA25D2">
        <w:rPr>
          <w:rFonts w:ascii="Consolas" w:eastAsia="Times New Roman" w:hAnsi="Consolas" w:cs="Times New Roman"/>
          <w:color w:val="CCCCCC"/>
          <w:sz w:val="21"/>
          <w:szCs w:val="21"/>
          <w:lang w:val="en-US"/>
        </w:rPr>
        <w:t xml:space="preserve"> </w:t>
      </w:r>
      <w:r w:rsidRPr="00EA25D2">
        <w:rPr>
          <w:rFonts w:ascii="Consolas" w:eastAsia="Times New Roman" w:hAnsi="Consolas" w:cs="Times New Roman"/>
          <w:color w:val="9CDCFE"/>
          <w:sz w:val="21"/>
          <w:szCs w:val="21"/>
          <w:lang w:val="en-US"/>
        </w:rPr>
        <w:t>f</w:t>
      </w:r>
      <w:r w:rsidRPr="00EA25D2">
        <w:rPr>
          <w:rFonts w:ascii="Consolas" w:eastAsia="Times New Roman" w:hAnsi="Consolas" w:cs="Times New Roman"/>
          <w:color w:val="CCCCCC"/>
          <w:sz w:val="21"/>
          <w:szCs w:val="21"/>
          <w:lang w:val="en-US"/>
        </w:rPr>
        <w:t>:</w:t>
      </w:r>
    </w:p>
    <w:p w14:paraId="3B84D448"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r w:rsidRPr="00EA25D2">
        <w:rPr>
          <w:rFonts w:ascii="Consolas" w:eastAsia="Times New Roman" w:hAnsi="Consolas" w:cs="Times New Roman"/>
          <w:color w:val="CCCCCC"/>
          <w:sz w:val="21"/>
          <w:szCs w:val="21"/>
          <w:lang w:val="en-US"/>
        </w:rPr>
        <w:t xml:space="preserve">    </w:t>
      </w:r>
      <w:proofErr w:type="gramStart"/>
      <w:r w:rsidRPr="003970BD">
        <w:rPr>
          <w:rFonts w:ascii="Consolas" w:eastAsia="Times New Roman" w:hAnsi="Consolas" w:cs="Times New Roman"/>
          <w:color w:val="9CDCFE"/>
          <w:sz w:val="21"/>
          <w:szCs w:val="21"/>
        </w:rPr>
        <w:t>f</w:t>
      </w:r>
      <w:r w:rsidRPr="003970BD">
        <w:rPr>
          <w:rFonts w:ascii="Consolas" w:eastAsia="Times New Roman" w:hAnsi="Consolas" w:cs="Times New Roman"/>
          <w:color w:val="CCCCCC"/>
          <w:sz w:val="21"/>
          <w:szCs w:val="21"/>
        </w:rPr>
        <w:t>.</w:t>
      </w:r>
      <w:r w:rsidRPr="003970BD">
        <w:rPr>
          <w:rFonts w:ascii="Consolas" w:eastAsia="Times New Roman" w:hAnsi="Consolas" w:cs="Times New Roman"/>
          <w:color w:val="DCDCAA"/>
          <w:sz w:val="21"/>
          <w:szCs w:val="21"/>
        </w:rPr>
        <w:t>write</w:t>
      </w:r>
      <w:r w:rsidRPr="003970BD">
        <w:rPr>
          <w:rFonts w:ascii="Consolas" w:eastAsia="Times New Roman" w:hAnsi="Consolas" w:cs="Times New Roman"/>
          <w:color w:val="CCCCCC"/>
          <w:sz w:val="21"/>
          <w:szCs w:val="21"/>
        </w:rPr>
        <w:t>(</w:t>
      </w:r>
      <w:proofErr w:type="gramEnd"/>
      <w:r w:rsidRPr="003970BD">
        <w:rPr>
          <w:rFonts w:ascii="Consolas" w:eastAsia="Times New Roman" w:hAnsi="Consolas" w:cs="Times New Roman"/>
          <w:color w:val="9CDCFE"/>
          <w:sz w:val="21"/>
          <w:szCs w:val="21"/>
        </w:rPr>
        <w:t>tflite_model</w:t>
      </w:r>
      <w:r w:rsidRPr="003970BD">
        <w:rPr>
          <w:rFonts w:ascii="Consolas" w:eastAsia="Times New Roman" w:hAnsi="Consolas" w:cs="Times New Roman"/>
          <w:color w:val="CCCCCC"/>
          <w:sz w:val="21"/>
          <w:szCs w:val="21"/>
        </w:rPr>
        <w:t>)</w:t>
      </w:r>
    </w:p>
    <w:p w14:paraId="71D0A18C"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p>
    <w:p w14:paraId="6BD27E6E"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proofErr w:type="gramStart"/>
      <w:r w:rsidRPr="003970BD">
        <w:rPr>
          <w:rFonts w:ascii="Consolas" w:eastAsia="Times New Roman" w:hAnsi="Consolas" w:cs="Times New Roman"/>
          <w:color w:val="DCDCAA"/>
          <w:sz w:val="21"/>
          <w:szCs w:val="21"/>
        </w:rPr>
        <w:t>print</w:t>
      </w:r>
      <w:proofErr w:type="gramEnd"/>
      <w:r w:rsidRPr="003970BD">
        <w:rPr>
          <w:rFonts w:ascii="Consolas" w:eastAsia="Times New Roman" w:hAnsi="Consolas" w:cs="Times New Roman"/>
          <w:color w:val="CCCCCC"/>
          <w:sz w:val="21"/>
          <w:szCs w:val="21"/>
        </w:rPr>
        <w:t>(</w:t>
      </w:r>
      <w:r w:rsidRPr="003970BD">
        <w:rPr>
          <w:rFonts w:ascii="Consolas" w:eastAsia="Times New Roman" w:hAnsi="Consolas" w:cs="Times New Roman"/>
          <w:color w:val="CE9178"/>
          <w:sz w:val="21"/>
          <w:szCs w:val="21"/>
        </w:rPr>
        <w:t>"Modelo entrenado y convertido a TensorFlow Lite"</w:t>
      </w:r>
      <w:r w:rsidRPr="003970BD">
        <w:rPr>
          <w:rFonts w:ascii="Consolas" w:eastAsia="Times New Roman" w:hAnsi="Consolas" w:cs="Times New Roman"/>
          <w:color w:val="CCCCCC"/>
          <w:sz w:val="21"/>
          <w:szCs w:val="21"/>
        </w:rPr>
        <w:t>)</w:t>
      </w:r>
    </w:p>
    <w:p w14:paraId="0549247F" w14:textId="77777777" w:rsidR="00625492" w:rsidRPr="003970BD" w:rsidRDefault="00625492" w:rsidP="00625492">
      <w:pPr>
        <w:shd w:val="clear" w:color="auto" w:fill="1F1F1F"/>
        <w:spacing w:line="285" w:lineRule="atLeast"/>
        <w:jc w:val="left"/>
        <w:rPr>
          <w:rFonts w:ascii="Consolas" w:eastAsia="Times New Roman" w:hAnsi="Consolas" w:cs="Times New Roman"/>
          <w:color w:val="CCCCCC"/>
          <w:sz w:val="21"/>
          <w:szCs w:val="21"/>
        </w:rPr>
      </w:pPr>
    </w:p>
    <w:p w14:paraId="060295D5" w14:textId="77777777" w:rsidR="00625492" w:rsidRDefault="00625492" w:rsidP="00E106D8"/>
    <w:p w14:paraId="6D2880BC" w14:textId="77777777" w:rsidR="0088073D" w:rsidRPr="003970BD" w:rsidRDefault="0088073D" w:rsidP="00E106D8"/>
    <w:p w14:paraId="1D8A53EA" w14:textId="182CDF02" w:rsidR="00E106D8" w:rsidRPr="003970BD" w:rsidRDefault="00234C5E" w:rsidP="005640F5">
      <w:pPr>
        <w:pStyle w:val="Heading1"/>
        <w:numPr>
          <w:ilvl w:val="0"/>
          <w:numId w:val="52"/>
        </w:numPr>
      </w:pPr>
      <w:bookmarkStart w:id="39" w:name="_Toc185100512"/>
      <w:r w:rsidRPr="003970BD">
        <w:t>Privilegios</w:t>
      </w:r>
      <w:bookmarkEnd w:id="39"/>
    </w:p>
    <w:p w14:paraId="58F3BBD7" w14:textId="77777777" w:rsidR="00234C5E" w:rsidRPr="003970BD" w:rsidRDefault="00234C5E" w:rsidP="00234C5E"/>
    <w:p w14:paraId="7E2C0CDF" w14:textId="0A6C37DA" w:rsidR="001839EF" w:rsidRPr="003970BD" w:rsidRDefault="001839EF" w:rsidP="00234C5E">
      <w:r w:rsidRPr="003970BD">
        <w:t>Los privilegios del proyecto para el reconocimiento de billetes, por parte del sistema operativo son:</w:t>
      </w:r>
    </w:p>
    <w:p w14:paraId="7AF6B334" w14:textId="77777777" w:rsidR="001839EF" w:rsidRPr="003970BD" w:rsidRDefault="001839EF" w:rsidP="00234C5E"/>
    <w:p w14:paraId="2845FE44" w14:textId="77777777" w:rsidR="001839EF" w:rsidRPr="003970BD" w:rsidRDefault="001839EF" w:rsidP="00035D01">
      <w:pPr>
        <w:pStyle w:val="ListParagraph"/>
        <w:numPr>
          <w:ilvl w:val="0"/>
          <w:numId w:val="50"/>
        </w:numPr>
      </w:pPr>
      <w:r w:rsidRPr="003970BD">
        <w:t>Acceso a la cámara: El proyecto requiere permisos para acceder a la cámara del dispositivo, ya que la aplicación captura imágenes de los billetes para clasificarlos.</w:t>
      </w:r>
    </w:p>
    <w:p w14:paraId="20383A11" w14:textId="77777777" w:rsidR="001839EF" w:rsidRPr="003970BD" w:rsidRDefault="001839EF" w:rsidP="001839EF"/>
    <w:p w14:paraId="28185CF8" w14:textId="3E827303" w:rsidR="001839EF" w:rsidRPr="003970BD" w:rsidRDefault="001839EF" w:rsidP="00035D01">
      <w:pPr>
        <w:pStyle w:val="ListParagraph"/>
        <w:numPr>
          <w:ilvl w:val="0"/>
          <w:numId w:val="50"/>
        </w:numPr>
      </w:pPr>
      <w:r w:rsidRPr="003970BD">
        <w:t xml:space="preserve">Acceso a archivos y almacenamiento: </w:t>
      </w:r>
      <w:r w:rsidR="000B6F63" w:rsidRPr="003970BD">
        <w:t>L</w:t>
      </w:r>
      <w:r w:rsidRPr="003970BD">
        <w:t xml:space="preserve">a aplicación </w:t>
      </w:r>
      <w:r w:rsidR="000B6F63" w:rsidRPr="003970BD">
        <w:t>necesita</w:t>
      </w:r>
      <w:r w:rsidRPr="003970BD">
        <w:t xml:space="preserve"> acceso al almacenamiento interno del dispositivo para gu</w:t>
      </w:r>
      <w:r w:rsidR="000B6F63" w:rsidRPr="003970BD">
        <w:t>ardar los resultados, imágenes y</w:t>
      </w:r>
      <w:r w:rsidRPr="003970BD">
        <w:t xml:space="preserve"> configuraciones.</w:t>
      </w:r>
    </w:p>
    <w:p w14:paraId="49B351D0" w14:textId="77777777" w:rsidR="001839EF" w:rsidRPr="003970BD" w:rsidRDefault="001839EF" w:rsidP="001839EF"/>
    <w:p w14:paraId="7F56697B" w14:textId="6C3B68DD" w:rsidR="001839EF" w:rsidRPr="003970BD" w:rsidRDefault="001839EF" w:rsidP="00035D01">
      <w:pPr>
        <w:pStyle w:val="ListParagraph"/>
        <w:numPr>
          <w:ilvl w:val="0"/>
          <w:numId w:val="50"/>
        </w:numPr>
      </w:pPr>
      <w:r w:rsidRPr="003970BD">
        <w:t>Acceso a servicios del sistema: La aplicación utiliza servicios com</w:t>
      </w:r>
      <w:r w:rsidR="005131F3">
        <w:t xml:space="preserve">o el vibrador del dispositivo, </w:t>
      </w:r>
      <w:r w:rsidRPr="003970BD">
        <w:t xml:space="preserve">la reproducción de audio, </w:t>
      </w:r>
      <w:r w:rsidR="005131F3">
        <w:t>y</w:t>
      </w:r>
      <w:r w:rsidR="005131F3" w:rsidRPr="003970BD">
        <w:t xml:space="preserve"> la linterna de la cá</w:t>
      </w:r>
      <w:r w:rsidR="005131F3">
        <w:t>mara para alumbrar en oscuridad,</w:t>
      </w:r>
      <w:r w:rsidR="005131F3" w:rsidRPr="003970BD">
        <w:t xml:space="preserve"> </w:t>
      </w:r>
      <w:r w:rsidRPr="003970BD">
        <w:t>lo que le otorga privilegios para interactuar con estos recursos.</w:t>
      </w:r>
    </w:p>
    <w:p w14:paraId="31199A7B" w14:textId="77777777" w:rsidR="001839EF" w:rsidRPr="003970BD" w:rsidRDefault="001839EF" w:rsidP="001839EF"/>
    <w:p w14:paraId="3E4831D5" w14:textId="21714D02" w:rsidR="001839EF" w:rsidRPr="003970BD" w:rsidRDefault="001839EF" w:rsidP="00035D01">
      <w:pPr>
        <w:pStyle w:val="ListParagraph"/>
        <w:numPr>
          <w:ilvl w:val="0"/>
          <w:numId w:val="50"/>
        </w:numPr>
      </w:pPr>
      <w:r w:rsidRPr="003970BD">
        <w:t>Permisos de red: La aplicación utiliza la funcionalidad en línea, como la descarga de modelos.</w:t>
      </w:r>
    </w:p>
    <w:p w14:paraId="78ECC5FD" w14:textId="77777777" w:rsidR="000B6F63" w:rsidRPr="003970BD" w:rsidRDefault="000B6F63" w:rsidP="001839EF"/>
    <w:p w14:paraId="2E7475DE" w14:textId="57D33142" w:rsidR="000B6F63" w:rsidRPr="003970BD" w:rsidRDefault="000B6F63" w:rsidP="001839EF">
      <w:r w:rsidRPr="003970BD">
        <w:t xml:space="preserve">Para el </w:t>
      </w:r>
      <w:r w:rsidRPr="003970BD">
        <w:rPr>
          <w:rStyle w:val="Strong"/>
          <w:b w:val="0"/>
        </w:rPr>
        <w:t>usuario</w:t>
      </w:r>
      <w:r w:rsidRPr="003970BD">
        <w:t>, lo</w:t>
      </w:r>
      <w:r w:rsidR="004E681A" w:rsidRPr="003970BD">
        <w:t xml:space="preserve">s privilegios de este proyecto </w:t>
      </w:r>
      <w:r w:rsidRPr="003970BD">
        <w:t>son los siguientes:</w:t>
      </w:r>
    </w:p>
    <w:p w14:paraId="5C1595FA" w14:textId="77777777" w:rsidR="004E681A" w:rsidRPr="003970BD" w:rsidRDefault="004E681A" w:rsidP="001839EF"/>
    <w:p w14:paraId="0F537DB3" w14:textId="77777777" w:rsidR="004E681A" w:rsidRPr="003970BD" w:rsidRDefault="004E681A" w:rsidP="00035D01">
      <w:pPr>
        <w:pStyle w:val="ListParagraph"/>
        <w:numPr>
          <w:ilvl w:val="0"/>
          <w:numId w:val="51"/>
        </w:numPr>
      </w:pPr>
      <w:r w:rsidRPr="003970BD">
        <w:t>Interfaz de usuario interactiva: Los usuarios pueden navegar fácilmente por el tutorial de la aplicación, visualizar las pantallas introductorias y acceder a funciones como tomar fotos y obtener resultados de escaneo de billetes.</w:t>
      </w:r>
    </w:p>
    <w:p w14:paraId="1109FF64" w14:textId="77777777" w:rsidR="004E681A" w:rsidRPr="003970BD" w:rsidRDefault="004E681A" w:rsidP="004E681A"/>
    <w:p w14:paraId="47975E1E" w14:textId="341D8D0C" w:rsidR="004E681A" w:rsidRPr="003970BD" w:rsidRDefault="004E681A" w:rsidP="00035D01">
      <w:pPr>
        <w:pStyle w:val="ListParagraph"/>
        <w:numPr>
          <w:ilvl w:val="0"/>
          <w:numId w:val="51"/>
        </w:numPr>
      </w:pPr>
      <w:r w:rsidRPr="003970BD">
        <w:lastRenderedPageBreak/>
        <w:t>Reconocimiento de billetes: El usuario puede usar la cámara de su dispositivo para escanear billetes y clasificarlos mediante un modelo de reconocimiento de imagenes.</w:t>
      </w:r>
    </w:p>
    <w:p w14:paraId="150286FC" w14:textId="77777777" w:rsidR="004E681A" w:rsidRPr="003970BD" w:rsidRDefault="004E681A" w:rsidP="004E681A"/>
    <w:p w14:paraId="1D011C1C" w14:textId="6C8C169D" w:rsidR="004E681A" w:rsidRPr="003970BD" w:rsidRDefault="004E681A" w:rsidP="00035D01">
      <w:pPr>
        <w:pStyle w:val="ListParagraph"/>
        <w:numPr>
          <w:ilvl w:val="0"/>
          <w:numId w:val="51"/>
        </w:numPr>
      </w:pPr>
      <w:r w:rsidRPr="003970BD">
        <w:t xml:space="preserve">Audio personalizado: El usuario recibe retroalimentación auditiva personalizada a través de sonidos que corresponden a las acciones realizadas en la aplicación, como los sonidos para las denominaciones de billetes detectados o cuando </w:t>
      </w:r>
      <w:r w:rsidR="00195AC9">
        <w:t>cambia de actividad</w:t>
      </w:r>
      <w:r w:rsidRPr="003970BD">
        <w:t>.</w:t>
      </w:r>
    </w:p>
    <w:p w14:paraId="4EA0183E" w14:textId="77777777" w:rsidR="004E681A" w:rsidRPr="003970BD" w:rsidRDefault="004E681A" w:rsidP="004E681A"/>
    <w:p w14:paraId="6ECED398" w14:textId="3F8EA0AA" w:rsidR="004E681A" w:rsidRPr="003970BD" w:rsidRDefault="004E681A" w:rsidP="00035D01">
      <w:pPr>
        <w:pStyle w:val="ListParagraph"/>
        <w:numPr>
          <w:ilvl w:val="0"/>
          <w:numId w:val="51"/>
        </w:numPr>
      </w:pPr>
      <w:r w:rsidRPr="003970BD">
        <w:t>Vibración del dispositivo: Cuando el usuario escanea un billete, el dispositivo vibra como retroalimentación táctil.</w:t>
      </w:r>
    </w:p>
    <w:p w14:paraId="0F985C97" w14:textId="77777777" w:rsidR="004E681A" w:rsidRPr="003970BD" w:rsidRDefault="004E681A" w:rsidP="004E681A"/>
    <w:p w14:paraId="6324D5C2" w14:textId="4CAB4724" w:rsidR="004E681A" w:rsidRPr="003970BD" w:rsidRDefault="004E681A" w:rsidP="00035D01">
      <w:pPr>
        <w:pStyle w:val="ListParagraph"/>
        <w:numPr>
          <w:ilvl w:val="0"/>
          <w:numId w:val="51"/>
        </w:numPr>
      </w:pPr>
      <w:r w:rsidRPr="003970BD">
        <w:t>Tutorial guiado: Al iniciar la aplicación, el usuario tiene acceso a un tutorial paso a paso que los guía sobre cómo usar la app. Este tutorial incluye explicaciones auditivas para garantizar que el usuario comprenda cómo utilizar la aplicación correctamente.</w:t>
      </w:r>
    </w:p>
    <w:p w14:paraId="17296991" w14:textId="77777777" w:rsidR="004E681A" w:rsidRPr="003970BD" w:rsidRDefault="004E681A" w:rsidP="004E681A"/>
    <w:p w14:paraId="2AC39D58" w14:textId="44F2EDA8" w:rsidR="004E681A" w:rsidRPr="003970BD" w:rsidRDefault="004E681A" w:rsidP="00035D01">
      <w:pPr>
        <w:pStyle w:val="ListParagraph"/>
        <w:numPr>
          <w:ilvl w:val="0"/>
          <w:numId w:val="51"/>
        </w:numPr>
      </w:pPr>
      <w:r w:rsidRPr="003970BD">
        <w:t xml:space="preserve">Navegación fácil entre pantallas: Los usuarios pueden navegar entre las pantallas </w:t>
      </w:r>
      <w:r w:rsidR="008D2B00" w:rsidRPr="003970BD">
        <w:t>utilizando gestos en la pantalla del dispositivo</w:t>
      </w:r>
      <w:r w:rsidRPr="003970BD">
        <w:t>.</w:t>
      </w:r>
    </w:p>
    <w:p w14:paraId="2D77FF41" w14:textId="77777777" w:rsidR="004E681A" w:rsidRPr="003970BD" w:rsidRDefault="004E681A" w:rsidP="004E681A"/>
    <w:p w14:paraId="6F88229F" w14:textId="3694130F" w:rsidR="004E681A" w:rsidRPr="003970BD" w:rsidRDefault="004E681A" w:rsidP="00035D01">
      <w:pPr>
        <w:pStyle w:val="ListParagraph"/>
        <w:numPr>
          <w:ilvl w:val="0"/>
          <w:numId w:val="51"/>
        </w:numPr>
      </w:pPr>
      <w:r w:rsidRPr="003970BD">
        <w:t>Personalización del modelo: Los usuarios pueden seleccionar el modelo de reconocimiento de billetes que mejor se adapte a sus necesidades.</w:t>
      </w:r>
    </w:p>
    <w:p w14:paraId="76515F62" w14:textId="77777777" w:rsidR="004E681A" w:rsidRPr="003970BD" w:rsidRDefault="004E681A" w:rsidP="004E681A"/>
    <w:p w14:paraId="169EDECA" w14:textId="6F78D67C" w:rsidR="0044604D" w:rsidRPr="003970BD" w:rsidRDefault="004E681A" w:rsidP="00035D01">
      <w:pPr>
        <w:pStyle w:val="ListParagraph"/>
        <w:numPr>
          <w:ilvl w:val="0"/>
          <w:numId w:val="51"/>
        </w:numPr>
      </w:pPr>
      <w:r w:rsidRPr="003970BD">
        <w:t xml:space="preserve">Acceso a resultados y almacenamiento: Una vez que el billete ha sido identificado, el usuario puede </w:t>
      </w:r>
      <w:r w:rsidR="008D2B00" w:rsidRPr="003970BD">
        <w:t>mantener</w:t>
      </w:r>
      <w:r w:rsidRPr="003970BD">
        <w:t xml:space="preserve"> el resultado de la clasificación y también se puede guardar la información relacionada en la base de datos, lo que permite llevar un historial de los billetes escaneados.</w:t>
      </w:r>
      <w:r w:rsidR="0044604D" w:rsidRPr="003970BD">
        <w:t xml:space="preserve"> </w:t>
      </w:r>
    </w:p>
    <w:sectPr w:rsidR="0044604D" w:rsidRPr="003970BD" w:rsidSect="00A82653">
      <w:headerReference w:type="default" r:id="rId59"/>
      <w:footerReference w:type="default" r:id="rId60"/>
      <w:headerReference w:type="first" r:id="rId61"/>
      <w:footerReference w:type="first" r:id="rId62"/>
      <w:pgSz w:w="12240" w:h="15840"/>
      <w:pgMar w:top="1620" w:right="1152" w:bottom="1530" w:left="1152" w:header="0" w:footer="0"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8ADA0F" w14:textId="77777777" w:rsidR="00305B65" w:rsidRDefault="00305B65" w:rsidP="004B7E44">
      <w:r>
        <w:separator/>
      </w:r>
    </w:p>
  </w:endnote>
  <w:endnote w:type="continuationSeparator" w:id="0">
    <w:p w14:paraId="4CDE66E4" w14:textId="77777777" w:rsidR="00305B65" w:rsidRDefault="00305B6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A4063E" w:themeFill="accent1"/>
      <w:tblCellMar>
        <w:left w:w="115" w:type="dxa"/>
        <w:right w:w="115" w:type="dxa"/>
      </w:tblCellMar>
      <w:tblLook w:val="04A0" w:firstRow="1" w:lastRow="0" w:firstColumn="1" w:lastColumn="0" w:noHBand="0" w:noVBand="1"/>
    </w:tblPr>
    <w:tblGrid>
      <w:gridCol w:w="4968"/>
      <w:gridCol w:w="4968"/>
    </w:tblGrid>
    <w:tr w:rsidR="00CF68C7" w14:paraId="1314F746" w14:textId="77777777" w:rsidTr="0093544C">
      <w:tc>
        <w:tcPr>
          <w:tcW w:w="2500" w:type="pct"/>
          <w:shd w:val="clear" w:color="auto" w:fill="4A671E" w:themeFill="accent2" w:themeFillShade="80"/>
          <w:vAlign w:val="center"/>
        </w:tcPr>
        <w:p w14:paraId="108FB35E" w14:textId="5BB0E914" w:rsidR="00CF68C7" w:rsidRDefault="00CF68C7">
          <w:pPr>
            <w:pStyle w:val="Footer"/>
            <w:spacing w:before="80" w:after="80"/>
            <w:jc w:val="both"/>
            <w:rPr>
              <w:caps/>
              <w:color w:val="FFFFFF" w:themeColor="background1"/>
              <w:sz w:val="18"/>
              <w:szCs w:val="18"/>
            </w:rPr>
          </w:pPr>
          <w:sdt>
            <w:sdtPr>
              <w:rPr>
                <w:caps/>
                <w:color w:val="FFFFFF" w:themeColor="background1"/>
                <w:sz w:val="18"/>
                <w:szCs w:val="18"/>
              </w:rPr>
              <w:alias w:val="Title"/>
              <w:tag w:val=""/>
              <w:id w:val="-1837757234"/>
              <w:placeholder>
                <w:docPart w:val="441E803E0F6D4960942A56F50A79F123"/>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sz w:val="18"/>
                  <w:szCs w:val="18"/>
                </w:rPr>
                <w:t>Manual de mantenimiento</w:t>
              </w:r>
            </w:sdtContent>
          </w:sdt>
        </w:p>
      </w:tc>
      <w:tc>
        <w:tcPr>
          <w:tcW w:w="2500" w:type="pct"/>
          <w:shd w:val="clear" w:color="auto" w:fill="4A671E" w:themeFill="accent2" w:themeFillShade="80"/>
          <w:vAlign w:val="center"/>
        </w:tcPr>
        <w:sdt>
          <w:sdtPr>
            <w:rPr>
              <w:caps/>
              <w:color w:val="FFFFFF" w:themeColor="background1"/>
              <w:sz w:val="18"/>
              <w:szCs w:val="18"/>
            </w:rPr>
            <w:alias w:val="Author"/>
            <w:tag w:val=""/>
            <w:id w:val="2074844129"/>
            <w:placeholder>
              <w:docPart w:val="39D95969A9354A9A9621746D63CFF251"/>
            </w:placeholder>
            <w:dataBinding w:prefixMappings="xmlns:ns0='http://purl.org/dc/elements/1.1/' xmlns:ns1='http://schemas.openxmlformats.org/package/2006/metadata/core-properties' " w:xpath="/ns1:coreProperties[1]/ns0:creator[1]" w:storeItemID="{6C3C8BC8-F283-45AE-878A-BAB7291924A1}"/>
            <w:text/>
          </w:sdtPr>
          <w:sdtContent>
            <w:p w14:paraId="73E0D33E" w14:textId="55EA50D7" w:rsidR="00CF68C7" w:rsidRDefault="00CF68C7">
              <w:pPr>
                <w:pStyle w:val="Footer"/>
                <w:spacing w:before="80" w:after="80"/>
                <w:jc w:val="right"/>
                <w:rPr>
                  <w:caps/>
                  <w:color w:val="FFFFFF" w:themeColor="background1"/>
                  <w:sz w:val="18"/>
                  <w:szCs w:val="18"/>
                </w:rPr>
              </w:pPr>
              <w:r>
                <w:rPr>
                  <w:caps/>
                  <w:color w:val="FFFFFF" w:themeColor="background1"/>
                  <w:sz w:val="18"/>
                  <w:szCs w:val="18"/>
                </w:rPr>
                <w:t>cash scan</w:t>
              </w:r>
            </w:p>
          </w:sdtContent>
        </w:sdt>
      </w:tc>
    </w:tr>
  </w:tbl>
  <w:p w14:paraId="0807994E" w14:textId="77777777" w:rsidR="00CF68C7" w:rsidRDefault="00CF68C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9019493"/>
      <w:docPartObj>
        <w:docPartGallery w:val="Page Numbers (Bottom of Page)"/>
        <w:docPartUnique/>
      </w:docPartObj>
    </w:sdtPr>
    <w:sdtEndPr>
      <w:rPr>
        <w:noProof/>
      </w:rPr>
    </w:sdtEndPr>
    <w:sdtContent>
      <w:p w14:paraId="620B7E7A" w14:textId="77777777" w:rsidR="00CF68C7" w:rsidRDefault="00CF68C7" w:rsidP="004B7E44">
        <w:pPr>
          <w:pStyle w:val="Footer"/>
        </w:pPr>
        <w:r>
          <w:fldChar w:fldCharType="begin"/>
        </w:r>
        <w:r>
          <w:instrText xml:space="preserve"> PAGE   \* MERGEFORMAT </w:instrText>
        </w:r>
        <w:r>
          <w:fldChar w:fldCharType="separate"/>
        </w:r>
        <w:r w:rsidR="00636984">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C71370" w14:textId="77777777" w:rsidR="00305B65" w:rsidRDefault="00305B65" w:rsidP="004B7E44">
      <w:r>
        <w:separator/>
      </w:r>
    </w:p>
  </w:footnote>
  <w:footnote w:type="continuationSeparator" w:id="0">
    <w:p w14:paraId="6B175167" w14:textId="77777777" w:rsidR="00305B65" w:rsidRDefault="00305B65"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CF68C7" w14:paraId="45482FF4" w14:textId="77777777" w:rsidTr="004B7E44">
      <w:trPr>
        <w:trHeight w:val="1318"/>
      </w:trPr>
      <w:tc>
        <w:tcPr>
          <w:tcW w:w="12210" w:type="dxa"/>
          <w:tcBorders>
            <w:top w:val="nil"/>
            <w:left w:val="nil"/>
            <w:bottom w:val="nil"/>
            <w:right w:val="nil"/>
          </w:tcBorders>
        </w:tcPr>
        <w:p w14:paraId="4FAD454B" w14:textId="77777777" w:rsidR="00CF68C7" w:rsidRDefault="00CF68C7" w:rsidP="004B7E44">
          <w:pPr>
            <w:pStyle w:val="Header"/>
          </w:pPr>
          <w:r>
            <w:rPr>
              <w:noProof/>
              <w:lang w:eastAsia="es-AR"/>
            </w:rPr>
            <mc:AlternateContent>
              <mc:Choice Requires="wps">
                <w:drawing>
                  <wp:inline distT="0" distB="0" distL="0" distR="0" wp14:anchorId="1163F154" wp14:editId="3D8F6655">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9413E7" w14:textId="77777777" w:rsidR="00CF68C7" w:rsidRPr="004B7E44" w:rsidRDefault="00CF68C7"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636984">
                                  <w:rPr>
                                    <w:b/>
                                    <w:noProof/>
                                  </w:rPr>
                                  <w:t>21</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163F154"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" fillcolor="#49661e [1605]" stroked="f" strokeweight="2pt">
                    <v:textbox>
                      <w:txbxContent>
                        <w:p w14:paraId="3F9413E7" w14:textId="77777777" w:rsidR="00CF68C7" w:rsidRPr="004B7E44" w:rsidRDefault="00CF68C7"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636984">
                            <w:rPr>
                              <w:b/>
                              <w:noProof/>
                            </w:rPr>
                            <w:t>21</w:t>
                          </w:r>
                          <w:r w:rsidRPr="004B7E44">
                            <w:rPr>
                              <w:b/>
                            </w:rPr>
                            <w:fldChar w:fldCharType="end"/>
                          </w:r>
                        </w:p>
                      </w:txbxContent>
                    </v:textbox>
                    <w10:anchorlock/>
                  </v:rect>
                </w:pict>
              </mc:Fallback>
            </mc:AlternateContent>
          </w:r>
        </w:p>
      </w:tc>
    </w:tr>
  </w:tbl>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BAAA6" w14:textId="77777777" w:rsidR="00CF68C7" w:rsidRDefault="00CF68C7">
    <w:pPr>
      <w:pStyle w:val="Header"/>
    </w:pPr>
  </w:p>
  <w:p w14:paraId="65D25116" w14:textId="77777777" w:rsidR="00CF68C7" w:rsidRDefault="00CF68C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E01BB"/>
    <w:multiLevelType w:val="hybridMultilevel"/>
    <w:tmpl w:val="2F80D1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869FF"/>
    <w:multiLevelType w:val="hybridMultilevel"/>
    <w:tmpl w:val="46DE2D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20646"/>
    <w:multiLevelType w:val="hybridMultilevel"/>
    <w:tmpl w:val="A6E422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FE27DC"/>
    <w:multiLevelType w:val="hybridMultilevel"/>
    <w:tmpl w:val="B45220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F337CD"/>
    <w:multiLevelType w:val="hybridMultilevel"/>
    <w:tmpl w:val="EA6CD8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64AD9"/>
    <w:multiLevelType w:val="hybridMultilevel"/>
    <w:tmpl w:val="3F587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233861"/>
    <w:multiLevelType w:val="hybridMultilevel"/>
    <w:tmpl w:val="167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0C20FA"/>
    <w:multiLevelType w:val="hybridMultilevel"/>
    <w:tmpl w:val="AAB8FC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975AB"/>
    <w:multiLevelType w:val="hybridMultilevel"/>
    <w:tmpl w:val="48D0D75A"/>
    <w:lvl w:ilvl="0" w:tplc="F6663C86">
      <w:start w:val="7"/>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947AF3"/>
    <w:multiLevelType w:val="multilevel"/>
    <w:tmpl w:val="DAEAF136"/>
    <w:lvl w:ilvl="0">
      <w:start w:val="1"/>
      <w:numFmt w:val="decimal"/>
      <w:lvlText w:val="%1."/>
      <w:lvlJc w:val="left"/>
      <w:pPr>
        <w:ind w:left="1080" w:hanging="72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880" w:hanging="2520"/>
      </w:pPr>
      <w:rPr>
        <w:rFonts w:hint="default"/>
      </w:rPr>
    </w:lvl>
    <w:lvl w:ilvl="5">
      <w:start w:val="1"/>
      <w:numFmt w:val="decimal"/>
      <w:isLgl/>
      <w:lvlText w:val="%1.%2.%3.%4.%5.%6."/>
      <w:lvlJc w:val="left"/>
      <w:pPr>
        <w:ind w:left="3240" w:hanging="2880"/>
      </w:pPr>
      <w:rPr>
        <w:rFonts w:hint="default"/>
      </w:rPr>
    </w:lvl>
    <w:lvl w:ilvl="6">
      <w:start w:val="1"/>
      <w:numFmt w:val="decimal"/>
      <w:isLgl/>
      <w:lvlText w:val="%1.%2.%3.%4.%5.%6.%7."/>
      <w:lvlJc w:val="left"/>
      <w:pPr>
        <w:ind w:left="3600" w:hanging="3240"/>
      </w:pPr>
      <w:rPr>
        <w:rFonts w:hint="default"/>
      </w:rPr>
    </w:lvl>
    <w:lvl w:ilvl="7">
      <w:start w:val="1"/>
      <w:numFmt w:val="decimal"/>
      <w:isLgl/>
      <w:lvlText w:val="%1.%2.%3.%4.%5.%6.%7.%8."/>
      <w:lvlJc w:val="left"/>
      <w:pPr>
        <w:ind w:left="3960" w:hanging="3600"/>
      </w:pPr>
      <w:rPr>
        <w:rFonts w:hint="default"/>
      </w:rPr>
    </w:lvl>
    <w:lvl w:ilvl="8">
      <w:start w:val="1"/>
      <w:numFmt w:val="decimal"/>
      <w:isLgl/>
      <w:lvlText w:val="%1.%2.%3.%4.%5.%6.%7.%8.%9."/>
      <w:lvlJc w:val="left"/>
      <w:pPr>
        <w:ind w:left="4320" w:hanging="3960"/>
      </w:pPr>
      <w:rPr>
        <w:rFonts w:hint="default"/>
      </w:rPr>
    </w:lvl>
  </w:abstractNum>
  <w:abstractNum w:abstractNumId="10" w15:restartNumberingAfterBreak="0">
    <w:nsid w:val="1D9A487C"/>
    <w:multiLevelType w:val="hybridMultilevel"/>
    <w:tmpl w:val="26CCBF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14498D"/>
    <w:multiLevelType w:val="hybridMultilevel"/>
    <w:tmpl w:val="11F8C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8A2F84"/>
    <w:multiLevelType w:val="hybridMultilevel"/>
    <w:tmpl w:val="A3BAC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FB3971"/>
    <w:multiLevelType w:val="hybridMultilevel"/>
    <w:tmpl w:val="EB0A8F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530564"/>
    <w:multiLevelType w:val="hybridMultilevel"/>
    <w:tmpl w:val="F5C41B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C20AAE"/>
    <w:multiLevelType w:val="multilevel"/>
    <w:tmpl w:val="E6B098EA"/>
    <w:lvl w:ilvl="0">
      <w:start w:val="7"/>
      <w:numFmt w:val="decimal"/>
      <w:lvlText w:val="%1."/>
      <w:lvlJc w:val="left"/>
      <w:pPr>
        <w:ind w:left="720" w:hanging="720"/>
      </w:pPr>
      <w:rPr>
        <w:rFonts w:hint="default"/>
      </w:rPr>
    </w:lvl>
    <w:lvl w:ilvl="1">
      <w:start w:val="9"/>
      <w:numFmt w:val="decimal"/>
      <w:lvlText w:val="%1.%2."/>
      <w:lvlJc w:val="left"/>
      <w:pPr>
        <w:ind w:left="1440" w:hanging="108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2880" w:hanging="1800"/>
      </w:pPr>
      <w:rPr>
        <w:rFonts w:hint="default"/>
      </w:rPr>
    </w:lvl>
    <w:lvl w:ilvl="4">
      <w:start w:val="1"/>
      <w:numFmt w:val="decimal"/>
      <w:lvlText w:val="%1.%2.%3.%4.%5."/>
      <w:lvlJc w:val="left"/>
      <w:pPr>
        <w:ind w:left="3600" w:hanging="2160"/>
      </w:pPr>
      <w:rPr>
        <w:rFonts w:hint="default"/>
      </w:rPr>
    </w:lvl>
    <w:lvl w:ilvl="5">
      <w:start w:val="1"/>
      <w:numFmt w:val="decimal"/>
      <w:lvlText w:val="%1.%2.%3.%4.%5.%6."/>
      <w:lvlJc w:val="left"/>
      <w:pPr>
        <w:ind w:left="4320" w:hanging="2520"/>
      </w:pPr>
      <w:rPr>
        <w:rFonts w:hint="default"/>
      </w:rPr>
    </w:lvl>
    <w:lvl w:ilvl="6">
      <w:start w:val="1"/>
      <w:numFmt w:val="decimal"/>
      <w:lvlText w:val="%1.%2.%3.%4.%5.%6.%7."/>
      <w:lvlJc w:val="left"/>
      <w:pPr>
        <w:ind w:left="5040" w:hanging="288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480" w:hanging="3600"/>
      </w:pPr>
      <w:rPr>
        <w:rFonts w:hint="default"/>
      </w:rPr>
    </w:lvl>
  </w:abstractNum>
  <w:abstractNum w:abstractNumId="16" w15:restartNumberingAfterBreak="0">
    <w:nsid w:val="28923557"/>
    <w:multiLevelType w:val="hybridMultilevel"/>
    <w:tmpl w:val="05C00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3E6E05"/>
    <w:multiLevelType w:val="hybridMultilevel"/>
    <w:tmpl w:val="F45E5F4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9D74649"/>
    <w:multiLevelType w:val="hybridMultilevel"/>
    <w:tmpl w:val="5FE669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5D2470"/>
    <w:multiLevelType w:val="hybridMultilevel"/>
    <w:tmpl w:val="2FBEE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9229A2"/>
    <w:multiLevelType w:val="hybridMultilevel"/>
    <w:tmpl w:val="E8EAE6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6104C0"/>
    <w:multiLevelType w:val="hybridMultilevel"/>
    <w:tmpl w:val="379482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0172D1A"/>
    <w:multiLevelType w:val="hybridMultilevel"/>
    <w:tmpl w:val="D19A8EF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5746317"/>
    <w:multiLevelType w:val="hybridMultilevel"/>
    <w:tmpl w:val="6F906D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AD665D"/>
    <w:multiLevelType w:val="hybridMultilevel"/>
    <w:tmpl w:val="A5FAD2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4B65D6"/>
    <w:multiLevelType w:val="hybridMultilevel"/>
    <w:tmpl w:val="19DC6C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794DC4"/>
    <w:multiLevelType w:val="hybridMultilevel"/>
    <w:tmpl w:val="505EA3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AB40E0"/>
    <w:multiLevelType w:val="multilevel"/>
    <w:tmpl w:val="9B347EF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43D44C6B"/>
    <w:multiLevelType w:val="hybridMultilevel"/>
    <w:tmpl w:val="D11CB4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5B5204"/>
    <w:multiLevelType w:val="hybridMultilevel"/>
    <w:tmpl w:val="B94E7FEE"/>
    <w:lvl w:ilvl="0" w:tplc="7E1C8D4E">
      <w:start w:val="2"/>
      <w:numFmt w:val="bullet"/>
      <w:lvlText w:val="-"/>
      <w:lvlJc w:val="left"/>
      <w:pPr>
        <w:ind w:left="720" w:hanging="360"/>
      </w:pPr>
      <w:rPr>
        <w:rFonts w:ascii="Microsoft Sans Serif" w:eastAsiaTheme="minorEastAsia" w:hAnsi="Microsoft Sans Serif" w:cs="Microsoft Sans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E677C3"/>
    <w:multiLevelType w:val="hybridMultilevel"/>
    <w:tmpl w:val="4128EA4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AF016B3"/>
    <w:multiLevelType w:val="hybridMultilevel"/>
    <w:tmpl w:val="1ED05E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8815F7"/>
    <w:multiLevelType w:val="hybridMultilevel"/>
    <w:tmpl w:val="D592D3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A4467C"/>
    <w:multiLevelType w:val="hybridMultilevel"/>
    <w:tmpl w:val="913C4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4C6FB8"/>
    <w:multiLevelType w:val="hybridMultilevel"/>
    <w:tmpl w:val="BF3AC6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850978"/>
    <w:multiLevelType w:val="hybridMultilevel"/>
    <w:tmpl w:val="C4B4D88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64277AF"/>
    <w:multiLevelType w:val="hybridMultilevel"/>
    <w:tmpl w:val="70DAB6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FDD65EF"/>
    <w:multiLevelType w:val="hybridMultilevel"/>
    <w:tmpl w:val="939A21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A04F4D"/>
    <w:multiLevelType w:val="hybridMultilevel"/>
    <w:tmpl w:val="FF0069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B10F3B"/>
    <w:multiLevelType w:val="hybridMultilevel"/>
    <w:tmpl w:val="1062F2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FB4B2B"/>
    <w:multiLevelType w:val="hybridMultilevel"/>
    <w:tmpl w:val="D82004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372A1E"/>
    <w:multiLevelType w:val="hybridMultilevel"/>
    <w:tmpl w:val="11E844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DF5ED4"/>
    <w:multiLevelType w:val="hybridMultilevel"/>
    <w:tmpl w:val="619881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F05C3E"/>
    <w:multiLevelType w:val="hybridMultilevel"/>
    <w:tmpl w:val="ED36B0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EE80712"/>
    <w:multiLevelType w:val="hybridMultilevel"/>
    <w:tmpl w:val="D15683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3A3114"/>
    <w:multiLevelType w:val="hybridMultilevel"/>
    <w:tmpl w:val="2954CE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35489E"/>
    <w:multiLevelType w:val="hybridMultilevel"/>
    <w:tmpl w:val="41C8E3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33B7315"/>
    <w:multiLevelType w:val="hybridMultilevel"/>
    <w:tmpl w:val="66F2DB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3BE0E00"/>
    <w:multiLevelType w:val="hybridMultilevel"/>
    <w:tmpl w:val="ACE086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8E30C6"/>
    <w:multiLevelType w:val="hybridMultilevel"/>
    <w:tmpl w:val="AD5648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8F937A1"/>
    <w:multiLevelType w:val="hybridMultilevel"/>
    <w:tmpl w:val="A8E03D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9405115"/>
    <w:multiLevelType w:val="hybridMultilevel"/>
    <w:tmpl w:val="C49874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9E81138"/>
    <w:multiLevelType w:val="hybridMultilevel"/>
    <w:tmpl w:val="9536DB4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30"/>
  </w:num>
  <w:num w:numId="3">
    <w:abstractNumId w:val="34"/>
  </w:num>
  <w:num w:numId="4">
    <w:abstractNumId w:val="11"/>
  </w:num>
  <w:num w:numId="5">
    <w:abstractNumId w:val="35"/>
  </w:num>
  <w:num w:numId="6">
    <w:abstractNumId w:val="17"/>
  </w:num>
  <w:num w:numId="7">
    <w:abstractNumId w:val="21"/>
  </w:num>
  <w:num w:numId="8">
    <w:abstractNumId w:val="16"/>
  </w:num>
  <w:num w:numId="9">
    <w:abstractNumId w:val="12"/>
  </w:num>
  <w:num w:numId="10">
    <w:abstractNumId w:val="27"/>
  </w:num>
  <w:num w:numId="11">
    <w:abstractNumId w:val="29"/>
  </w:num>
  <w:num w:numId="12">
    <w:abstractNumId w:val="51"/>
  </w:num>
  <w:num w:numId="13">
    <w:abstractNumId w:val="1"/>
  </w:num>
  <w:num w:numId="14">
    <w:abstractNumId w:val="49"/>
  </w:num>
  <w:num w:numId="15">
    <w:abstractNumId w:val="24"/>
  </w:num>
  <w:num w:numId="16">
    <w:abstractNumId w:val="32"/>
  </w:num>
  <w:num w:numId="17">
    <w:abstractNumId w:val="47"/>
  </w:num>
  <w:num w:numId="18">
    <w:abstractNumId w:val="38"/>
  </w:num>
  <w:num w:numId="19">
    <w:abstractNumId w:val="2"/>
  </w:num>
  <w:num w:numId="20">
    <w:abstractNumId w:val="8"/>
  </w:num>
  <w:num w:numId="21">
    <w:abstractNumId w:val="46"/>
  </w:num>
  <w:num w:numId="22">
    <w:abstractNumId w:val="43"/>
  </w:num>
  <w:num w:numId="23">
    <w:abstractNumId w:val="28"/>
  </w:num>
  <w:num w:numId="24">
    <w:abstractNumId w:val="39"/>
  </w:num>
  <w:num w:numId="25">
    <w:abstractNumId w:val="26"/>
  </w:num>
  <w:num w:numId="26">
    <w:abstractNumId w:val="25"/>
  </w:num>
  <w:num w:numId="27">
    <w:abstractNumId w:val="22"/>
  </w:num>
  <w:num w:numId="28">
    <w:abstractNumId w:val="36"/>
  </w:num>
  <w:num w:numId="29">
    <w:abstractNumId w:val="52"/>
  </w:num>
  <w:num w:numId="30">
    <w:abstractNumId w:val="10"/>
  </w:num>
  <w:num w:numId="31">
    <w:abstractNumId w:val="3"/>
  </w:num>
  <w:num w:numId="32">
    <w:abstractNumId w:val="4"/>
  </w:num>
  <w:num w:numId="33">
    <w:abstractNumId w:val="44"/>
  </w:num>
  <w:num w:numId="34">
    <w:abstractNumId w:val="19"/>
  </w:num>
  <w:num w:numId="35">
    <w:abstractNumId w:val="13"/>
  </w:num>
  <w:num w:numId="36">
    <w:abstractNumId w:val="20"/>
  </w:num>
  <w:num w:numId="37">
    <w:abstractNumId w:val="37"/>
  </w:num>
  <w:num w:numId="38">
    <w:abstractNumId w:val="40"/>
  </w:num>
  <w:num w:numId="39">
    <w:abstractNumId w:val="42"/>
  </w:num>
  <w:num w:numId="40">
    <w:abstractNumId w:val="45"/>
  </w:num>
  <w:num w:numId="41">
    <w:abstractNumId w:val="48"/>
  </w:num>
  <w:num w:numId="42">
    <w:abstractNumId w:val="23"/>
  </w:num>
  <w:num w:numId="43">
    <w:abstractNumId w:val="31"/>
  </w:num>
  <w:num w:numId="44">
    <w:abstractNumId w:val="33"/>
  </w:num>
  <w:num w:numId="45">
    <w:abstractNumId w:val="0"/>
  </w:num>
  <w:num w:numId="46">
    <w:abstractNumId w:val="14"/>
  </w:num>
  <w:num w:numId="47">
    <w:abstractNumId w:val="50"/>
  </w:num>
  <w:num w:numId="48">
    <w:abstractNumId w:val="7"/>
  </w:num>
  <w:num w:numId="49">
    <w:abstractNumId w:val="6"/>
  </w:num>
  <w:num w:numId="50">
    <w:abstractNumId w:val="18"/>
  </w:num>
  <w:num w:numId="51">
    <w:abstractNumId w:val="41"/>
  </w:num>
  <w:num w:numId="52">
    <w:abstractNumId w:val="15"/>
  </w:num>
  <w:num w:numId="53">
    <w:abstractNumId w:val="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269C"/>
    <w:rsid w:val="00002A55"/>
    <w:rsid w:val="00006EDE"/>
    <w:rsid w:val="0001112B"/>
    <w:rsid w:val="00013918"/>
    <w:rsid w:val="00035660"/>
    <w:rsid w:val="00035D01"/>
    <w:rsid w:val="00052599"/>
    <w:rsid w:val="00066523"/>
    <w:rsid w:val="000832AE"/>
    <w:rsid w:val="000B6F63"/>
    <w:rsid w:val="000B74F8"/>
    <w:rsid w:val="000C7F4B"/>
    <w:rsid w:val="000D1BCD"/>
    <w:rsid w:val="000E65CE"/>
    <w:rsid w:val="000F4129"/>
    <w:rsid w:val="0010143B"/>
    <w:rsid w:val="00111070"/>
    <w:rsid w:val="00120D6E"/>
    <w:rsid w:val="00131A5B"/>
    <w:rsid w:val="00137ABA"/>
    <w:rsid w:val="00156E08"/>
    <w:rsid w:val="00163BF4"/>
    <w:rsid w:val="00175387"/>
    <w:rsid w:val="001839EF"/>
    <w:rsid w:val="00190F3E"/>
    <w:rsid w:val="00195154"/>
    <w:rsid w:val="00195AC9"/>
    <w:rsid w:val="00196134"/>
    <w:rsid w:val="001A793A"/>
    <w:rsid w:val="001E6170"/>
    <w:rsid w:val="001F3412"/>
    <w:rsid w:val="002147A3"/>
    <w:rsid w:val="00214F9D"/>
    <w:rsid w:val="00222038"/>
    <w:rsid w:val="00227C04"/>
    <w:rsid w:val="00227EA4"/>
    <w:rsid w:val="00234C5E"/>
    <w:rsid w:val="002605D6"/>
    <w:rsid w:val="0026216D"/>
    <w:rsid w:val="0026273A"/>
    <w:rsid w:val="00272E0E"/>
    <w:rsid w:val="00273A0E"/>
    <w:rsid w:val="00287D94"/>
    <w:rsid w:val="00293B83"/>
    <w:rsid w:val="002B21B4"/>
    <w:rsid w:val="002C29B7"/>
    <w:rsid w:val="002C4E21"/>
    <w:rsid w:val="002E2E51"/>
    <w:rsid w:val="00305B65"/>
    <w:rsid w:val="00317C5C"/>
    <w:rsid w:val="00334EB1"/>
    <w:rsid w:val="00341141"/>
    <w:rsid w:val="003472A8"/>
    <w:rsid w:val="00366EB3"/>
    <w:rsid w:val="00373B39"/>
    <w:rsid w:val="00374F52"/>
    <w:rsid w:val="003811EA"/>
    <w:rsid w:val="003970BD"/>
    <w:rsid w:val="003B310F"/>
    <w:rsid w:val="003B385E"/>
    <w:rsid w:val="003B47E5"/>
    <w:rsid w:val="003C2BD0"/>
    <w:rsid w:val="003D1535"/>
    <w:rsid w:val="003D3956"/>
    <w:rsid w:val="003E2C62"/>
    <w:rsid w:val="003F27B3"/>
    <w:rsid w:val="00406617"/>
    <w:rsid w:val="00412319"/>
    <w:rsid w:val="004334EC"/>
    <w:rsid w:val="00434FAD"/>
    <w:rsid w:val="00435FE7"/>
    <w:rsid w:val="0044475D"/>
    <w:rsid w:val="0044604D"/>
    <w:rsid w:val="004510F0"/>
    <w:rsid w:val="004615F1"/>
    <w:rsid w:val="00462366"/>
    <w:rsid w:val="004725E5"/>
    <w:rsid w:val="004861D5"/>
    <w:rsid w:val="00487543"/>
    <w:rsid w:val="004B7E44"/>
    <w:rsid w:val="004D5252"/>
    <w:rsid w:val="004E681A"/>
    <w:rsid w:val="004F2AD4"/>
    <w:rsid w:val="004F2B86"/>
    <w:rsid w:val="00504F80"/>
    <w:rsid w:val="005131F3"/>
    <w:rsid w:val="005213D9"/>
    <w:rsid w:val="00524ED7"/>
    <w:rsid w:val="005359B1"/>
    <w:rsid w:val="005410EE"/>
    <w:rsid w:val="00545BD4"/>
    <w:rsid w:val="00547AEE"/>
    <w:rsid w:val="005640F5"/>
    <w:rsid w:val="00565C93"/>
    <w:rsid w:val="005A3410"/>
    <w:rsid w:val="005A578E"/>
    <w:rsid w:val="005A718F"/>
    <w:rsid w:val="00625492"/>
    <w:rsid w:val="006272FC"/>
    <w:rsid w:val="00632D1F"/>
    <w:rsid w:val="00636952"/>
    <w:rsid w:val="00636984"/>
    <w:rsid w:val="00637868"/>
    <w:rsid w:val="006445E0"/>
    <w:rsid w:val="006474CD"/>
    <w:rsid w:val="00660C46"/>
    <w:rsid w:val="006749BD"/>
    <w:rsid w:val="006A3CE7"/>
    <w:rsid w:val="006B29D6"/>
    <w:rsid w:val="006B3EE3"/>
    <w:rsid w:val="006D3E46"/>
    <w:rsid w:val="006D4A18"/>
    <w:rsid w:val="006E3EAB"/>
    <w:rsid w:val="006F2E5A"/>
    <w:rsid w:val="00707541"/>
    <w:rsid w:val="0072217B"/>
    <w:rsid w:val="00722D4D"/>
    <w:rsid w:val="00724E03"/>
    <w:rsid w:val="00732369"/>
    <w:rsid w:val="007371AE"/>
    <w:rsid w:val="007516CF"/>
    <w:rsid w:val="0077344E"/>
    <w:rsid w:val="00796E0A"/>
    <w:rsid w:val="007A0F4F"/>
    <w:rsid w:val="007B224B"/>
    <w:rsid w:val="007B6FCA"/>
    <w:rsid w:val="007C3387"/>
    <w:rsid w:val="007D4354"/>
    <w:rsid w:val="007D468D"/>
    <w:rsid w:val="007E6AA8"/>
    <w:rsid w:val="007F3DCA"/>
    <w:rsid w:val="00823F86"/>
    <w:rsid w:val="0084099C"/>
    <w:rsid w:val="008434ED"/>
    <w:rsid w:val="008455D1"/>
    <w:rsid w:val="00857C7E"/>
    <w:rsid w:val="00862B22"/>
    <w:rsid w:val="00862D40"/>
    <w:rsid w:val="00866A54"/>
    <w:rsid w:val="00875528"/>
    <w:rsid w:val="0088073D"/>
    <w:rsid w:val="00892563"/>
    <w:rsid w:val="008B33BC"/>
    <w:rsid w:val="008C7025"/>
    <w:rsid w:val="008D2B00"/>
    <w:rsid w:val="008E25D9"/>
    <w:rsid w:val="008E574F"/>
    <w:rsid w:val="008F7882"/>
    <w:rsid w:val="009001FC"/>
    <w:rsid w:val="00902DD2"/>
    <w:rsid w:val="009120E9"/>
    <w:rsid w:val="0092077D"/>
    <w:rsid w:val="00922297"/>
    <w:rsid w:val="009230AD"/>
    <w:rsid w:val="00924FBA"/>
    <w:rsid w:val="00927CA9"/>
    <w:rsid w:val="009322F7"/>
    <w:rsid w:val="0093544C"/>
    <w:rsid w:val="00942996"/>
    <w:rsid w:val="00945022"/>
    <w:rsid w:val="00945900"/>
    <w:rsid w:val="009928DE"/>
    <w:rsid w:val="00992EA1"/>
    <w:rsid w:val="0099658B"/>
    <w:rsid w:val="009A14F9"/>
    <w:rsid w:val="009C14B6"/>
    <w:rsid w:val="009C396C"/>
    <w:rsid w:val="009C68F8"/>
    <w:rsid w:val="009C722D"/>
    <w:rsid w:val="009D0FF7"/>
    <w:rsid w:val="009D492C"/>
    <w:rsid w:val="009F0C16"/>
    <w:rsid w:val="009F41D7"/>
    <w:rsid w:val="00A141B3"/>
    <w:rsid w:val="00A172C9"/>
    <w:rsid w:val="00A2070D"/>
    <w:rsid w:val="00A4570B"/>
    <w:rsid w:val="00A47EA4"/>
    <w:rsid w:val="00A80222"/>
    <w:rsid w:val="00A82653"/>
    <w:rsid w:val="00A9652B"/>
    <w:rsid w:val="00A96E11"/>
    <w:rsid w:val="00AA1131"/>
    <w:rsid w:val="00AA3C3A"/>
    <w:rsid w:val="00AA6313"/>
    <w:rsid w:val="00AB2828"/>
    <w:rsid w:val="00AD6D22"/>
    <w:rsid w:val="00AF1FDB"/>
    <w:rsid w:val="00B13748"/>
    <w:rsid w:val="00B23969"/>
    <w:rsid w:val="00B23A70"/>
    <w:rsid w:val="00B40A59"/>
    <w:rsid w:val="00B4183D"/>
    <w:rsid w:val="00B4784E"/>
    <w:rsid w:val="00B572B4"/>
    <w:rsid w:val="00B80ABD"/>
    <w:rsid w:val="00B907B7"/>
    <w:rsid w:val="00B95DD3"/>
    <w:rsid w:val="00BB5D35"/>
    <w:rsid w:val="00BD00E1"/>
    <w:rsid w:val="00C171DA"/>
    <w:rsid w:val="00C212AA"/>
    <w:rsid w:val="00C26C7A"/>
    <w:rsid w:val="00C44FAD"/>
    <w:rsid w:val="00C5269C"/>
    <w:rsid w:val="00C71C0D"/>
    <w:rsid w:val="00C7765B"/>
    <w:rsid w:val="00C8134C"/>
    <w:rsid w:val="00C838C1"/>
    <w:rsid w:val="00C902B3"/>
    <w:rsid w:val="00C920B6"/>
    <w:rsid w:val="00CB6ABF"/>
    <w:rsid w:val="00CC6B19"/>
    <w:rsid w:val="00CC7B54"/>
    <w:rsid w:val="00CD14A9"/>
    <w:rsid w:val="00CD2891"/>
    <w:rsid w:val="00CD5128"/>
    <w:rsid w:val="00CE67AC"/>
    <w:rsid w:val="00CF68C7"/>
    <w:rsid w:val="00CF7BFF"/>
    <w:rsid w:val="00D05BFD"/>
    <w:rsid w:val="00D163FC"/>
    <w:rsid w:val="00D16E16"/>
    <w:rsid w:val="00D57EF1"/>
    <w:rsid w:val="00D601C2"/>
    <w:rsid w:val="00D82A59"/>
    <w:rsid w:val="00DA15AC"/>
    <w:rsid w:val="00DA530C"/>
    <w:rsid w:val="00DB2064"/>
    <w:rsid w:val="00DB26A7"/>
    <w:rsid w:val="00DD489B"/>
    <w:rsid w:val="00DD7C7D"/>
    <w:rsid w:val="00DE66B1"/>
    <w:rsid w:val="00DF3734"/>
    <w:rsid w:val="00E049B8"/>
    <w:rsid w:val="00E106D8"/>
    <w:rsid w:val="00E17771"/>
    <w:rsid w:val="00E37098"/>
    <w:rsid w:val="00E37119"/>
    <w:rsid w:val="00E40453"/>
    <w:rsid w:val="00E411B9"/>
    <w:rsid w:val="00E43280"/>
    <w:rsid w:val="00E478C0"/>
    <w:rsid w:val="00E733FC"/>
    <w:rsid w:val="00E74119"/>
    <w:rsid w:val="00E76CAD"/>
    <w:rsid w:val="00E85607"/>
    <w:rsid w:val="00E94B5F"/>
    <w:rsid w:val="00EA25D2"/>
    <w:rsid w:val="00EA5FA1"/>
    <w:rsid w:val="00EB498A"/>
    <w:rsid w:val="00ED6431"/>
    <w:rsid w:val="00F11451"/>
    <w:rsid w:val="00F11515"/>
    <w:rsid w:val="00F17761"/>
    <w:rsid w:val="00F278B6"/>
    <w:rsid w:val="00F66CF9"/>
    <w:rsid w:val="00F7502F"/>
    <w:rsid w:val="00F7744D"/>
    <w:rsid w:val="00F815D4"/>
    <w:rsid w:val="00FC0309"/>
    <w:rsid w:val="00FD7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E48CE"/>
  <w15:chartTrackingRefBased/>
  <w15:docId w15:val="{453F3BB5-CDFF-4FC7-9E2C-368152FFD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E0E"/>
    <w:pPr>
      <w:spacing w:after="0"/>
      <w:jc w:val="both"/>
    </w:pPr>
    <w:rPr>
      <w:rFonts w:eastAsiaTheme="minorEastAsia"/>
      <w:sz w:val="24"/>
      <w:szCs w:val="22"/>
      <w:lang w:val="es-AR"/>
    </w:rPr>
  </w:style>
  <w:style w:type="paragraph" w:styleId="Heading1">
    <w:name w:val="heading 1"/>
    <w:basedOn w:val="Normal"/>
    <w:link w:val="Heading1Char"/>
    <w:uiPriority w:val="2"/>
    <w:qFormat/>
    <w:rsid w:val="00E37098"/>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272E0E"/>
    <w:pPr>
      <w:keepNext/>
      <w:spacing w:line="240" w:lineRule="auto"/>
      <w:outlineLvl w:val="1"/>
    </w:pPr>
    <w:rPr>
      <w:rFonts w:asciiTheme="majorHAnsi" w:eastAsia="Times New Roman" w:hAnsiTheme="majorHAnsi" w:cs="Times New Roman"/>
      <w:sz w:val="44"/>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E37098"/>
    <w:rPr>
      <w:rFonts w:asciiTheme="majorHAnsi" w:eastAsia="Times New Roman" w:hAnsiTheme="majorHAnsi" w:cs="Times New Roman"/>
      <w:b/>
      <w:noProof/>
      <w:sz w:val="48"/>
      <w:szCs w:val="24"/>
      <w:lang w:val="es-AR"/>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272E0E"/>
    <w:rPr>
      <w:rFonts w:asciiTheme="majorHAnsi" w:eastAsia="Times New Roman" w:hAnsiTheme="majorHAnsi" w:cs="Times New Roman"/>
      <w:sz w:val="44"/>
      <w:szCs w:val="22"/>
      <w:lang w:val="es-AR"/>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E37098"/>
    <w:pPr>
      <w:keepLines/>
      <w:spacing w:before="240" w:line="259" w:lineRule="auto"/>
      <w:outlineLvl w:val="9"/>
    </w:pPr>
    <w:rPr>
      <w:rFonts w:eastAsiaTheme="majorEastAsia" w:cstheme="majorBidi"/>
      <w:b w:val="0"/>
      <w:color w:val="7A042E" w:themeColor="accent1" w:themeShade="BF"/>
      <w:sz w:val="32"/>
      <w:szCs w:val="32"/>
      <w:lang w:val="en-US"/>
    </w:rPr>
  </w:style>
  <w:style w:type="paragraph" w:styleId="TOC1">
    <w:name w:val="toc 1"/>
    <w:basedOn w:val="Normal"/>
    <w:next w:val="Normal"/>
    <w:autoRedefine/>
    <w:uiPriority w:val="39"/>
    <w:unhideWhenUsed/>
    <w:rsid w:val="00E37098"/>
    <w:pPr>
      <w:spacing w:after="100"/>
    </w:pPr>
  </w:style>
  <w:style w:type="paragraph" w:styleId="TOC2">
    <w:name w:val="toc 2"/>
    <w:basedOn w:val="Normal"/>
    <w:next w:val="Normal"/>
    <w:autoRedefine/>
    <w:uiPriority w:val="39"/>
    <w:unhideWhenUsed/>
    <w:rsid w:val="00E37098"/>
    <w:pPr>
      <w:spacing w:after="100"/>
      <w:ind w:left="280"/>
    </w:pPr>
  </w:style>
  <w:style w:type="character" w:styleId="Hyperlink">
    <w:name w:val="Hyperlink"/>
    <w:basedOn w:val="DefaultParagraphFont"/>
    <w:uiPriority w:val="99"/>
    <w:unhideWhenUsed/>
    <w:rsid w:val="00E37098"/>
    <w:rPr>
      <w:color w:val="93C842" w:themeColor="hyperlink"/>
      <w:u w:val="single"/>
    </w:rPr>
  </w:style>
  <w:style w:type="paragraph" w:styleId="TOC3">
    <w:name w:val="toc 3"/>
    <w:basedOn w:val="Normal"/>
    <w:next w:val="Normal"/>
    <w:autoRedefine/>
    <w:uiPriority w:val="39"/>
    <w:unhideWhenUsed/>
    <w:rsid w:val="00E37098"/>
    <w:pPr>
      <w:spacing w:after="100" w:line="259" w:lineRule="auto"/>
      <w:ind w:left="440"/>
    </w:pPr>
    <w:rPr>
      <w:rFonts w:cs="Times New Roman"/>
      <w:sz w:val="22"/>
      <w:lang w:val="en-US"/>
    </w:rPr>
  </w:style>
  <w:style w:type="paragraph" w:styleId="ListParagraph">
    <w:name w:val="List Paragraph"/>
    <w:basedOn w:val="Normal"/>
    <w:uiPriority w:val="34"/>
    <w:unhideWhenUsed/>
    <w:qFormat/>
    <w:rsid w:val="00006EDE"/>
    <w:pPr>
      <w:ind w:left="720"/>
      <w:contextualSpacing/>
    </w:pPr>
  </w:style>
  <w:style w:type="paragraph" w:customStyle="1" w:styleId="URGENT2">
    <w:name w:val="URGENT 2"/>
    <w:rsid w:val="00006EDE"/>
    <w:pPr>
      <w:tabs>
        <w:tab w:val="center" w:pos="4680"/>
        <w:tab w:val="right" w:pos="9360"/>
      </w:tabs>
      <w:spacing w:after="0" w:line="240" w:lineRule="auto"/>
    </w:pPr>
    <w:rPr>
      <w:rFonts w:eastAsiaTheme="minorEastAsia"/>
      <w:sz w:val="22"/>
      <w:szCs w:val="22"/>
    </w:rPr>
  </w:style>
  <w:style w:type="table" w:styleId="LightList-Accent3">
    <w:name w:val="Light List Accent 3"/>
    <w:basedOn w:val="TableNormal"/>
    <w:uiPriority w:val="61"/>
    <w:rsid w:val="00006EDE"/>
    <w:pPr>
      <w:spacing w:after="0" w:line="240" w:lineRule="auto"/>
    </w:pPr>
    <w:rPr>
      <w:rFonts w:eastAsiaTheme="minorEastAsia"/>
      <w:sz w:val="22"/>
      <w:szCs w:val="22"/>
    </w:rPr>
    <w:tblPr>
      <w:tblStyleRowBandSize w:val="1"/>
      <w:tblStyleColBandSize w:val="1"/>
      <w:tblBorders>
        <w:top w:val="single" w:sz="8" w:space="0" w:color="1D7D74" w:themeColor="accent3"/>
        <w:left w:val="single" w:sz="8" w:space="0" w:color="1D7D74" w:themeColor="accent3"/>
        <w:bottom w:val="single" w:sz="8" w:space="0" w:color="1D7D74" w:themeColor="accent3"/>
        <w:right w:val="single" w:sz="8" w:space="0" w:color="1D7D74" w:themeColor="accent3"/>
      </w:tblBorders>
    </w:tblPr>
    <w:tblStylePr w:type="firstRow">
      <w:pPr>
        <w:spacing w:before="0" w:after="0" w:line="240" w:lineRule="auto"/>
      </w:pPr>
      <w:rPr>
        <w:b/>
        <w:bCs/>
        <w:color w:val="FFFFFF" w:themeColor="background1"/>
      </w:rPr>
      <w:tblPr/>
      <w:tcPr>
        <w:shd w:val="clear" w:color="auto" w:fill="1D7D74" w:themeFill="accent3"/>
      </w:tcPr>
    </w:tblStylePr>
    <w:tblStylePr w:type="lastRow">
      <w:pPr>
        <w:spacing w:before="0" w:after="0" w:line="240" w:lineRule="auto"/>
      </w:pPr>
      <w:rPr>
        <w:b/>
        <w:bCs/>
      </w:rPr>
      <w:tblPr/>
      <w:tcPr>
        <w:tcBorders>
          <w:top w:val="double" w:sz="6" w:space="0" w:color="1D7D74" w:themeColor="accent3"/>
          <w:left w:val="single" w:sz="8" w:space="0" w:color="1D7D74" w:themeColor="accent3"/>
          <w:bottom w:val="single" w:sz="8" w:space="0" w:color="1D7D74" w:themeColor="accent3"/>
          <w:right w:val="single" w:sz="8" w:space="0" w:color="1D7D74" w:themeColor="accent3"/>
        </w:tcBorders>
      </w:tcPr>
    </w:tblStylePr>
    <w:tblStylePr w:type="firstCol">
      <w:rPr>
        <w:b/>
        <w:bCs/>
      </w:rPr>
    </w:tblStylePr>
    <w:tblStylePr w:type="lastCol">
      <w:rPr>
        <w:b/>
        <w:bCs/>
      </w:rPr>
    </w:tblStylePr>
    <w:tblStylePr w:type="band1Vert">
      <w:tblPr/>
      <w:tcPr>
        <w:tcBorders>
          <w:top w:val="single" w:sz="8" w:space="0" w:color="1D7D74" w:themeColor="accent3"/>
          <w:left w:val="single" w:sz="8" w:space="0" w:color="1D7D74" w:themeColor="accent3"/>
          <w:bottom w:val="single" w:sz="8" w:space="0" w:color="1D7D74" w:themeColor="accent3"/>
          <w:right w:val="single" w:sz="8" w:space="0" w:color="1D7D74" w:themeColor="accent3"/>
        </w:tcBorders>
      </w:tcPr>
    </w:tblStylePr>
    <w:tblStylePr w:type="band1Horz">
      <w:tblPr/>
      <w:tcPr>
        <w:tcBorders>
          <w:top w:val="single" w:sz="8" w:space="0" w:color="1D7D74" w:themeColor="accent3"/>
          <w:left w:val="single" w:sz="8" w:space="0" w:color="1D7D74" w:themeColor="accent3"/>
          <w:bottom w:val="single" w:sz="8" w:space="0" w:color="1D7D74" w:themeColor="accent3"/>
          <w:right w:val="single" w:sz="8" w:space="0" w:color="1D7D74" w:themeColor="accent3"/>
        </w:tcBorders>
      </w:tcPr>
    </w:tblStylePr>
  </w:style>
  <w:style w:type="character" w:styleId="Strong">
    <w:name w:val="Strong"/>
    <w:basedOn w:val="DefaultParagraphFont"/>
    <w:uiPriority w:val="22"/>
    <w:qFormat/>
    <w:rsid w:val="00FD718C"/>
    <w:rPr>
      <w:b/>
      <w:bCs/>
    </w:rPr>
  </w:style>
  <w:style w:type="paragraph" w:styleId="HTMLPreformatted">
    <w:name w:val="HTML Preformatted"/>
    <w:basedOn w:val="Normal"/>
    <w:link w:val="HTMLPreformattedChar"/>
    <w:uiPriority w:val="99"/>
    <w:unhideWhenUsed/>
    <w:rsid w:val="00E10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106D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19844">
      <w:bodyDiv w:val="1"/>
      <w:marLeft w:val="0"/>
      <w:marRight w:val="0"/>
      <w:marTop w:val="0"/>
      <w:marBottom w:val="0"/>
      <w:divBdr>
        <w:top w:val="none" w:sz="0" w:space="0" w:color="auto"/>
        <w:left w:val="none" w:sz="0" w:space="0" w:color="auto"/>
        <w:bottom w:val="none" w:sz="0" w:space="0" w:color="auto"/>
        <w:right w:val="none" w:sz="0" w:space="0" w:color="auto"/>
      </w:divBdr>
      <w:divsChild>
        <w:div w:id="544223572">
          <w:marLeft w:val="0"/>
          <w:marRight w:val="0"/>
          <w:marTop w:val="0"/>
          <w:marBottom w:val="0"/>
          <w:divBdr>
            <w:top w:val="none" w:sz="0" w:space="0" w:color="auto"/>
            <w:left w:val="none" w:sz="0" w:space="0" w:color="auto"/>
            <w:bottom w:val="none" w:sz="0" w:space="0" w:color="auto"/>
            <w:right w:val="none" w:sz="0" w:space="0" w:color="auto"/>
          </w:divBdr>
        </w:div>
      </w:divsChild>
    </w:div>
    <w:div w:id="115802404">
      <w:bodyDiv w:val="1"/>
      <w:marLeft w:val="0"/>
      <w:marRight w:val="0"/>
      <w:marTop w:val="0"/>
      <w:marBottom w:val="0"/>
      <w:divBdr>
        <w:top w:val="none" w:sz="0" w:space="0" w:color="auto"/>
        <w:left w:val="none" w:sz="0" w:space="0" w:color="auto"/>
        <w:bottom w:val="none" w:sz="0" w:space="0" w:color="auto"/>
        <w:right w:val="none" w:sz="0" w:space="0" w:color="auto"/>
      </w:divBdr>
    </w:div>
    <w:div w:id="182473948">
      <w:bodyDiv w:val="1"/>
      <w:marLeft w:val="0"/>
      <w:marRight w:val="0"/>
      <w:marTop w:val="0"/>
      <w:marBottom w:val="0"/>
      <w:divBdr>
        <w:top w:val="none" w:sz="0" w:space="0" w:color="auto"/>
        <w:left w:val="none" w:sz="0" w:space="0" w:color="auto"/>
        <w:bottom w:val="none" w:sz="0" w:space="0" w:color="auto"/>
        <w:right w:val="none" w:sz="0" w:space="0" w:color="auto"/>
      </w:divBdr>
    </w:div>
    <w:div w:id="186606183">
      <w:bodyDiv w:val="1"/>
      <w:marLeft w:val="0"/>
      <w:marRight w:val="0"/>
      <w:marTop w:val="0"/>
      <w:marBottom w:val="0"/>
      <w:divBdr>
        <w:top w:val="none" w:sz="0" w:space="0" w:color="auto"/>
        <w:left w:val="none" w:sz="0" w:space="0" w:color="auto"/>
        <w:bottom w:val="none" w:sz="0" w:space="0" w:color="auto"/>
        <w:right w:val="none" w:sz="0" w:space="0" w:color="auto"/>
      </w:divBdr>
    </w:div>
    <w:div w:id="199057482">
      <w:bodyDiv w:val="1"/>
      <w:marLeft w:val="0"/>
      <w:marRight w:val="0"/>
      <w:marTop w:val="0"/>
      <w:marBottom w:val="0"/>
      <w:divBdr>
        <w:top w:val="none" w:sz="0" w:space="0" w:color="auto"/>
        <w:left w:val="none" w:sz="0" w:space="0" w:color="auto"/>
        <w:bottom w:val="none" w:sz="0" w:space="0" w:color="auto"/>
        <w:right w:val="none" w:sz="0" w:space="0" w:color="auto"/>
      </w:divBdr>
      <w:divsChild>
        <w:div w:id="2062291629">
          <w:marLeft w:val="0"/>
          <w:marRight w:val="0"/>
          <w:marTop w:val="0"/>
          <w:marBottom w:val="0"/>
          <w:divBdr>
            <w:top w:val="none" w:sz="0" w:space="0" w:color="auto"/>
            <w:left w:val="none" w:sz="0" w:space="0" w:color="auto"/>
            <w:bottom w:val="none" w:sz="0" w:space="0" w:color="auto"/>
            <w:right w:val="none" w:sz="0" w:space="0" w:color="auto"/>
          </w:divBdr>
        </w:div>
      </w:divsChild>
    </w:div>
    <w:div w:id="226885858">
      <w:bodyDiv w:val="1"/>
      <w:marLeft w:val="0"/>
      <w:marRight w:val="0"/>
      <w:marTop w:val="0"/>
      <w:marBottom w:val="0"/>
      <w:divBdr>
        <w:top w:val="none" w:sz="0" w:space="0" w:color="auto"/>
        <w:left w:val="none" w:sz="0" w:space="0" w:color="auto"/>
        <w:bottom w:val="none" w:sz="0" w:space="0" w:color="auto"/>
        <w:right w:val="none" w:sz="0" w:space="0" w:color="auto"/>
      </w:divBdr>
    </w:div>
    <w:div w:id="433136141">
      <w:bodyDiv w:val="1"/>
      <w:marLeft w:val="0"/>
      <w:marRight w:val="0"/>
      <w:marTop w:val="0"/>
      <w:marBottom w:val="0"/>
      <w:divBdr>
        <w:top w:val="none" w:sz="0" w:space="0" w:color="auto"/>
        <w:left w:val="none" w:sz="0" w:space="0" w:color="auto"/>
        <w:bottom w:val="none" w:sz="0" w:space="0" w:color="auto"/>
        <w:right w:val="none" w:sz="0" w:space="0" w:color="auto"/>
      </w:divBdr>
    </w:div>
    <w:div w:id="456148405">
      <w:bodyDiv w:val="1"/>
      <w:marLeft w:val="0"/>
      <w:marRight w:val="0"/>
      <w:marTop w:val="0"/>
      <w:marBottom w:val="0"/>
      <w:divBdr>
        <w:top w:val="none" w:sz="0" w:space="0" w:color="auto"/>
        <w:left w:val="none" w:sz="0" w:space="0" w:color="auto"/>
        <w:bottom w:val="none" w:sz="0" w:space="0" w:color="auto"/>
        <w:right w:val="none" w:sz="0" w:space="0" w:color="auto"/>
      </w:divBdr>
      <w:divsChild>
        <w:div w:id="1901407069">
          <w:marLeft w:val="0"/>
          <w:marRight w:val="0"/>
          <w:marTop w:val="0"/>
          <w:marBottom w:val="0"/>
          <w:divBdr>
            <w:top w:val="none" w:sz="0" w:space="0" w:color="auto"/>
            <w:left w:val="none" w:sz="0" w:space="0" w:color="auto"/>
            <w:bottom w:val="none" w:sz="0" w:space="0" w:color="auto"/>
            <w:right w:val="none" w:sz="0" w:space="0" w:color="auto"/>
          </w:divBdr>
        </w:div>
      </w:divsChild>
    </w:div>
    <w:div w:id="482041172">
      <w:bodyDiv w:val="1"/>
      <w:marLeft w:val="0"/>
      <w:marRight w:val="0"/>
      <w:marTop w:val="0"/>
      <w:marBottom w:val="0"/>
      <w:divBdr>
        <w:top w:val="none" w:sz="0" w:space="0" w:color="auto"/>
        <w:left w:val="none" w:sz="0" w:space="0" w:color="auto"/>
        <w:bottom w:val="none" w:sz="0" w:space="0" w:color="auto"/>
        <w:right w:val="none" w:sz="0" w:space="0" w:color="auto"/>
      </w:divBdr>
      <w:divsChild>
        <w:div w:id="696201423">
          <w:marLeft w:val="0"/>
          <w:marRight w:val="0"/>
          <w:marTop w:val="0"/>
          <w:marBottom w:val="0"/>
          <w:divBdr>
            <w:top w:val="none" w:sz="0" w:space="0" w:color="auto"/>
            <w:left w:val="none" w:sz="0" w:space="0" w:color="auto"/>
            <w:bottom w:val="none" w:sz="0" w:space="0" w:color="auto"/>
            <w:right w:val="none" w:sz="0" w:space="0" w:color="auto"/>
          </w:divBdr>
        </w:div>
      </w:divsChild>
    </w:div>
    <w:div w:id="533230608">
      <w:bodyDiv w:val="1"/>
      <w:marLeft w:val="0"/>
      <w:marRight w:val="0"/>
      <w:marTop w:val="0"/>
      <w:marBottom w:val="0"/>
      <w:divBdr>
        <w:top w:val="none" w:sz="0" w:space="0" w:color="auto"/>
        <w:left w:val="none" w:sz="0" w:space="0" w:color="auto"/>
        <w:bottom w:val="none" w:sz="0" w:space="0" w:color="auto"/>
        <w:right w:val="none" w:sz="0" w:space="0" w:color="auto"/>
      </w:divBdr>
      <w:divsChild>
        <w:div w:id="543637296">
          <w:marLeft w:val="0"/>
          <w:marRight w:val="0"/>
          <w:marTop w:val="0"/>
          <w:marBottom w:val="0"/>
          <w:divBdr>
            <w:top w:val="none" w:sz="0" w:space="0" w:color="auto"/>
            <w:left w:val="none" w:sz="0" w:space="0" w:color="auto"/>
            <w:bottom w:val="none" w:sz="0" w:space="0" w:color="auto"/>
            <w:right w:val="none" w:sz="0" w:space="0" w:color="auto"/>
          </w:divBdr>
        </w:div>
      </w:divsChild>
    </w:div>
    <w:div w:id="603419968">
      <w:bodyDiv w:val="1"/>
      <w:marLeft w:val="0"/>
      <w:marRight w:val="0"/>
      <w:marTop w:val="0"/>
      <w:marBottom w:val="0"/>
      <w:divBdr>
        <w:top w:val="none" w:sz="0" w:space="0" w:color="auto"/>
        <w:left w:val="none" w:sz="0" w:space="0" w:color="auto"/>
        <w:bottom w:val="none" w:sz="0" w:space="0" w:color="auto"/>
        <w:right w:val="none" w:sz="0" w:space="0" w:color="auto"/>
      </w:divBdr>
    </w:div>
    <w:div w:id="613445935">
      <w:bodyDiv w:val="1"/>
      <w:marLeft w:val="0"/>
      <w:marRight w:val="0"/>
      <w:marTop w:val="0"/>
      <w:marBottom w:val="0"/>
      <w:divBdr>
        <w:top w:val="none" w:sz="0" w:space="0" w:color="auto"/>
        <w:left w:val="none" w:sz="0" w:space="0" w:color="auto"/>
        <w:bottom w:val="none" w:sz="0" w:space="0" w:color="auto"/>
        <w:right w:val="none" w:sz="0" w:space="0" w:color="auto"/>
      </w:divBdr>
    </w:div>
    <w:div w:id="614754358">
      <w:bodyDiv w:val="1"/>
      <w:marLeft w:val="0"/>
      <w:marRight w:val="0"/>
      <w:marTop w:val="0"/>
      <w:marBottom w:val="0"/>
      <w:divBdr>
        <w:top w:val="none" w:sz="0" w:space="0" w:color="auto"/>
        <w:left w:val="none" w:sz="0" w:space="0" w:color="auto"/>
        <w:bottom w:val="none" w:sz="0" w:space="0" w:color="auto"/>
        <w:right w:val="none" w:sz="0" w:space="0" w:color="auto"/>
      </w:divBdr>
      <w:divsChild>
        <w:div w:id="341516741">
          <w:marLeft w:val="0"/>
          <w:marRight w:val="0"/>
          <w:marTop w:val="0"/>
          <w:marBottom w:val="0"/>
          <w:divBdr>
            <w:top w:val="none" w:sz="0" w:space="0" w:color="auto"/>
            <w:left w:val="none" w:sz="0" w:space="0" w:color="auto"/>
            <w:bottom w:val="none" w:sz="0" w:space="0" w:color="auto"/>
            <w:right w:val="none" w:sz="0" w:space="0" w:color="auto"/>
          </w:divBdr>
        </w:div>
      </w:divsChild>
    </w:div>
    <w:div w:id="737674967">
      <w:bodyDiv w:val="1"/>
      <w:marLeft w:val="0"/>
      <w:marRight w:val="0"/>
      <w:marTop w:val="0"/>
      <w:marBottom w:val="0"/>
      <w:divBdr>
        <w:top w:val="none" w:sz="0" w:space="0" w:color="auto"/>
        <w:left w:val="none" w:sz="0" w:space="0" w:color="auto"/>
        <w:bottom w:val="none" w:sz="0" w:space="0" w:color="auto"/>
        <w:right w:val="none" w:sz="0" w:space="0" w:color="auto"/>
      </w:divBdr>
    </w:div>
    <w:div w:id="739014009">
      <w:bodyDiv w:val="1"/>
      <w:marLeft w:val="0"/>
      <w:marRight w:val="0"/>
      <w:marTop w:val="0"/>
      <w:marBottom w:val="0"/>
      <w:divBdr>
        <w:top w:val="none" w:sz="0" w:space="0" w:color="auto"/>
        <w:left w:val="none" w:sz="0" w:space="0" w:color="auto"/>
        <w:bottom w:val="none" w:sz="0" w:space="0" w:color="auto"/>
        <w:right w:val="none" w:sz="0" w:space="0" w:color="auto"/>
      </w:divBdr>
      <w:divsChild>
        <w:div w:id="395785134">
          <w:marLeft w:val="0"/>
          <w:marRight w:val="0"/>
          <w:marTop w:val="0"/>
          <w:marBottom w:val="0"/>
          <w:divBdr>
            <w:top w:val="none" w:sz="0" w:space="0" w:color="auto"/>
            <w:left w:val="none" w:sz="0" w:space="0" w:color="auto"/>
            <w:bottom w:val="none" w:sz="0" w:space="0" w:color="auto"/>
            <w:right w:val="none" w:sz="0" w:space="0" w:color="auto"/>
          </w:divBdr>
        </w:div>
      </w:divsChild>
    </w:div>
    <w:div w:id="857501629">
      <w:bodyDiv w:val="1"/>
      <w:marLeft w:val="0"/>
      <w:marRight w:val="0"/>
      <w:marTop w:val="0"/>
      <w:marBottom w:val="0"/>
      <w:divBdr>
        <w:top w:val="none" w:sz="0" w:space="0" w:color="auto"/>
        <w:left w:val="none" w:sz="0" w:space="0" w:color="auto"/>
        <w:bottom w:val="none" w:sz="0" w:space="0" w:color="auto"/>
        <w:right w:val="none" w:sz="0" w:space="0" w:color="auto"/>
      </w:divBdr>
    </w:div>
    <w:div w:id="862019362">
      <w:bodyDiv w:val="1"/>
      <w:marLeft w:val="0"/>
      <w:marRight w:val="0"/>
      <w:marTop w:val="0"/>
      <w:marBottom w:val="0"/>
      <w:divBdr>
        <w:top w:val="none" w:sz="0" w:space="0" w:color="auto"/>
        <w:left w:val="none" w:sz="0" w:space="0" w:color="auto"/>
        <w:bottom w:val="none" w:sz="0" w:space="0" w:color="auto"/>
        <w:right w:val="none" w:sz="0" w:space="0" w:color="auto"/>
      </w:divBdr>
    </w:div>
    <w:div w:id="907230410">
      <w:bodyDiv w:val="1"/>
      <w:marLeft w:val="0"/>
      <w:marRight w:val="0"/>
      <w:marTop w:val="0"/>
      <w:marBottom w:val="0"/>
      <w:divBdr>
        <w:top w:val="none" w:sz="0" w:space="0" w:color="auto"/>
        <w:left w:val="none" w:sz="0" w:space="0" w:color="auto"/>
        <w:bottom w:val="none" w:sz="0" w:space="0" w:color="auto"/>
        <w:right w:val="none" w:sz="0" w:space="0" w:color="auto"/>
      </w:divBdr>
    </w:div>
    <w:div w:id="1037270705">
      <w:bodyDiv w:val="1"/>
      <w:marLeft w:val="0"/>
      <w:marRight w:val="0"/>
      <w:marTop w:val="0"/>
      <w:marBottom w:val="0"/>
      <w:divBdr>
        <w:top w:val="none" w:sz="0" w:space="0" w:color="auto"/>
        <w:left w:val="none" w:sz="0" w:space="0" w:color="auto"/>
        <w:bottom w:val="none" w:sz="0" w:space="0" w:color="auto"/>
        <w:right w:val="none" w:sz="0" w:space="0" w:color="auto"/>
      </w:divBdr>
    </w:div>
    <w:div w:id="1083721653">
      <w:bodyDiv w:val="1"/>
      <w:marLeft w:val="0"/>
      <w:marRight w:val="0"/>
      <w:marTop w:val="0"/>
      <w:marBottom w:val="0"/>
      <w:divBdr>
        <w:top w:val="none" w:sz="0" w:space="0" w:color="auto"/>
        <w:left w:val="none" w:sz="0" w:space="0" w:color="auto"/>
        <w:bottom w:val="none" w:sz="0" w:space="0" w:color="auto"/>
        <w:right w:val="none" w:sz="0" w:space="0" w:color="auto"/>
      </w:divBdr>
      <w:divsChild>
        <w:div w:id="589317894">
          <w:marLeft w:val="0"/>
          <w:marRight w:val="0"/>
          <w:marTop w:val="0"/>
          <w:marBottom w:val="0"/>
          <w:divBdr>
            <w:top w:val="none" w:sz="0" w:space="0" w:color="auto"/>
            <w:left w:val="none" w:sz="0" w:space="0" w:color="auto"/>
            <w:bottom w:val="none" w:sz="0" w:space="0" w:color="auto"/>
            <w:right w:val="none" w:sz="0" w:space="0" w:color="auto"/>
          </w:divBdr>
        </w:div>
      </w:divsChild>
    </w:div>
    <w:div w:id="1175730004">
      <w:bodyDiv w:val="1"/>
      <w:marLeft w:val="0"/>
      <w:marRight w:val="0"/>
      <w:marTop w:val="0"/>
      <w:marBottom w:val="0"/>
      <w:divBdr>
        <w:top w:val="none" w:sz="0" w:space="0" w:color="auto"/>
        <w:left w:val="none" w:sz="0" w:space="0" w:color="auto"/>
        <w:bottom w:val="none" w:sz="0" w:space="0" w:color="auto"/>
        <w:right w:val="none" w:sz="0" w:space="0" w:color="auto"/>
      </w:divBdr>
    </w:div>
    <w:div w:id="1184392842">
      <w:bodyDiv w:val="1"/>
      <w:marLeft w:val="0"/>
      <w:marRight w:val="0"/>
      <w:marTop w:val="0"/>
      <w:marBottom w:val="0"/>
      <w:divBdr>
        <w:top w:val="none" w:sz="0" w:space="0" w:color="auto"/>
        <w:left w:val="none" w:sz="0" w:space="0" w:color="auto"/>
        <w:bottom w:val="none" w:sz="0" w:space="0" w:color="auto"/>
        <w:right w:val="none" w:sz="0" w:space="0" w:color="auto"/>
      </w:divBdr>
      <w:divsChild>
        <w:div w:id="915167183">
          <w:marLeft w:val="0"/>
          <w:marRight w:val="0"/>
          <w:marTop w:val="0"/>
          <w:marBottom w:val="0"/>
          <w:divBdr>
            <w:top w:val="none" w:sz="0" w:space="0" w:color="auto"/>
            <w:left w:val="none" w:sz="0" w:space="0" w:color="auto"/>
            <w:bottom w:val="none" w:sz="0" w:space="0" w:color="auto"/>
            <w:right w:val="none" w:sz="0" w:space="0" w:color="auto"/>
          </w:divBdr>
        </w:div>
      </w:divsChild>
    </w:div>
    <w:div w:id="1233463452">
      <w:bodyDiv w:val="1"/>
      <w:marLeft w:val="0"/>
      <w:marRight w:val="0"/>
      <w:marTop w:val="0"/>
      <w:marBottom w:val="0"/>
      <w:divBdr>
        <w:top w:val="none" w:sz="0" w:space="0" w:color="auto"/>
        <w:left w:val="none" w:sz="0" w:space="0" w:color="auto"/>
        <w:bottom w:val="none" w:sz="0" w:space="0" w:color="auto"/>
        <w:right w:val="none" w:sz="0" w:space="0" w:color="auto"/>
      </w:divBdr>
      <w:divsChild>
        <w:div w:id="1360663178">
          <w:marLeft w:val="0"/>
          <w:marRight w:val="0"/>
          <w:marTop w:val="0"/>
          <w:marBottom w:val="0"/>
          <w:divBdr>
            <w:top w:val="none" w:sz="0" w:space="0" w:color="auto"/>
            <w:left w:val="none" w:sz="0" w:space="0" w:color="auto"/>
            <w:bottom w:val="none" w:sz="0" w:space="0" w:color="auto"/>
            <w:right w:val="none" w:sz="0" w:space="0" w:color="auto"/>
          </w:divBdr>
        </w:div>
      </w:divsChild>
    </w:div>
    <w:div w:id="1245648556">
      <w:bodyDiv w:val="1"/>
      <w:marLeft w:val="0"/>
      <w:marRight w:val="0"/>
      <w:marTop w:val="0"/>
      <w:marBottom w:val="0"/>
      <w:divBdr>
        <w:top w:val="none" w:sz="0" w:space="0" w:color="auto"/>
        <w:left w:val="none" w:sz="0" w:space="0" w:color="auto"/>
        <w:bottom w:val="none" w:sz="0" w:space="0" w:color="auto"/>
        <w:right w:val="none" w:sz="0" w:space="0" w:color="auto"/>
      </w:divBdr>
      <w:divsChild>
        <w:div w:id="434909172">
          <w:marLeft w:val="0"/>
          <w:marRight w:val="0"/>
          <w:marTop w:val="0"/>
          <w:marBottom w:val="0"/>
          <w:divBdr>
            <w:top w:val="none" w:sz="0" w:space="0" w:color="auto"/>
            <w:left w:val="none" w:sz="0" w:space="0" w:color="auto"/>
            <w:bottom w:val="none" w:sz="0" w:space="0" w:color="auto"/>
            <w:right w:val="none" w:sz="0" w:space="0" w:color="auto"/>
          </w:divBdr>
        </w:div>
      </w:divsChild>
    </w:div>
    <w:div w:id="1248731733">
      <w:bodyDiv w:val="1"/>
      <w:marLeft w:val="0"/>
      <w:marRight w:val="0"/>
      <w:marTop w:val="0"/>
      <w:marBottom w:val="0"/>
      <w:divBdr>
        <w:top w:val="none" w:sz="0" w:space="0" w:color="auto"/>
        <w:left w:val="none" w:sz="0" w:space="0" w:color="auto"/>
        <w:bottom w:val="none" w:sz="0" w:space="0" w:color="auto"/>
        <w:right w:val="none" w:sz="0" w:space="0" w:color="auto"/>
      </w:divBdr>
    </w:div>
    <w:div w:id="1280188108">
      <w:bodyDiv w:val="1"/>
      <w:marLeft w:val="0"/>
      <w:marRight w:val="0"/>
      <w:marTop w:val="0"/>
      <w:marBottom w:val="0"/>
      <w:divBdr>
        <w:top w:val="none" w:sz="0" w:space="0" w:color="auto"/>
        <w:left w:val="none" w:sz="0" w:space="0" w:color="auto"/>
        <w:bottom w:val="none" w:sz="0" w:space="0" w:color="auto"/>
        <w:right w:val="none" w:sz="0" w:space="0" w:color="auto"/>
      </w:divBdr>
    </w:div>
    <w:div w:id="1289778235">
      <w:bodyDiv w:val="1"/>
      <w:marLeft w:val="0"/>
      <w:marRight w:val="0"/>
      <w:marTop w:val="0"/>
      <w:marBottom w:val="0"/>
      <w:divBdr>
        <w:top w:val="none" w:sz="0" w:space="0" w:color="auto"/>
        <w:left w:val="none" w:sz="0" w:space="0" w:color="auto"/>
        <w:bottom w:val="none" w:sz="0" w:space="0" w:color="auto"/>
        <w:right w:val="none" w:sz="0" w:space="0" w:color="auto"/>
      </w:divBdr>
      <w:divsChild>
        <w:div w:id="1550453766">
          <w:marLeft w:val="0"/>
          <w:marRight w:val="0"/>
          <w:marTop w:val="0"/>
          <w:marBottom w:val="0"/>
          <w:divBdr>
            <w:top w:val="none" w:sz="0" w:space="0" w:color="auto"/>
            <w:left w:val="none" w:sz="0" w:space="0" w:color="auto"/>
            <w:bottom w:val="none" w:sz="0" w:space="0" w:color="auto"/>
            <w:right w:val="none" w:sz="0" w:space="0" w:color="auto"/>
          </w:divBdr>
        </w:div>
      </w:divsChild>
    </w:div>
    <w:div w:id="1343629759">
      <w:bodyDiv w:val="1"/>
      <w:marLeft w:val="0"/>
      <w:marRight w:val="0"/>
      <w:marTop w:val="0"/>
      <w:marBottom w:val="0"/>
      <w:divBdr>
        <w:top w:val="none" w:sz="0" w:space="0" w:color="auto"/>
        <w:left w:val="none" w:sz="0" w:space="0" w:color="auto"/>
        <w:bottom w:val="none" w:sz="0" w:space="0" w:color="auto"/>
        <w:right w:val="none" w:sz="0" w:space="0" w:color="auto"/>
      </w:divBdr>
      <w:divsChild>
        <w:div w:id="2146966452">
          <w:marLeft w:val="0"/>
          <w:marRight w:val="0"/>
          <w:marTop w:val="0"/>
          <w:marBottom w:val="0"/>
          <w:divBdr>
            <w:top w:val="none" w:sz="0" w:space="0" w:color="auto"/>
            <w:left w:val="none" w:sz="0" w:space="0" w:color="auto"/>
            <w:bottom w:val="none" w:sz="0" w:space="0" w:color="auto"/>
            <w:right w:val="none" w:sz="0" w:space="0" w:color="auto"/>
          </w:divBdr>
        </w:div>
      </w:divsChild>
    </w:div>
    <w:div w:id="1453861507">
      <w:bodyDiv w:val="1"/>
      <w:marLeft w:val="0"/>
      <w:marRight w:val="0"/>
      <w:marTop w:val="0"/>
      <w:marBottom w:val="0"/>
      <w:divBdr>
        <w:top w:val="none" w:sz="0" w:space="0" w:color="auto"/>
        <w:left w:val="none" w:sz="0" w:space="0" w:color="auto"/>
        <w:bottom w:val="none" w:sz="0" w:space="0" w:color="auto"/>
        <w:right w:val="none" w:sz="0" w:space="0" w:color="auto"/>
      </w:divBdr>
      <w:divsChild>
        <w:div w:id="419758789">
          <w:marLeft w:val="0"/>
          <w:marRight w:val="0"/>
          <w:marTop w:val="0"/>
          <w:marBottom w:val="0"/>
          <w:divBdr>
            <w:top w:val="none" w:sz="0" w:space="0" w:color="auto"/>
            <w:left w:val="none" w:sz="0" w:space="0" w:color="auto"/>
            <w:bottom w:val="none" w:sz="0" w:space="0" w:color="auto"/>
            <w:right w:val="none" w:sz="0" w:space="0" w:color="auto"/>
          </w:divBdr>
        </w:div>
      </w:divsChild>
    </w:div>
    <w:div w:id="1527910993">
      <w:bodyDiv w:val="1"/>
      <w:marLeft w:val="0"/>
      <w:marRight w:val="0"/>
      <w:marTop w:val="0"/>
      <w:marBottom w:val="0"/>
      <w:divBdr>
        <w:top w:val="none" w:sz="0" w:space="0" w:color="auto"/>
        <w:left w:val="none" w:sz="0" w:space="0" w:color="auto"/>
        <w:bottom w:val="none" w:sz="0" w:space="0" w:color="auto"/>
        <w:right w:val="none" w:sz="0" w:space="0" w:color="auto"/>
      </w:divBdr>
      <w:divsChild>
        <w:div w:id="1209100971">
          <w:marLeft w:val="0"/>
          <w:marRight w:val="0"/>
          <w:marTop w:val="0"/>
          <w:marBottom w:val="0"/>
          <w:divBdr>
            <w:top w:val="none" w:sz="0" w:space="0" w:color="auto"/>
            <w:left w:val="none" w:sz="0" w:space="0" w:color="auto"/>
            <w:bottom w:val="none" w:sz="0" w:space="0" w:color="auto"/>
            <w:right w:val="none" w:sz="0" w:space="0" w:color="auto"/>
          </w:divBdr>
          <w:divsChild>
            <w:div w:id="1269309245">
              <w:marLeft w:val="0"/>
              <w:marRight w:val="0"/>
              <w:marTop w:val="0"/>
              <w:marBottom w:val="0"/>
              <w:divBdr>
                <w:top w:val="none" w:sz="0" w:space="0" w:color="auto"/>
                <w:left w:val="none" w:sz="0" w:space="0" w:color="auto"/>
                <w:bottom w:val="none" w:sz="0" w:space="0" w:color="auto"/>
                <w:right w:val="none" w:sz="0" w:space="0" w:color="auto"/>
              </w:divBdr>
            </w:div>
            <w:div w:id="171992426">
              <w:marLeft w:val="0"/>
              <w:marRight w:val="0"/>
              <w:marTop w:val="0"/>
              <w:marBottom w:val="0"/>
              <w:divBdr>
                <w:top w:val="none" w:sz="0" w:space="0" w:color="auto"/>
                <w:left w:val="none" w:sz="0" w:space="0" w:color="auto"/>
                <w:bottom w:val="none" w:sz="0" w:space="0" w:color="auto"/>
                <w:right w:val="none" w:sz="0" w:space="0" w:color="auto"/>
              </w:divBdr>
            </w:div>
            <w:div w:id="858012111">
              <w:marLeft w:val="0"/>
              <w:marRight w:val="0"/>
              <w:marTop w:val="0"/>
              <w:marBottom w:val="0"/>
              <w:divBdr>
                <w:top w:val="none" w:sz="0" w:space="0" w:color="auto"/>
                <w:left w:val="none" w:sz="0" w:space="0" w:color="auto"/>
                <w:bottom w:val="none" w:sz="0" w:space="0" w:color="auto"/>
                <w:right w:val="none" w:sz="0" w:space="0" w:color="auto"/>
              </w:divBdr>
            </w:div>
            <w:div w:id="1343508970">
              <w:marLeft w:val="0"/>
              <w:marRight w:val="0"/>
              <w:marTop w:val="0"/>
              <w:marBottom w:val="0"/>
              <w:divBdr>
                <w:top w:val="none" w:sz="0" w:space="0" w:color="auto"/>
                <w:left w:val="none" w:sz="0" w:space="0" w:color="auto"/>
                <w:bottom w:val="none" w:sz="0" w:space="0" w:color="auto"/>
                <w:right w:val="none" w:sz="0" w:space="0" w:color="auto"/>
              </w:divBdr>
            </w:div>
            <w:div w:id="371611516">
              <w:marLeft w:val="0"/>
              <w:marRight w:val="0"/>
              <w:marTop w:val="0"/>
              <w:marBottom w:val="0"/>
              <w:divBdr>
                <w:top w:val="none" w:sz="0" w:space="0" w:color="auto"/>
                <w:left w:val="none" w:sz="0" w:space="0" w:color="auto"/>
                <w:bottom w:val="none" w:sz="0" w:space="0" w:color="auto"/>
                <w:right w:val="none" w:sz="0" w:space="0" w:color="auto"/>
              </w:divBdr>
            </w:div>
            <w:div w:id="1604920093">
              <w:marLeft w:val="0"/>
              <w:marRight w:val="0"/>
              <w:marTop w:val="0"/>
              <w:marBottom w:val="0"/>
              <w:divBdr>
                <w:top w:val="none" w:sz="0" w:space="0" w:color="auto"/>
                <w:left w:val="none" w:sz="0" w:space="0" w:color="auto"/>
                <w:bottom w:val="none" w:sz="0" w:space="0" w:color="auto"/>
                <w:right w:val="none" w:sz="0" w:space="0" w:color="auto"/>
              </w:divBdr>
            </w:div>
            <w:div w:id="787743661">
              <w:marLeft w:val="0"/>
              <w:marRight w:val="0"/>
              <w:marTop w:val="0"/>
              <w:marBottom w:val="0"/>
              <w:divBdr>
                <w:top w:val="none" w:sz="0" w:space="0" w:color="auto"/>
                <w:left w:val="none" w:sz="0" w:space="0" w:color="auto"/>
                <w:bottom w:val="none" w:sz="0" w:space="0" w:color="auto"/>
                <w:right w:val="none" w:sz="0" w:space="0" w:color="auto"/>
              </w:divBdr>
            </w:div>
            <w:div w:id="226304548">
              <w:marLeft w:val="0"/>
              <w:marRight w:val="0"/>
              <w:marTop w:val="0"/>
              <w:marBottom w:val="0"/>
              <w:divBdr>
                <w:top w:val="none" w:sz="0" w:space="0" w:color="auto"/>
                <w:left w:val="none" w:sz="0" w:space="0" w:color="auto"/>
                <w:bottom w:val="none" w:sz="0" w:space="0" w:color="auto"/>
                <w:right w:val="none" w:sz="0" w:space="0" w:color="auto"/>
              </w:divBdr>
            </w:div>
            <w:div w:id="1131480204">
              <w:marLeft w:val="0"/>
              <w:marRight w:val="0"/>
              <w:marTop w:val="0"/>
              <w:marBottom w:val="0"/>
              <w:divBdr>
                <w:top w:val="none" w:sz="0" w:space="0" w:color="auto"/>
                <w:left w:val="none" w:sz="0" w:space="0" w:color="auto"/>
                <w:bottom w:val="none" w:sz="0" w:space="0" w:color="auto"/>
                <w:right w:val="none" w:sz="0" w:space="0" w:color="auto"/>
              </w:divBdr>
            </w:div>
            <w:div w:id="1814324040">
              <w:marLeft w:val="0"/>
              <w:marRight w:val="0"/>
              <w:marTop w:val="0"/>
              <w:marBottom w:val="0"/>
              <w:divBdr>
                <w:top w:val="none" w:sz="0" w:space="0" w:color="auto"/>
                <w:left w:val="none" w:sz="0" w:space="0" w:color="auto"/>
                <w:bottom w:val="none" w:sz="0" w:space="0" w:color="auto"/>
                <w:right w:val="none" w:sz="0" w:space="0" w:color="auto"/>
              </w:divBdr>
            </w:div>
            <w:div w:id="1570536034">
              <w:marLeft w:val="0"/>
              <w:marRight w:val="0"/>
              <w:marTop w:val="0"/>
              <w:marBottom w:val="0"/>
              <w:divBdr>
                <w:top w:val="none" w:sz="0" w:space="0" w:color="auto"/>
                <w:left w:val="none" w:sz="0" w:space="0" w:color="auto"/>
                <w:bottom w:val="none" w:sz="0" w:space="0" w:color="auto"/>
                <w:right w:val="none" w:sz="0" w:space="0" w:color="auto"/>
              </w:divBdr>
            </w:div>
            <w:div w:id="845099523">
              <w:marLeft w:val="0"/>
              <w:marRight w:val="0"/>
              <w:marTop w:val="0"/>
              <w:marBottom w:val="0"/>
              <w:divBdr>
                <w:top w:val="none" w:sz="0" w:space="0" w:color="auto"/>
                <w:left w:val="none" w:sz="0" w:space="0" w:color="auto"/>
                <w:bottom w:val="none" w:sz="0" w:space="0" w:color="auto"/>
                <w:right w:val="none" w:sz="0" w:space="0" w:color="auto"/>
              </w:divBdr>
            </w:div>
            <w:div w:id="716244920">
              <w:marLeft w:val="0"/>
              <w:marRight w:val="0"/>
              <w:marTop w:val="0"/>
              <w:marBottom w:val="0"/>
              <w:divBdr>
                <w:top w:val="none" w:sz="0" w:space="0" w:color="auto"/>
                <w:left w:val="none" w:sz="0" w:space="0" w:color="auto"/>
                <w:bottom w:val="none" w:sz="0" w:space="0" w:color="auto"/>
                <w:right w:val="none" w:sz="0" w:space="0" w:color="auto"/>
              </w:divBdr>
            </w:div>
            <w:div w:id="602879890">
              <w:marLeft w:val="0"/>
              <w:marRight w:val="0"/>
              <w:marTop w:val="0"/>
              <w:marBottom w:val="0"/>
              <w:divBdr>
                <w:top w:val="none" w:sz="0" w:space="0" w:color="auto"/>
                <w:left w:val="none" w:sz="0" w:space="0" w:color="auto"/>
                <w:bottom w:val="none" w:sz="0" w:space="0" w:color="auto"/>
                <w:right w:val="none" w:sz="0" w:space="0" w:color="auto"/>
              </w:divBdr>
            </w:div>
            <w:div w:id="1996445626">
              <w:marLeft w:val="0"/>
              <w:marRight w:val="0"/>
              <w:marTop w:val="0"/>
              <w:marBottom w:val="0"/>
              <w:divBdr>
                <w:top w:val="none" w:sz="0" w:space="0" w:color="auto"/>
                <w:left w:val="none" w:sz="0" w:space="0" w:color="auto"/>
                <w:bottom w:val="none" w:sz="0" w:space="0" w:color="auto"/>
                <w:right w:val="none" w:sz="0" w:space="0" w:color="auto"/>
              </w:divBdr>
            </w:div>
            <w:div w:id="755514951">
              <w:marLeft w:val="0"/>
              <w:marRight w:val="0"/>
              <w:marTop w:val="0"/>
              <w:marBottom w:val="0"/>
              <w:divBdr>
                <w:top w:val="none" w:sz="0" w:space="0" w:color="auto"/>
                <w:left w:val="none" w:sz="0" w:space="0" w:color="auto"/>
                <w:bottom w:val="none" w:sz="0" w:space="0" w:color="auto"/>
                <w:right w:val="none" w:sz="0" w:space="0" w:color="auto"/>
              </w:divBdr>
            </w:div>
            <w:div w:id="945037549">
              <w:marLeft w:val="0"/>
              <w:marRight w:val="0"/>
              <w:marTop w:val="0"/>
              <w:marBottom w:val="0"/>
              <w:divBdr>
                <w:top w:val="none" w:sz="0" w:space="0" w:color="auto"/>
                <w:left w:val="none" w:sz="0" w:space="0" w:color="auto"/>
                <w:bottom w:val="none" w:sz="0" w:space="0" w:color="auto"/>
                <w:right w:val="none" w:sz="0" w:space="0" w:color="auto"/>
              </w:divBdr>
            </w:div>
            <w:div w:id="673917575">
              <w:marLeft w:val="0"/>
              <w:marRight w:val="0"/>
              <w:marTop w:val="0"/>
              <w:marBottom w:val="0"/>
              <w:divBdr>
                <w:top w:val="none" w:sz="0" w:space="0" w:color="auto"/>
                <w:left w:val="none" w:sz="0" w:space="0" w:color="auto"/>
                <w:bottom w:val="none" w:sz="0" w:space="0" w:color="auto"/>
                <w:right w:val="none" w:sz="0" w:space="0" w:color="auto"/>
              </w:divBdr>
            </w:div>
            <w:div w:id="507210842">
              <w:marLeft w:val="0"/>
              <w:marRight w:val="0"/>
              <w:marTop w:val="0"/>
              <w:marBottom w:val="0"/>
              <w:divBdr>
                <w:top w:val="none" w:sz="0" w:space="0" w:color="auto"/>
                <w:left w:val="none" w:sz="0" w:space="0" w:color="auto"/>
                <w:bottom w:val="none" w:sz="0" w:space="0" w:color="auto"/>
                <w:right w:val="none" w:sz="0" w:space="0" w:color="auto"/>
              </w:divBdr>
            </w:div>
            <w:div w:id="1681930608">
              <w:marLeft w:val="0"/>
              <w:marRight w:val="0"/>
              <w:marTop w:val="0"/>
              <w:marBottom w:val="0"/>
              <w:divBdr>
                <w:top w:val="none" w:sz="0" w:space="0" w:color="auto"/>
                <w:left w:val="none" w:sz="0" w:space="0" w:color="auto"/>
                <w:bottom w:val="none" w:sz="0" w:space="0" w:color="auto"/>
                <w:right w:val="none" w:sz="0" w:space="0" w:color="auto"/>
              </w:divBdr>
            </w:div>
            <w:div w:id="403576787">
              <w:marLeft w:val="0"/>
              <w:marRight w:val="0"/>
              <w:marTop w:val="0"/>
              <w:marBottom w:val="0"/>
              <w:divBdr>
                <w:top w:val="none" w:sz="0" w:space="0" w:color="auto"/>
                <w:left w:val="none" w:sz="0" w:space="0" w:color="auto"/>
                <w:bottom w:val="none" w:sz="0" w:space="0" w:color="auto"/>
                <w:right w:val="none" w:sz="0" w:space="0" w:color="auto"/>
              </w:divBdr>
            </w:div>
            <w:div w:id="232472098">
              <w:marLeft w:val="0"/>
              <w:marRight w:val="0"/>
              <w:marTop w:val="0"/>
              <w:marBottom w:val="0"/>
              <w:divBdr>
                <w:top w:val="none" w:sz="0" w:space="0" w:color="auto"/>
                <w:left w:val="none" w:sz="0" w:space="0" w:color="auto"/>
                <w:bottom w:val="none" w:sz="0" w:space="0" w:color="auto"/>
                <w:right w:val="none" w:sz="0" w:space="0" w:color="auto"/>
              </w:divBdr>
            </w:div>
            <w:div w:id="997997245">
              <w:marLeft w:val="0"/>
              <w:marRight w:val="0"/>
              <w:marTop w:val="0"/>
              <w:marBottom w:val="0"/>
              <w:divBdr>
                <w:top w:val="none" w:sz="0" w:space="0" w:color="auto"/>
                <w:left w:val="none" w:sz="0" w:space="0" w:color="auto"/>
                <w:bottom w:val="none" w:sz="0" w:space="0" w:color="auto"/>
                <w:right w:val="none" w:sz="0" w:space="0" w:color="auto"/>
              </w:divBdr>
            </w:div>
            <w:div w:id="20128371">
              <w:marLeft w:val="0"/>
              <w:marRight w:val="0"/>
              <w:marTop w:val="0"/>
              <w:marBottom w:val="0"/>
              <w:divBdr>
                <w:top w:val="none" w:sz="0" w:space="0" w:color="auto"/>
                <w:left w:val="none" w:sz="0" w:space="0" w:color="auto"/>
                <w:bottom w:val="none" w:sz="0" w:space="0" w:color="auto"/>
                <w:right w:val="none" w:sz="0" w:space="0" w:color="auto"/>
              </w:divBdr>
            </w:div>
            <w:div w:id="896087147">
              <w:marLeft w:val="0"/>
              <w:marRight w:val="0"/>
              <w:marTop w:val="0"/>
              <w:marBottom w:val="0"/>
              <w:divBdr>
                <w:top w:val="none" w:sz="0" w:space="0" w:color="auto"/>
                <w:left w:val="none" w:sz="0" w:space="0" w:color="auto"/>
                <w:bottom w:val="none" w:sz="0" w:space="0" w:color="auto"/>
                <w:right w:val="none" w:sz="0" w:space="0" w:color="auto"/>
              </w:divBdr>
            </w:div>
            <w:div w:id="81731659">
              <w:marLeft w:val="0"/>
              <w:marRight w:val="0"/>
              <w:marTop w:val="0"/>
              <w:marBottom w:val="0"/>
              <w:divBdr>
                <w:top w:val="none" w:sz="0" w:space="0" w:color="auto"/>
                <w:left w:val="none" w:sz="0" w:space="0" w:color="auto"/>
                <w:bottom w:val="none" w:sz="0" w:space="0" w:color="auto"/>
                <w:right w:val="none" w:sz="0" w:space="0" w:color="auto"/>
              </w:divBdr>
            </w:div>
            <w:div w:id="1548564874">
              <w:marLeft w:val="0"/>
              <w:marRight w:val="0"/>
              <w:marTop w:val="0"/>
              <w:marBottom w:val="0"/>
              <w:divBdr>
                <w:top w:val="none" w:sz="0" w:space="0" w:color="auto"/>
                <w:left w:val="none" w:sz="0" w:space="0" w:color="auto"/>
                <w:bottom w:val="none" w:sz="0" w:space="0" w:color="auto"/>
                <w:right w:val="none" w:sz="0" w:space="0" w:color="auto"/>
              </w:divBdr>
            </w:div>
            <w:div w:id="48964724">
              <w:marLeft w:val="0"/>
              <w:marRight w:val="0"/>
              <w:marTop w:val="0"/>
              <w:marBottom w:val="0"/>
              <w:divBdr>
                <w:top w:val="none" w:sz="0" w:space="0" w:color="auto"/>
                <w:left w:val="none" w:sz="0" w:space="0" w:color="auto"/>
                <w:bottom w:val="none" w:sz="0" w:space="0" w:color="auto"/>
                <w:right w:val="none" w:sz="0" w:space="0" w:color="auto"/>
              </w:divBdr>
            </w:div>
            <w:div w:id="2114351979">
              <w:marLeft w:val="0"/>
              <w:marRight w:val="0"/>
              <w:marTop w:val="0"/>
              <w:marBottom w:val="0"/>
              <w:divBdr>
                <w:top w:val="none" w:sz="0" w:space="0" w:color="auto"/>
                <w:left w:val="none" w:sz="0" w:space="0" w:color="auto"/>
                <w:bottom w:val="none" w:sz="0" w:space="0" w:color="auto"/>
                <w:right w:val="none" w:sz="0" w:space="0" w:color="auto"/>
              </w:divBdr>
            </w:div>
            <w:div w:id="160388038">
              <w:marLeft w:val="0"/>
              <w:marRight w:val="0"/>
              <w:marTop w:val="0"/>
              <w:marBottom w:val="0"/>
              <w:divBdr>
                <w:top w:val="none" w:sz="0" w:space="0" w:color="auto"/>
                <w:left w:val="none" w:sz="0" w:space="0" w:color="auto"/>
                <w:bottom w:val="none" w:sz="0" w:space="0" w:color="auto"/>
                <w:right w:val="none" w:sz="0" w:space="0" w:color="auto"/>
              </w:divBdr>
            </w:div>
            <w:div w:id="1762801695">
              <w:marLeft w:val="0"/>
              <w:marRight w:val="0"/>
              <w:marTop w:val="0"/>
              <w:marBottom w:val="0"/>
              <w:divBdr>
                <w:top w:val="none" w:sz="0" w:space="0" w:color="auto"/>
                <w:left w:val="none" w:sz="0" w:space="0" w:color="auto"/>
                <w:bottom w:val="none" w:sz="0" w:space="0" w:color="auto"/>
                <w:right w:val="none" w:sz="0" w:space="0" w:color="auto"/>
              </w:divBdr>
            </w:div>
            <w:div w:id="205677123">
              <w:marLeft w:val="0"/>
              <w:marRight w:val="0"/>
              <w:marTop w:val="0"/>
              <w:marBottom w:val="0"/>
              <w:divBdr>
                <w:top w:val="none" w:sz="0" w:space="0" w:color="auto"/>
                <w:left w:val="none" w:sz="0" w:space="0" w:color="auto"/>
                <w:bottom w:val="none" w:sz="0" w:space="0" w:color="auto"/>
                <w:right w:val="none" w:sz="0" w:space="0" w:color="auto"/>
              </w:divBdr>
            </w:div>
            <w:div w:id="1117455876">
              <w:marLeft w:val="0"/>
              <w:marRight w:val="0"/>
              <w:marTop w:val="0"/>
              <w:marBottom w:val="0"/>
              <w:divBdr>
                <w:top w:val="none" w:sz="0" w:space="0" w:color="auto"/>
                <w:left w:val="none" w:sz="0" w:space="0" w:color="auto"/>
                <w:bottom w:val="none" w:sz="0" w:space="0" w:color="auto"/>
                <w:right w:val="none" w:sz="0" w:space="0" w:color="auto"/>
              </w:divBdr>
            </w:div>
            <w:div w:id="1514029588">
              <w:marLeft w:val="0"/>
              <w:marRight w:val="0"/>
              <w:marTop w:val="0"/>
              <w:marBottom w:val="0"/>
              <w:divBdr>
                <w:top w:val="none" w:sz="0" w:space="0" w:color="auto"/>
                <w:left w:val="none" w:sz="0" w:space="0" w:color="auto"/>
                <w:bottom w:val="none" w:sz="0" w:space="0" w:color="auto"/>
                <w:right w:val="none" w:sz="0" w:space="0" w:color="auto"/>
              </w:divBdr>
            </w:div>
            <w:div w:id="376666553">
              <w:marLeft w:val="0"/>
              <w:marRight w:val="0"/>
              <w:marTop w:val="0"/>
              <w:marBottom w:val="0"/>
              <w:divBdr>
                <w:top w:val="none" w:sz="0" w:space="0" w:color="auto"/>
                <w:left w:val="none" w:sz="0" w:space="0" w:color="auto"/>
                <w:bottom w:val="none" w:sz="0" w:space="0" w:color="auto"/>
                <w:right w:val="none" w:sz="0" w:space="0" w:color="auto"/>
              </w:divBdr>
            </w:div>
            <w:div w:id="1347751683">
              <w:marLeft w:val="0"/>
              <w:marRight w:val="0"/>
              <w:marTop w:val="0"/>
              <w:marBottom w:val="0"/>
              <w:divBdr>
                <w:top w:val="none" w:sz="0" w:space="0" w:color="auto"/>
                <w:left w:val="none" w:sz="0" w:space="0" w:color="auto"/>
                <w:bottom w:val="none" w:sz="0" w:space="0" w:color="auto"/>
                <w:right w:val="none" w:sz="0" w:space="0" w:color="auto"/>
              </w:divBdr>
            </w:div>
            <w:div w:id="1813909133">
              <w:marLeft w:val="0"/>
              <w:marRight w:val="0"/>
              <w:marTop w:val="0"/>
              <w:marBottom w:val="0"/>
              <w:divBdr>
                <w:top w:val="none" w:sz="0" w:space="0" w:color="auto"/>
                <w:left w:val="none" w:sz="0" w:space="0" w:color="auto"/>
                <w:bottom w:val="none" w:sz="0" w:space="0" w:color="auto"/>
                <w:right w:val="none" w:sz="0" w:space="0" w:color="auto"/>
              </w:divBdr>
            </w:div>
            <w:div w:id="1057318508">
              <w:marLeft w:val="0"/>
              <w:marRight w:val="0"/>
              <w:marTop w:val="0"/>
              <w:marBottom w:val="0"/>
              <w:divBdr>
                <w:top w:val="none" w:sz="0" w:space="0" w:color="auto"/>
                <w:left w:val="none" w:sz="0" w:space="0" w:color="auto"/>
                <w:bottom w:val="none" w:sz="0" w:space="0" w:color="auto"/>
                <w:right w:val="none" w:sz="0" w:space="0" w:color="auto"/>
              </w:divBdr>
            </w:div>
            <w:div w:id="1461336208">
              <w:marLeft w:val="0"/>
              <w:marRight w:val="0"/>
              <w:marTop w:val="0"/>
              <w:marBottom w:val="0"/>
              <w:divBdr>
                <w:top w:val="none" w:sz="0" w:space="0" w:color="auto"/>
                <w:left w:val="none" w:sz="0" w:space="0" w:color="auto"/>
                <w:bottom w:val="none" w:sz="0" w:space="0" w:color="auto"/>
                <w:right w:val="none" w:sz="0" w:space="0" w:color="auto"/>
              </w:divBdr>
            </w:div>
            <w:div w:id="2130473135">
              <w:marLeft w:val="0"/>
              <w:marRight w:val="0"/>
              <w:marTop w:val="0"/>
              <w:marBottom w:val="0"/>
              <w:divBdr>
                <w:top w:val="none" w:sz="0" w:space="0" w:color="auto"/>
                <w:left w:val="none" w:sz="0" w:space="0" w:color="auto"/>
                <w:bottom w:val="none" w:sz="0" w:space="0" w:color="auto"/>
                <w:right w:val="none" w:sz="0" w:space="0" w:color="auto"/>
              </w:divBdr>
            </w:div>
            <w:div w:id="527833627">
              <w:marLeft w:val="0"/>
              <w:marRight w:val="0"/>
              <w:marTop w:val="0"/>
              <w:marBottom w:val="0"/>
              <w:divBdr>
                <w:top w:val="none" w:sz="0" w:space="0" w:color="auto"/>
                <w:left w:val="none" w:sz="0" w:space="0" w:color="auto"/>
                <w:bottom w:val="none" w:sz="0" w:space="0" w:color="auto"/>
                <w:right w:val="none" w:sz="0" w:space="0" w:color="auto"/>
              </w:divBdr>
            </w:div>
            <w:div w:id="51580941">
              <w:marLeft w:val="0"/>
              <w:marRight w:val="0"/>
              <w:marTop w:val="0"/>
              <w:marBottom w:val="0"/>
              <w:divBdr>
                <w:top w:val="none" w:sz="0" w:space="0" w:color="auto"/>
                <w:left w:val="none" w:sz="0" w:space="0" w:color="auto"/>
                <w:bottom w:val="none" w:sz="0" w:space="0" w:color="auto"/>
                <w:right w:val="none" w:sz="0" w:space="0" w:color="auto"/>
              </w:divBdr>
            </w:div>
            <w:div w:id="1177043245">
              <w:marLeft w:val="0"/>
              <w:marRight w:val="0"/>
              <w:marTop w:val="0"/>
              <w:marBottom w:val="0"/>
              <w:divBdr>
                <w:top w:val="none" w:sz="0" w:space="0" w:color="auto"/>
                <w:left w:val="none" w:sz="0" w:space="0" w:color="auto"/>
                <w:bottom w:val="none" w:sz="0" w:space="0" w:color="auto"/>
                <w:right w:val="none" w:sz="0" w:space="0" w:color="auto"/>
              </w:divBdr>
            </w:div>
            <w:div w:id="66849475">
              <w:marLeft w:val="0"/>
              <w:marRight w:val="0"/>
              <w:marTop w:val="0"/>
              <w:marBottom w:val="0"/>
              <w:divBdr>
                <w:top w:val="none" w:sz="0" w:space="0" w:color="auto"/>
                <w:left w:val="none" w:sz="0" w:space="0" w:color="auto"/>
                <w:bottom w:val="none" w:sz="0" w:space="0" w:color="auto"/>
                <w:right w:val="none" w:sz="0" w:space="0" w:color="auto"/>
              </w:divBdr>
            </w:div>
            <w:div w:id="1591044387">
              <w:marLeft w:val="0"/>
              <w:marRight w:val="0"/>
              <w:marTop w:val="0"/>
              <w:marBottom w:val="0"/>
              <w:divBdr>
                <w:top w:val="none" w:sz="0" w:space="0" w:color="auto"/>
                <w:left w:val="none" w:sz="0" w:space="0" w:color="auto"/>
                <w:bottom w:val="none" w:sz="0" w:space="0" w:color="auto"/>
                <w:right w:val="none" w:sz="0" w:space="0" w:color="auto"/>
              </w:divBdr>
            </w:div>
            <w:div w:id="2082941901">
              <w:marLeft w:val="0"/>
              <w:marRight w:val="0"/>
              <w:marTop w:val="0"/>
              <w:marBottom w:val="0"/>
              <w:divBdr>
                <w:top w:val="none" w:sz="0" w:space="0" w:color="auto"/>
                <w:left w:val="none" w:sz="0" w:space="0" w:color="auto"/>
                <w:bottom w:val="none" w:sz="0" w:space="0" w:color="auto"/>
                <w:right w:val="none" w:sz="0" w:space="0" w:color="auto"/>
              </w:divBdr>
            </w:div>
            <w:div w:id="1630434731">
              <w:marLeft w:val="0"/>
              <w:marRight w:val="0"/>
              <w:marTop w:val="0"/>
              <w:marBottom w:val="0"/>
              <w:divBdr>
                <w:top w:val="none" w:sz="0" w:space="0" w:color="auto"/>
                <w:left w:val="none" w:sz="0" w:space="0" w:color="auto"/>
                <w:bottom w:val="none" w:sz="0" w:space="0" w:color="auto"/>
                <w:right w:val="none" w:sz="0" w:space="0" w:color="auto"/>
              </w:divBdr>
            </w:div>
            <w:div w:id="1313098975">
              <w:marLeft w:val="0"/>
              <w:marRight w:val="0"/>
              <w:marTop w:val="0"/>
              <w:marBottom w:val="0"/>
              <w:divBdr>
                <w:top w:val="none" w:sz="0" w:space="0" w:color="auto"/>
                <w:left w:val="none" w:sz="0" w:space="0" w:color="auto"/>
                <w:bottom w:val="none" w:sz="0" w:space="0" w:color="auto"/>
                <w:right w:val="none" w:sz="0" w:space="0" w:color="auto"/>
              </w:divBdr>
            </w:div>
            <w:div w:id="322397742">
              <w:marLeft w:val="0"/>
              <w:marRight w:val="0"/>
              <w:marTop w:val="0"/>
              <w:marBottom w:val="0"/>
              <w:divBdr>
                <w:top w:val="none" w:sz="0" w:space="0" w:color="auto"/>
                <w:left w:val="none" w:sz="0" w:space="0" w:color="auto"/>
                <w:bottom w:val="none" w:sz="0" w:space="0" w:color="auto"/>
                <w:right w:val="none" w:sz="0" w:space="0" w:color="auto"/>
              </w:divBdr>
            </w:div>
            <w:div w:id="410859295">
              <w:marLeft w:val="0"/>
              <w:marRight w:val="0"/>
              <w:marTop w:val="0"/>
              <w:marBottom w:val="0"/>
              <w:divBdr>
                <w:top w:val="none" w:sz="0" w:space="0" w:color="auto"/>
                <w:left w:val="none" w:sz="0" w:space="0" w:color="auto"/>
                <w:bottom w:val="none" w:sz="0" w:space="0" w:color="auto"/>
                <w:right w:val="none" w:sz="0" w:space="0" w:color="auto"/>
              </w:divBdr>
            </w:div>
            <w:div w:id="882713592">
              <w:marLeft w:val="0"/>
              <w:marRight w:val="0"/>
              <w:marTop w:val="0"/>
              <w:marBottom w:val="0"/>
              <w:divBdr>
                <w:top w:val="none" w:sz="0" w:space="0" w:color="auto"/>
                <w:left w:val="none" w:sz="0" w:space="0" w:color="auto"/>
                <w:bottom w:val="none" w:sz="0" w:space="0" w:color="auto"/>
                <w:right w:val="none" w:sz="0" w:space="0" w:color="auto"/>
              </w:divBdr>
            </w:div>
            <w:div w:id="1905992818">
              <w:marLeft w:val="0"/>
              <w:marRight w:val="0"/>
              <w:marTop w:val="0"/>
              <w:marBottom w:val="0"/>
              <w:divBdr>
                <w:top w:val="none" w:sz="0" w:space="0" w:color="auto"/>
                <w:left w:val="none" w:sz="0" w:space="0" w:color="auto"/>
                <w:bottom w:val="none" w:sz="0" w:space="0" w:color="auto"/>
                <w:right w:val="none" w:sz="0" w:space="0" w:color="auto"/>
              </w:divBdr>
            </w:div>
            <w:div w:id="826828162">
              <w:marLeft w:val="0"/>
              <w:marRight w:val="0"/>
              <w:marTop w:val="0"/>
              <w:marBottom w:val="0"/>
              <w:divBdr>
                <w:top w:val="none" w:sz="0" w:space="0" w:color="auto"/>
                <w:left w:val="none" w:sz="0" w:space="0" w:color="auto"/>
                <w:bottom w:val="none" w:sz="0" w:space="0" w:color="auto"/>
                <w:right w:val="none" w:sz="0" w:space="0" w:color="auto"/>
              </w:divBdr>
            </w:div>
            <w:div w:id="1464688020">
              <w:marLeft w:val="0"/>
              <w:marRight w:val="0"/>
              <w:marTop w:val="0"/>
              <w:marBottom w:val="0"/>
              <w:divBdr>
                <w:top w:val="none" w:sz="0" w:space="0" w:color="auto"/>
                <w:left w:val="none" w:sz="0" w:space="0" w:color="auto"/>
                <w:bottom w:val="none" w:sz="0" w:space="0" w:color="auto"/>
                <w:right w:val="none" w:sz="0" w:space="0" w:color="auto"/>
              </w:divBdr>
            </w:div>
            <w:div w:id="138303648">
              <w:marLeft w:val="0"/>
              <w:marRight w:val="0"/>
              <w:marTop w:val="0"/>
              <w:marBottom w:val="0"/>
              <w:divBdr>
                <w:top w:val="none" w:sz="0" w:space="0" w:color="auto"/>
                <w:left w:val="none" w:sz="0" w:space="0" w:color="auto"/>
                <w:bottom w:val="none" w:sz="0" w:space="0" w:color="auto"/>
                <w:right w:val="none" w:sz="0" w:space="0" w:color="auto"/>
              </w:divBdr>
            </w:div>
            <w:div w:id="79572851">
              <w:marLeft w:val="0"/>
              <w:marRight w:val="0"/>
              <w:marTop w:val="0"/>
              <w:marBottom w:val="0"/>
              <w:divBdr>
                <w:top w:val="none" w:sz="0" w:space="0" w:color="auto"/>
                <w:left w:val="none" w:sz="0" w:space="0" w:color="auto"/>
                <w:bottom w:val="none" w:sz="0" w:space="0" w:color="auto"/>
                <w:right w:val="none" w:sz="0" w:space="0" w:color="auto"/>
              </w:divBdr>
            </w:div>
            <w:div w:id="1946115000">
              <w:marLeft w:val="0"/>
              <w:marRight w:val="0"/>
              <w:marTop w:val="0"/>
              <w:marBottom w:val="0"/>
              <w:divBdr>
                <w:top w:val="none" w:sz="0" w:space="0" w:color="auto"/>
                <w:left w:val="none" w:sz="0" w:space="0" w:color="auto"/>
                <w:bottom w:val="none" w:sz="0" w:space="0" w:color="auto"/>
                <w:right w:val="none" w:sz="0" w:space="0" w:color="auto"/>
              </w:divBdr>
            </w:div>
            <w:div w:id="1395660343">
              <w:marLeft w:val="0"/>
              <w:marRight w:val="0"/>
              <w:marTop w:val="0"/>
              <w:marBottom w:val="0"/>
              <w:divBdr>
                <w:top w:val="none" w:sz="0" w:space="0" w:color="auto"/>
                <w:left w:val="none" w:sz="0" w:space="0" w:color="auto"/>
                <w:bottom w:val="none" w:sz="0" w:space="0" w:color="auto"/>
                <w:right w:val="none" w:sz="0" w:space="0" w:color="auto"/>
              </w:divBdr>
            </w:div>
            <w:div w:id="1006592388">
              <w:marLeft w:val="0"/>
              <w:marRight w:val="0"/>
              <w:marTop w:val="0"/>
              <w:marBottom w:val="0"/>
              <w:divBdr>
                <w:top w:val="none" w:sz="0" w:space="0" w:color="auto"/>
                <w:left w:val="none" w:sz="0" w:space="0" w:color="auto"/>
                <w:bottom w:val="none" w:sz="0" w:space="0" w:color="auto"/>
                <w:right w:val="none" w:sz="0" w:space="0" w:color="auto"/>
              </w:divBdr>
            </w:div>
            <w:div w:id="536554034">
              <w:marLeft w:val="0"/>
              <w:marRight w:val="0"/>
              <w:marTop w:val="0"/>
              <w:marBottom w:val="0"/>
              <w:divBdr>
                <w:top w:val="none" w:sz="0" w:space="0" w:color="auto"/>
                <w:left w:val="none" w:sz="0" w:space="0" w:color="auto"/>
                <w:bottom w:val="none" w:sz="0" w:space="0" w:color="auto"/>
                <w:right w:val="none" w:sz="0" w:space="0" w:color="auto"/>
              </w:divBdr>
            </w:div>
            <w:div w:id="1437603902">
              <w:marLeft w:val="0"/>
              <w:marRight w:val="0"/>
              <w:marTop w:val="0"/>
              <w:marBottom w:val="0"/>
              <w:divBdr>
                <w:top w:val="none" w:sz="0" w:space="0" w:color="auto"/>
                <w:left w:val="none" w:sz="0" w:space="0" w:color="auto"/>
                <w:bottom w:val="none" w:sz="0" w:space="0" w:color="auto"/>
                <w:right w:val="none" w:sz="0" w:space="0" w:color="auto"/>
              </w:divBdr>
            </w:div>
            <w:div w:id="454564510">
              <w:marLeft w:val="0"/>
              <w:marRight w:val="0"/>
              <w:marTop w:val="0"/>
              <w:marBottom w:val="0"/>
              <w:divBdr>
                <w:top w:val="none" w:sz="0" w:space="0" w:color="auto"/>
                <w:left w:val="none" w:sz="0" w:space="0" w:color="auto"/>
                <w:bottom w:val="none" w:sz="0" w:space="0" w:color="auto"/>
                <w:right w:val="none" w:sz="0" w:space="0" w:color="auto"/>
              </w:divBdr>
            </w:div>
            <w:div w:id="1010765766">
              <w:marLeft w:val="0"/>
              <w:marRight w:val="0"/>
              <w:marTop w:val="0"/>
              <w:marBottom w:val="0"/>
              <w:divBdr>
                <w:top w:val="none" w:sz="0" w:space="0" w:color="auto"/>
                <w:left w:val="none" w:sz="0" w:space="0" w:color="auto"/>
                <w:bottom w:val="none" w:sz="0" w:space="0" w:color="auto"/>
                <w:right w:val="none" w:sz="0" w:space="0" w:color="auto"/>
              </w:divBdr>
            </w:div>
            <w:div w:id="582035403">
              <w:marLeft w:val="0"/>
              <w:marRight w:val="0"/>
              <w:marTop w:val="0"/>
              <w:marBottom w:val="0"/>
              <w:divBdr>
                <w:top w:val="none" w:sz="0" w:space="0" w:color="auto"/>
                <w:left w:val="none" w:sz="0" w:space="0" w:color="auto"/>
                <w:bottom w:val="none" w:sz="0" w:space="0" w:color="auto"/>
                <w:right w:val="none" w:sz="0" w:space="0" w:color="auto"/>
              </w:divBdr>
            </w:div>
            <w:div w:id="833835480">
              <w:marLeft w:val="0"/>
              <w:marRight w:val="0"/>
              <w:marTop w:val="0"/>
              <w:marBottom w:val="0"/>
              <w:divBdr>
                <w:top w:val="none" w:sz="0" w:space="0" w:color="auto"/>
                <w:left w:val="none" w:sz="0" w:space="0" w:color="auto"/>
                <w:bottom w:val="none" w:sz="0" w:space="0" w:color="auto"/>
                <w:right w:val="none" w:sz="0" w:space="0" w:color="auto"/>
              </w:divBdr>
            </w:div>
            <w:div w:id="2034333112">
              <w:marLeft w:val="0"/>
              <w:marRight w:val="0"/>
              <w:marTop w:val="0"/>
              <w:marBottom w:val="0"/>
              <w:divBdr>
                <w:top w:val="none" w:sz="0" w:space="0" w:color="auto"/>
                <w:left w:val="none" w:sz="0" w:space="0" w:color="auto"/>
                <w:bottom w:val="none" w:sz="0" w:space="0" w:color="auto"/>
                <w:right w:val="none" w:sz="0" w:space="0" w:color="auto"/>
              </w:divBdr>
            </w:div>
            <w:div w:id="1068109798">
              <w:marLeft w:val="0"/>
              <w:marRight w:val="0"/>
              <w:marTop w:val="0"/>
              <w:marBottom w:val="0"/>
              <w:divBdr>
                <w:top w:val="none" w:sz="0" w:space="0" w:color="auto"/>
                <w:left w:val="none" w:sz="0" w:space="0" w:color="auto"/>
                <w:bottom w:val="none" w:sz="0" w:space="0" w:color="auto"/>
                <w:right w:val="none" w:sz="0" w:space="0" w:color="auto"/>
              </w:divBdr>
            </w:div>
            <w:div w:id="2133011057">
              <w:marLeft w:val="0"/>
              <w:marRight w:val="0"/>
              <w:marTop w:val="0"/>
              <w:marBottom w:val="0"/>
              <w:divBdr>
                <w:top w:val="none" w:sz="0" w:space="0" w:color="auto"/>
                <w:left w:val="none" w:sz="0" w:space="0" w:color="auto"/>
                <w:bottom w:val="none" w:sz="0" w:space="0" w:color="auto"/>
                <w:right w:val="none" w:sz="0" w:space="0" w:color="auto"/>
              </w:divBdr>
            </w:div>
            <w:div w:id="1232423885">
              <w:marLeft w:val="0"/>
              <w:marRight w:val="0"/>
              <w:marTop w:val="0"/>
              <w:marBottom w:val="0"/>
              <w:divBdr>
                <w:top w:val="none" w:sz="0" w:space="0" w:color="auto"/>
                <w:left w:val="none" w:sz="0" w:space="0" w:color="auto"/>
                <w:bottom w:val="none" w:sz="0" w:space="0" w:color="auto"/>
                <w:right w:val="none" w:sz="0" w:space="0" w:color="auto"/>
              </w:divBdr>
            </w:div>
            <w:div w:id="488329394">
              <w:marLeft w:val="0"/>
              <w:marRight w:val="0"/>
              <w:marTop w:val="0"/>
              <w:marBottom w:val="0"/>
              <w:divBdr>
                <w:top w:val="none" w:sz="0" w:space="0" w:color="auto"/>
                <w:left w:val="none" w:sz="0" w:space="0" w:color="auto"/>
                <w:bottom w:val="none" w:sz="0" w:space="0" w:color="auto"/>
                <w:right w:val="none" w:sz="0" w:space="0" w:color="auto"/>
              </w:divBdr>
            </w:div>
            <w:div w:id="1416395555">
              <w:marLeft w:val="0"/>
              <w:marRight w:val="0"/>
              <w:marTop w:val="0"/>
              <w:marBottom w:val="0"/>
              <w:divBdr>
                <w:top w:val="none" w:sz="0" w:space="0" w:color="auto"/>
                <w:left w:val="none" w:sz="0" w:space="0" w:color="auto"/>
                <w:bottom w:val="none" w:sz="0" w:space="0" w:color="auto"/>
                <w:right w:val="none" w:sz="0" w:space="0" w:color="auto"/>
              </w:divBdr>
            </w:div>
            <w:div w:id="699822441">
              <w:marLeft w:val="0"/>
              <w:marRight w:val="0"/>
              <w:marTop w:val="0"/>
              <w:marBottom w:val="0"/>
              <w:divBdr>
                <w:top w:val="none" w:sz="0" w:space="0" w:color="auto"/>
                <w:left w:val="none" w:sz="0" w:space="0" w:color="auto"/>
                <w:bottom w:val="none" w:sz="0" w:space="0" w:color="auto"/>
                <w:right w:val="none" w:sz="0" w:space="0" w:color="auto"/>
              </w:divBdr>
            </w:div>
            <w:div w:id="2081976439">
              <w:marLeft w:val="0"/>
              <w:marRight w:val="0"/>
              <w:marTop w:val="0"/>
              <w:marBottom w:val="0"/>
              <w:divBdr>
                <w:top w:val="none" w:sz="0" w:space="0" w:color="auto"/>
                <w:left w:val="none" w:sz="0" w:space="0" w:color="auto"/>
                <w:bottom w:val="none" w:sz="0" w:space="0" w:color="auto"/>
                <w:right w:val="none" w:sz="0" w:space="0" w:color="auto"/>
              </w:divBdr>
            </w:div>
            <w:div w:id="482546587">
              <w:marLeft w:val="0"/>
              <w:marRight w:val="0"/>
              <w:marTop w:val="0"/>
              <w:marBottom w:val="0"/>
              <w:divBdr>
                <w:top w:val="none" w:sz="0" w:space="0" w:color="auto"/>
                <w:left w:val="none" w:sz="0" w:space="0" w:color="auto"/>
                <w:bottom w:val="none" w:sz="0" w:space="0" w:color="auto"/>
                <w:right w:val="none" w:sz="0" w:space="0" w:color="auto"/>
              </w:divBdr>
            </w:div>
            <w:div w:id="593051885">
              <w:marLeft w:val="0"/>
              <w:marRight w:val="0"/>
              <w:marTop w:val="0"/>
              <w:marBottom w:val="0"/>
              <w:divBdr>
                <w:top w:val="none" w:sz="0" w:space="0" w:color="auto"/>
                <w:left w:val="none" w:sz="0" w:space="0" w:color="auto"/>
                <w:bottom w:val="none" w:sz="0" w:space="0" w:color="auto"/>
                <w:right w:val="none" w:sz="0" w:space="0" w:color="auto"/>
              </w:divBdr>
            </w:div>
            <w:div w:id="1391423178">
              <w:marLeft w:val="0"/>
              <w:marRight w:val="0"/>
              <w:marTop w:val="0"/>
              <w:marBottom w:val="0"/>
              <w:divBdr>
                <w:top w:val="none" w:sz="0" w:space="0" w:color="auto"/>
                <w:left w:val="none" w:sz="0" w:space="0" w:color="auto"/>
                <w:bottom w:val="none" w:sz="0" w:space="0" w:color="auto"/>
                <w:right w:val="none" w:sz="0" w:space="0" w:color="auto"/>
              </w:divBdr>
            </w:div>
            <w:div w:id="1845586254">
              <w:marLeft w:val="0"/>
              <w:marRight w:val="0"/>
              <w:marTop w:val="0"/>
              <w:marBottom w:val="0"/>
              <w:divBdr>
                <w:top w:val="none" w:sz="0" w:space="0" w:color="auto"/>
                <w:left w:val="none" w:sz="0" w:space="0" w:color="auto"/>
                <w:bottom w:val="none" w:sz="0" w:space="0" w:color="auto"/>
                <w:right w:val="none" w:sz="0" w:space="0" w:color="auto"/>
              </w:divBdr>
            </w:div>
            <w:div w:id="1781296595">
              <w:marLeft w:val="0"/>
              <w:marRight w:val="0"/>
              <w:marTop w:val="0"/>
              <w:marBottom w:val="0"/>
              <w:divBdr>
                <w:top w:val="none" w:sz="0" w:space="0" w:color="auto"/>
                <w:left w:val="none" w:sz="0" w:space="0" w:color="auto"/>
                <w:bottom w:val="none" w:sz="0" w:space="0" w:color="auto"/>
                <w:right w:val="none" w:sz="0" w:space="0" w:color="auto"/>
              </w:divBdr>
            </w:div>
            <w:div w:id="1784183116">
              <w:marLeft w:val="0"/>
              <w:marRight w:val="0"/>
              <w:marTop w:val="0"/>
              <w:marBottom w:val="0"/>
              <w:divBdr>
                <w:top w:val="none" w:sz="0" w:space="0" w:color="auto"/>
                <w:left w:val="none" w:sz="0" w:space="0" w:color="auto"/>
                <w:bottom w:val="none" w:sz="0" w:space="0" w:color="auto"/>
                <w:right w:val="none" w:sz="0" w:space="0" w:color="auto"/>
              </w:divBdr>
            </w:div>
            <w:div w:id="2035298718">
              <w:marLeft w:val="0"/>
              <w:marRight w:val="0"/>
              <w:marTop w:val="0"/>
              <w:marBottom w:val="0"/>
              <w:divBdr>
                <w:top w:val="none" w:sz="0" w:space="0" w:color="auto"/>
                <w:left w:val="none" w:sz="0" w:space="0" w:color="auto"/>
                <w:bottom w:val="none" w:sz="0" w:space="0" w:color="auto"/>
                <w:right w:val="none" w:sz="0" w:space="0" w:color="auto"/>
              </w:divBdr>
            </w:div>
            <w:div w:id="250629587">
              <w:marLeft w:val="0"/>
              <w:marRight w:val="0"/>
              <w:marTop w:val="0"/>
              <w:marBottom w:val="0"/>
              <w:divBdr>
                <w:top w:val="none" w:sz="0" w:space="0" w:color="auto"/>
                <w:left w:val="none" w:sz="0" w:space="0" w:color="auto"/>
                <w:bottom w:val="none" w:sz="0" w:space="0" w:color="auto"/>
                <w:right w:val="none" w:sz="0" w:space="0" w:color="auto"/>
              </w:divBdr>
            </w:div>
            <w:div w:id="951018478">
              <w:marLeft w:val="0"/>
              <w:marRight w:val="0"/>
              <w:marTop w:val="0"/>
              <w:marBottom w:val="0"/>
              <w:divBdr>
                <w:top w:val="none" w:sz="0" w:space="0" w:color="auto"/>
                <w:left w:val="none" w:sz="0" w:space="0" w:color="auto"/>
                <w:bottom w:val="none" w:sz="0" w:space="0" w:color="auto"/>
                <w:right w:val="none" w:sz="0" w:space="0" w:color="auto"/>
              </w:divBdr>
            </w:div>
            <w:div w:id="1257053161">
              <w:marLeft w:val="0"/>
              <w:marRight w:val="0"/>
              <w:marTop w:val="0"/>
              <w:marBottom w:val="0"/>
              <w:divBdr>
                <w:top w:val="none" w:sz="0" w:space="0" w:color="auto"/>
                <w:left w:val="none" w:sz="0" w:space="0" w:color="auto"/>
                <w:bottom w:val="none" w:sz="0" w:space="0" w:color="auto"/>
                <w:right w:val="none" w:sz="0" w:space="0" w:color="auto"/>
              </w:divBdr>
            </w:div>
            <w:div w:id="1412000019">
              <w:marLeft w:val="0"/>
              <w:marRight w:val="0"/>
              <w:marTop w:val="0"/>
              <w:marBottom w:val="0"/>
              <w:divBdr>
                <w:top w:val="none" w:sz="0" w:space="0" w:color="auto"/>
                <w:left w:val="none" w:sz="0" w:space="0" w:color="auto"/>
                <w:bottom w:val="none" w:sz="0" w:space="0" w:color="auto"/>
                <w:right w:val="none" w:sz="0" w:space="0" w:color="auto"/>
              </w:divBdr>
            </w:div>
            <w:div w:id="839348043">
              <w:marLeft w:val="0"/>
              <w:marRight w:val="0"/>
              <w:marTop w:val="0"/>
              <w:marBottom w:val="0"/>
              <w:divBdr>
                <w:top w:val="none" w:sz="0" w:space="0" w:color="auto"/>
                <w:left w:val="none" w:sz="0" w:space="0" w:color="auto"/>
                <w:bottom w:val="none" w:sz="0" w:space="0" w:color="auto"/>
                <w:right w:val="none" w:sz="0" w:space="0" w:color="auto"/>
              </w:divBdr>
            </w:div>
            <w:div w:id="798887260">
              <w:marLeft w:val="0"/>
              <w:marRight w:val="0"/>
              <w:marTop w:val="0"/>
              <w:marBottom w:val="0"/>
              <w:divBdr>
                <w:top w:val="none" w:sz="0" w:space="0" w:color="auto"/>
                <w:left w:val="none" w:sz="0" w:space="0" w:color="auto"/>
                <w:bottom w:val="none" w:sz="0" w:space="0" w:color="auto"/>
                <w:right w:val="none" w:sz="0" w:space="0" w:color="auto"/>
              </w:divBdr>
            </w:div>
            <w:div w:id="2105759211">
              <w:marLeft w:val="0"/>
              <w:marRight w:val="0"/>
              <w:marTop w:val="0"/>
              <w:marBottom w:val="0"/>
              <w:divBdr>
                <w:top w:val="none" w:sz="0" w:space="0" w:color="auto"/>
                <w:left w:val="none" w:sz="0" w:space="0" w:color="auto"/>
                <w:bottom w:val="none" w:sz="0" w:space="0" w:color="auto"/>
                <w:right w:val="none" w:sz="0" w:space="0" w:color="auto"/>
              </w:divBdr>
            </w:div>
            <w:div w:id="1126199478">
              <w:marLeft w:val="0"/>
              <w:marRight w:val="0"/>
              <w:marTop w:val="0"/>
              <w:marBottom w:val="0"/>
              <w:divBdr>
                <w:top w:val="none" w:sz="0" w:space="0" w:color="auto"/>
                <w:left w:val="none" w:sz="0" w:space="0" w:color="auto"/>
                <w:bottom w:val="none" w:sz="0" w:space="0" w:color="auto"/>
                <w:right w:val="none" w:sz="0" w:space="0" w:color="auto"/>
              </w:divBdr>
            </w:div>
            <w:div w:id="491070452">
              <w:marLeft w:val="0"/>
              <w:marRight w:val="0"/>
              <w:marTop w:val="0"/>
              <w:marBottom w:val="0"/>
              <w:divBdr>
                <w:top w:val="none" w:sz="0" w:space="0" w:color="auto"/>
                <w:left w:val="none" w:sz="0" w:space="0" w:color="auto"/>
                <w:bottom w:val="none" w:sz="0" w:space="0" w:color="auto"/>
                <w:right w:val="none" w:sz="0" w:space="0" w:color="auto"/>
              </w:divBdr>
            </w:div>
            <w:div w:id="1586527097">
              <w:marLeft w:val="0"/>
              <w:marRight w:val="0"/>
              <w:marTop w:val="0"/>
              <w:marBottom w:val="0"/>
              <w:divBdr>
                <w:top w:val="none" w:sz="0" w:space="0" w:color="auto"/>
                <w:left w:val="none" w:sz="0" w:space="0" w:color="auto"/>
                <w:bottom w:val="none" w:sz="0" w:space="0" w:color="auto"/>
                <w:right w:val="none" w:sz="0" w:space="0" w:color="auto"/>
              </w:divBdr>
            </w:div>
            <w:div w:id="83109531">
              <w:marLeft w:val="0"/>
              <w:marRight w:val="0"/>
              <w:marTop w:val="0"/>
              <w:marBottom w:val="0"/>
              <w:divBdr>
                <w:top w:val="none" w:sz="0" w:space="0" w:color="auto"/>
                <w:left w:val="none" w:sz="0" w:space="0" w:color="auto"/>
                <w:bottom w:val="none" w:sz="0" w:space="0" w:color="auto"/>
                <w:right w:val="none" w:sz="0" w:space="0" w:color="auto"/>
              </w:divBdr>
            </w:div>
            <w:div w:id="735594315">
              <w:marLeft w:val="0"/>
              <w:marRight w:val="0"/>
              <w:marTop w:val="0"/>
              <w:marBottom w:val="0"/>
              <w:divBdr>
                <w:top w:val="none" w:sz="0" w:space="0" w:color="auto"/>
                <w:left w:val="none" w:sz="0" w:space="0" w:color="auto"/>
                <w:bottom w:val="none" w:sz="0" w:space="0" w:color="auto"/>
                <w:right w:val="none" w:sz="0" w:space="0" w:color="auto"/>
              </w:divBdr>
            </w:div>
            <w:div w:id="766967866">
              <w:marLeft w:val="0"/>
              <w:marRight w:val="0"/>
              <w:marTop w:val="0"/>
              <w:marBottom w:val="0"/>
              <w:divBdr>
                <w:top w:val="none" w:sz="0" w:space="0" w:color="auto"/>
                <w:left w:val="none" w:sz="0" w:space="0" w:color="auto"/>
                <w:bottom w:val="none" w:sz="0" w:space="0" w:color="auto"/>
                <w:right w:val="none" w:sz="0" w:space="0" w:color="auto"/>
              </w:divBdr>
            </w:div>
            <w:div w:id="847477585">
              <w:marLeft w:val="0"/>
              <w:marRight w:val="0"/>
              <w:marTop w:val="0"/>
              <w:marBottom w:val="0"/>
              <w:divBdr>
                <w:top w:val="none" w:sz="0" w:space="0" w:color="auto"/>
                <w:left w:val="none" w:sz="0" w:space="0" w:color="auto"/>
                <w:bottom w:val="none" w:sz="0" w:space="0" w:color="auto"/>
                <w:right w:val="none" w:sz="0" w:space="0" w:color="auto"/>
              </w:divBdr>
            </w:div>
            <w:div w:id="2115246348">
              <w:marLeft w:val="0"/>
              <w:marRight w:val="0"/>
              <w:marTop w:val="0"/>
              <w:marBottom w:val="0"/>
              <w:divBdr>
                <w:top w:val="none" w:sz="0" w:space="0" w:color="auto"/>
                <w:left w:val="none" w:sz="0" w:space="0" w:color="auto"/>
                <w:bottom w:val="none" w:sz="0" w:space="0" w:color="auto"/>
                <w:right w:val="none" w:sz="0" w:space="0" w:color="auto"/>
              </w:divBdr>
            </w:div>
            <w:div w:id="1736775622">
              <w:marLeft w:val="0"/>
              <w:marRight w:val="0"/>
              <w:marTop w:val="0"/>
              <w:marBottom w:val="0"/>
              <w:divBdr>
                <w:top w:val="none" w:sz="0" w:space="0" w:color="auto"/>
                <w:left w:val="none" w:sz="0" w:space="0" w:color="auto"/>
                <w:bottom w:val="none" w:sz="0" w:space="0" w:color="auto"/>
                <w:right w:val="none" w:sz="0" w:space="0" w:color="auto"/>
              </w:divBdr>
            </w:div>
            <w:div w:id="662009752">
              <w:marLeft w:val="0"/>
              <w:marRight w:val="0"/>
              <w:marTop w:val="0"/>
              <w:marBottom w:val="0"/>
              <w:divBdr>
                <w:top w:val="none" w:sz="0" w:space="0" w:color="auto"/>
                <w:left w:val="none" w:sz="0" w:space="0" w:color="auto"/>
                <w:bottom w:val="none" w:sz="0" w:space="0" w:color="auto"/>
                <w:right w:val="none" w:sz="0" w:space="0" w:color="auto"/>
              </w:divBdr>
            </w:div>
            <w:div w:id="60111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5364">
      <w:bodyDiv w:val="1"/>
      <w:marLeft w:val="0"/>
      <w:marRight w:val="0"/>
      <w:marTop w:val="0"/>
      <w:marBottom w:val="0"/>
      <w:divBdr>
        <w:top w:val="none" w:sz="0" w:space="0" w:color="auto"/>
        <w:left w:val="none" w:sz="0" w:space="0" w:color="auto"/>
        <w:bottom w:val="none" w:sz="0" w:space="0" w:color="auto"/>
        <w:right w:val="none" w:sz="0" w:space="0" w:color="auto"/>
      </w:divBdr>
      <w:divsChild>
        <w:div w:id="968707553">
          <w:marLeft w:val="0"/>
          <w:marRight w:val="0"/>
          <w:marTop w:val="0"/>
          <w:marBottom w:val="0"/>
          <w:divBdr>
            <w:top w:val="none" w:sz="0" w:space="0" w:color="auto"/>
            <w:left w:val="none" w:sz="0" w:space="0" w:color="auto"/>
            <w:bottom w:val="none" w:sz="0" w:space="0" w:color="auto"/>
            <w:right w:val="none" w:sz="0" w:space="0" w:color="auto"/>
          </w:divBdr>
          <w:divsChild>
            <w:div w:id="2114741143">
              <w:marLeft w:val="0"/>
              <w:marRight w:val="0"/>
              <w:marTop w:val="0"/>
              <w:marBottom w:val="0"/>
              <w:divBdr>
                <w:top w:val="none" w:sz="0" w:space="0" w:color="auto"/>
                <w:left w:val="none" w:sz="0" w:space="0" w:color="auto"/>
                <w:bottom w:val="none" w:sz="0" w:space="0" w:color="auto"/>
                <w:right w:val="none" w:sz="0" w:space="0" w:color="auto"/>
              </w:divBdr>
              <w:divsChild>
                <w:div w:id="1366909458">
                  <w:marLeft w:val="0"/>
                  <w:marRight w:val="0"/>
                  <w:marTop w:val="0"/>
                  <w:marBottom w:val="0"/>
                  <w:divBdr>
                    <w:top w:val="none" w:sz="0" w:space="0" w:color="auto"/>
                    <w:left w:val="none" w:sz="0" w:space="0" w:color="auto"/>
                    <w:bottom w:val="none" w:sz="0" w:space="0" w:color="auto"/>
                    <w:right w:val="none" w:sz="0" w:space="0" w:color="auto"/>
                  </w:divBdr>
                  <w:divsChild>
                    <w:div w:id="149029156">
                      <w:marLeft w:val="0"/>
                      <w:marRight w:val="0"/>
                      <w:marTop w:val="0"/>
                      <w:marBottom w:val="0"/>
                      <w:divBdr>
                        <w:top w:val="none" w:sz="0" w:space="0" w:color="auto"/>
                        <w:left w:val="none" w:sz="0" w:space="0" w:color="auto"/>
                        <w:bottom w:val="none" w:sz="0" w:space="0" w:color="auto"/>
                        <w:right w:val="none" w:sz="0" w:space="0" w:color="auto"/>
                      </w:divBdr>
                      <w:divsChild>
                        <w:div w:id="174612320">
                          <w:marLeft w:val="0"/>
                          <w:marRight w:val="0"/>
                          <w:marTop w:val="0"/>
                          <w:marBottom w:val="0"/>
                          <w:divBdr>
                            <w:top w:val="none" w:sz="0" w:space="0" w:color="auto"/>
                            <w:left w:val="none" w:sz="0" w:space="0" w:color="auto"/>
                            <w:bottom w:val="none" w:sz="0" w:space="0" w:color="auto"/>
                            <w:right w:val="none" w:sz="0" w:space="0" w:color="auto"/>
                          </w:divBdr>
                          <w:divsChild>
                            <w:div w:id="949632158">
                              <w:marLeft w:val="0"/>
                              <w:marRight w:val="0"/>
                              <w:marTop w:val="0"/>
                              <w:marBottom w:val="0"/>
                              <w:divBdr>
                                <w:top w:val="none" w:sz="0" w:space="0" w:color="auto"/>
                                <w:left w:val="none" w:sz="0" w:space="0" w:color="auto"/>
                                <w:bottom w:val="none" w:sz="0" w:space="0" w:color="auto"/>
                                <w:right w:val="none" w:sz="0" w:space="0" w:color="auto"/>
                              </w:divBdr>
                              <w:divsChild>
                                <w:div w:id="250283202">
                                  <w:marLeft w:val="0"/>
                                  <w:marRight w:val="0"/>
                                  <w:marTop w:val="0"/>
                                  <w:marBottom w:val="0"/>
                                  <w:divBdr>
                                    <w:top w:val="none" w:sz="0" w:space="0" w:color="auto"/>
                                    <w:left w:val="none" w:sz="0" w:space="0" w:color="auto"/>
                                    <w:bottom w:val="none" w:sz="0" w:space="0" w:color="auto"/>
                                    <w:right w:val="none" w:sz="0" w:space="0" w:color="auto"/>
                                  </w:divBdr>
                                  <w:divsChild>
                                    <w:div w:id="1658923768">
                                      <w:marLeft w:val="0"/>
                                      <w:marRight w:val="0"/>
                                      <w:marTop w:val="0"/>
                                      <w:marBottom w:val="0"/>
                                      <w:divBdr>
                                        <w:top w:val="none" w:sz="0" w:space="0" w:color="auto"/>
                                        <w:left w:val="none" w:sz="0" w:space="0" w:color="auto"/>
                                        <w:bottom w:val="none" w:sz="0" w:space="0" w:color="auto"/>
                                        <w:right w:val="none" w:sz="0" w:space="0" w:color="auto"/>
                                      </w:divBdr>
                                    </w:div>
                                    <w:div w:id="862595797">
                                      <w:marLeft w:val="0"/>
                                      <w:marRight w:val="0"/>
                                      <w:marTop w:val="0"/>
                                      <w:marBottom w:val="0"/>
                                      <w:divBdr>
                                        <w:top w:val="none" w:sz="0" w:space="0" w:color="auto"/>
                                        <w:left w:val="none" w:sz="0" w:space="0" w:color="auto"/>
                                        <w:bottom w:val="none" w:sz="0" w:space="0" w:color="auto"/>
                                        <w:right w:val="none" w:sz="0" w:space="0" w:color="auto"/>
                                      </w:divBdr>
                                      <w:divsChild>
                                        <w:div w:id="1964996197">
                                          <w:marLeft w:val="0"/>
                                          <w:marRight w:val="0"/>
                                          <w:marTop w:val="0"/>
                                          <w:marBottom w:val="0"/>
                                          <w:divBdr>
                                            <w:top w:val="none" w:sz="0" w:space="0" w:color="auto"/>
                                            <w:left w:val="none" w:sz="0" w:space="0" w:color="auto"/>
                                            <w:bottom w:val="none" w:sz="0" w:space="0" w:color="auto"/>
                                            <w:right w:val="none" w:sz="0" w:space="0" w:color="auto"/>
                                          </w:divBdr>
                                          <w:divsChild>
                                            <w:div w:id="22429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05956">
                                      <w:marLeft w:val="0"/>
                                      <w:marRight w:val="0"/>
                                      <w:marTop w:val="0"/>
                                      <w:marBottom w:val="0"/>
                                      <w:divBdr>
                                        <w:top w:val="none" w:sz="0" w:space="0" w:color="auto"/>
                                        <w:left w:val="none" w:sz="0" w:space="0" w:color="auto"/>
                                        <w:bottom w:val="none" w:sz="0" w:space="0" w:color="auto"/>
                                        <w:right w:val="none" w:sz="0" w:space="0" w:color="auto"/>
                                      </w:divBdr>
                                    </w:div>
                                  </w:divsChild>
                                </w:div>
                                <w:div w:id="2026402754">
                                  <w:marLeft w:val="0"/>
                                  <w:marRight w:val="0"/>
                                  <w:marTop w:val="0"/>
                                  <w:marBottom w:val="0"/>
                                  <w:divBdr>
                                    <w:top w:val="none" w:sz="0" w:space="0" w:color="auto"/>
                                    <w:left w:val="none" w:sz="0" w:space="0" w:color="auto"/>
                                    <w:bottom w:val="none" w:sz="0" w:space="0" w:color="auto"/>
                                    <w:right w:val="none" w:sz="0" w:space="0" w:color="auto"/>
                                  </w:divBdr>
                                  <w:divsChild>
                                    <w:div w:id="579753819">
                                      <w:marLeft w:val="0"/>
                                      <w:marRight w:val="0"/>
                                      <w:marTop w:val="0"/>
                                      <w:marBottom w:val="0"/>
                                      <w:divBdr>
                                        <w:top w:val="none" w:sz="0" w:space="0" w:color="auto"/>
                                        <w:left w:val="none" w:sz="0" w:space="0" w:color="auto"/>
                                        <w:bottom w:val="none" w:sz="0" w:space="0" w:color="auto"/>
                                        <w:right w:val="none" w:sz="0" w:space="0" w:color="auto"/>
                                      </w:divBdr>
                                    </w:div>
                                    <w:div w:id="1413240890">
                                      <w:marLeft w:val="0"/>
                                      <w:marRight w:val="0"/>
                                      <w:marTop w:val="0"/>
                                      <w:marBottom w:val="0"/>
                                      <w:divBdr>
                                        <w:top w:val="none" w:sz="0" w:space="0" w:color="auto"/>
                                        <w:left w:val="none" w:sz="0" w:space="0" w:color="auto"/>
                                        <w:bottom w:val="none" w:sz="0" w:space="0" w:color="auto"/>
                                        <w:right w:val="none" w:sz="0" w:space="0" w:color="auto"/>
                                      </w:divBdr>
                                      <w:divsChild>
                                        <w:div w:id="1295871002">
                                          <w:marLeft w:val="0"/>
                                          <w:marRight w:val="0"/>
                                          <w:marTop w:val="0"/>
                                          <w:marBottom w:val="0"/>
                                          <w:divBdr>
                                            <w:top w:val="none" w:sz="0" w:space="0" w:color="auto"/>
                                            <w:left w:val="none" w:sz="0" w:space="0" w:color="auto"/>
                                            <w:bottom w:val="none" w:sz="0" w:space="0" w:color="auto"/>
                                            <w:right w:val="none" w:sz="0" w:space="0" w:color="auto"/>
                                          </w:divBdr>
                                          <w:divsChild>
                                            <w:div w:id="1880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5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6907572">
      <w:bodyDiv w:val="1"/>
      <w:marLeft w:val="0"/>
      <w:marRight w:val="0"/>
      <w:marTop w:val="0"/>
      <w:marBottom w:val="0"/>
      <w:divBdr>
        <w:top w:val="none" w:sz="0" w:space="0" w:color="auto"/>
        <w:left w:val="none" w:sz="0" w:space="0" w:color="auto"/>
        <w:bottom w:val="none" w:sz="0" w:space="0" w:color="auto"/>
        <w:right w:val="none" w:sz="0" w:space="0" w:color="auto"/>
      </w:divBdr>
    </w:div>
    <w:div w:id="1711300560">
      <w:bodyDiv w:val="1"/>
      <w:marLeft w:val="0"/>
      <w:marRight w:val="0"/>
      <w:marTop w:val="0"/>
      <w:marBottom w:val="0"/>
      <w:divBdr>
        <w:top w:val="none" w:sz="0" w:space="0" w:color="auto"/>
        <w:left w:val="none" w:sz="0" w:space="0" w:color="auto"/>
        <w:bottom w:val="none" w:sz="0" w:space="0" w:color="auto"/>
        <w:right w:val="none" w:sz="0" w:space="0" w:color="auto"/>
      </w:divBdr>
      <w:divsChild>
        <w:div w:id="829060087">
          <w:marLeft w:val="0"/>
          <w:marRight w:val="0"/>
          <w:marTop w:val="0"/>
          <w:marBottom w:val="0"/>
          <w:divBdr>
            <w:top w:val="none" w:sz="0" w:space="0" w:color="auto"/>
            <w:left w:val="none" w:sz="0" w:space="0" w:color="auto"/>
            <w:bottom w:val="none" w:sz="0" w:space="0" w:color="auto"/>
            <w:right w:val="none" w:sz="0" w:space="0" w:color="auto"/>
          </w:divBdr>
        </w:div>
      </w:divsChild>
    </w:div>
    <w:div w:id="1738287934">
      <w:bodyDiv w:val="1"/>
      <w:marLeft w:val="0"/>
      <w:marRight w:val="0"/>
      <w:marTop w:val="0"/>
      <w:marBottom w:val="0"/>
      <w:divBdr>
        <w:top w:val="none" w:sz="0" w:space="0" w:color="auto"/>
        <w:left w:val="none" w:sz="0" w:space="0" w:color="auto"/>
        <w:bottom w:val="none" w:sz="0" w:space="0" w:color="auto"/>
        <w:right w:val="none" w:sz="0" w:space="0" w:color="auto"/>
      </w:divBdr>
      <w:divsChild>
        <w:div w:id="137847023">
          <w:marLeft w:val="0"/>
          <w:marRight w:val="0"/>
          <w:marTop w:val="0"/>
          <w:marBottom w:val="0"/>
          <w:divBdr>
            <w:top w:val="none" w:sz="0" w:space="0" w:color="auto"/>
            <w:left w:val="none" w:sz="0" w:space="0" w:color="auto"/>
            <w:bottom w:val="none" w:sz="0" w:space="0" w:color="auto"/>
            <w:right w:val="none" w:sz="0" w:space="0" w:color="auto"/>
          </w:divBdr>
        </w:div>
      </w:divsChild>
    </w:div>
    <w:div w:id="1768430251">
      <w:bodyDiv w:val="1"/>
      <w:marLeft w:val="0"/>
      <w:marRight w:val="0"/>
      <w:marTop w:val="0"/>
      <w:marBottom w:val="0"/>
      <w:divBdr>
        <w:top w:val="none" w:sz="0" w:space="0" w:color="auto"/>
        <w:left w:val="none" w:sz="0" w:space="0" w:color="auto"/>
        <w:bottom w:val="none" w:sz="0" w:space="0" w:color="auto"/>
        <w:right w:val="none" w:sz="0" w:space="0" w:color="auto"/>
      </w:divBdr>
      <w:divsChild>
        <w:div w:id="305358604">
          <w:marLeft w:val="0"/>
          <w:marRight w:val="0"/>
          <w:marTop w:val="0"/>
          <w:marBottom w:val="0"/>
          <w:divBdr>
            <w:top w:val="none" w:sz="0" w:space="0" w:color="auto"/>
            <w:left w:val="none" w:sz="0" w:space="0" w:color="auto"/>
            <w:bottom w:val="none" w:sz="0" w:space="0" w:color="auto"/>
            <w:right w:val="none" w:sz="0" w:space="0" w:color="auto"/>
          </w:divBdr>
        </w:div>
      </w:divsChild>
    </w:div>
    <w:div w:id="1981418141">
      <w:bodyDiv w:val="1"/>
      <w:marLeft w:val="0"/>
      <w:marRight w:val="0"/>
      <w:marTop w:val="0"/>
      <w:marBottom w:val="0"/>
      <w:divBdr>
        <w:top w:val="none" w:sz="0" w:space="0" w:color="auto"/>
        <w:left w:val="none" w:sz="0" w:space="0" w:color="auto"/>
        <w:bottom w:val="none" w:sz="0" w:space="0" w:color="auto"/>
        <w:right w:val="none" w:sz="0" w:space="0" w:color="auto"/>
      </w:divBdr>
    </w:div>
    <w:div w:id="2040735044">
      <w:bodyDiv w:val="1"/>
      <w:marLeft w:val="0"/>
      <w:marRight w:val="0"/>
      <w:marTop w:val="0"/>
      <w:marBottom w:val="0"/>
      <w:divBdr>
        <w:top w:val="none" w:sz="0" w:space="0" w:color="auto"/>
        <w:left w:val="none" w:sz="0" w:space="0" w:color="auto"/>
        <w:bottom w:val="none" w:sz="0" w:space="0" w:color="auto"/>
        <w:right w:val="none" w:sz="0" w:space="0" w:color="auto"/>
      </w:divBdr>
    </w:div>
    <w:div w:id="2079666131">
      <w:bodyDiv w:val="1"/>
      <w:marLeft w:val="0"/>
      <w:marRight w:val="0"/>
      <w:marTop w:val="0"/>
      <w:marBottom w:val="0"/>
      <w:divBdr>
        <w:top w:val="none" w:sz="0" w:space="0" w:color="auto"/>
        <w:left w:val="none" w:sz="0" w:space="0" w:color="auto"/>
        <w:bottom w:val="none" w:sz="0" w:space="0" w:color="auto"/>
        <w:right w:val="none" w:sz="0" w:space="0" w:color="auto"/>
      </w:divBdr>
      <w:divsChild>
        <w:div w:id="1731610662">
          <w:marLeft w:val="0"/>
          <w:marRight w:val="0"/>
          <w:marTop w:val="0"/>
          <w:marBottom w:val="0"/>
          <w:divBdr>
            <w:top w:val="none" w:sz="0" w:space="0" w:color="auto"/>
            <w:left w:val="none" w:sz="0" w:space="0" w:color="auto"/>
            <w:bottom w:val="none" w:sz="0" w:space="0" w:color="auto"/>
            <w:right w:val="none" w:sz="0" w:space="0" w:color="auto"/>
          </w:divBdr>
        </w:div>
      </w:divsChild>
    </w:div>
    <w:div w:id="2095055151">
      <w:bodyDiv w:val="1"/>
      <w:marLeft w:val="0"/>
      <w:marRight w:val="0"/>
      <w:marTop w:val="0"/>
      <w:marBottom w:val="0"/>
      <w:divBdr>
        <w:top w:val="none" w:sz="0" w:space="0" w:color="auto"/>
        <w:left w:val="none" w:sz="0" w:space="0" w:color="auto"/>
        <w:bottom w:val="none" w:sz="0" w:space="0" w:color="auto"/>
        <w:right w:val="none" w:sz="0" w:space="0" w:color="auto"/>
      </w:divBdr>
    </w:div>
    <w:div w:id="2134518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marketplace.visualstudio.com/items?itemName=donjayamanne.python-extension-pack"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python.org/downloads/release/python-3110/"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de.visualstudio.com/" TargetMode="External"/><Relationship Id="rId23" Type="http://schemas.openxmlformats.org/officeDocument/2006/relationships/hyperlink" Target="https://git-scm.com/downloads"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eveloper.android.com/studio" TargetMode="Externa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y\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41E803E0F6D4960942A56F50A79F123"/>
        <w:category>
          <w:name w:val="General"/>
          <w:gallery w:val="placeholder"/>
        </w:category>
        <w:types>
          <w:type w:val="bbPlcHdr"/>
        </w:types>
        <w:behaviors>
          <w:behavior w:val="content"/>
        </w:behaviors>
        <w:guid w:val="{AD96AE32-EEE2-4F6A-8284-44DED51D190A}"/>
      </w:docPartPr>
      <w:docPartBody>
        <w:p w:rsidR="00B25623" w:rsidRDefault="00B25623" w:rsidP="00B25623">
          <w:pPr>
            <w:pStyle w:val="441E803E0F6D4960942A56F50A79F123"/>
          </w:pPr>
          <w:r>
            <w:rPr>
              <w:caps/>
              <w:color w:val="FFFFFF" w:themeColor="background1"/>
              <w:sz w:val="18"/>
              <w:szCs w:val="18"/>
            </w:rPr>
            <w:t>[Document title]</w:t>
          </w:r>
        </w:p>
      </w:docPartBody>
    </w:docPart>
    <w:docPart>
      <w:docPartPr>
        <w:name w:val="39D95969A9354A9A9621746D63CFF251"/>
        <w:category>
          <w:name w:val="General"/>
          <w:gallery w:val="placeholder"/>
        </w:category>
        <w:types>
          <w:type w:val="bbPlcHdr"/>
        </w:types>
        <w:behaviors>
          <w:behavior w:val="content"/>
        </w:behaviors>
        <w:guid w:val="{F49EEF03-23C7-45D3-872D-FA937BA37879}"/>
      </w:docPartPr>
      <w:docPartBody>
        <w:p w:rsidR="00B25623" w:rsidRDefault="00B25623" w:rsidP="00B25623">
          <w:pPr>
            <w:pStyle w:val="39D95969A9354A9A9621746D63CFF251"/>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623"/>
    <w:rsid w:val="00227FB8"/>
    <w:rsid w:val="0030588E"/>
    <w:rsid w:val="006230AB"/>
    <w:rsid w:val="009A7F4A"/>
    <w:rsid w:val="00A76E07"/>
    <w:rsid w:val="00B25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B27387111B64E248DF41396AB4FA6D8">
    <w:name w:val="EB27387111B64E248DF41396AB4FA6D8"/>
  </w:style>
  <w:style w:type="paragraph" w:customStyle="1" w:styleId="25D88A41438E4CA7A40F6EEC5160A38F">
    <w:name w:val="25D88A41438E4CA7A40F6EEC5160A38F"/>
  </w:style>
  <w:style w:type="paragraph" w:customStyle="1" w:styleId="D9B5F946D9384609BA436BAD6DFAB54A">
    <w:name w:val="D9B5F946D9384609BA436BAD6DFAB54A"/>
  </w:style>
  <w:style w:type="paragraph" w:customStyle="1" w:styleId="40370DBE9674499EBE4ED79F368B73AB">
    <w:name w:val="40370DBE9674499EBE4ED79F368B73AB"/>
  </w:style>
  <w:style w:type="paragraph" w:customStyle="1" w:styleId="2CC12344FC274615AEAA1492BE8FFEF7">
    <w:name w:val="2CC12344FC274615AEAA1492BE8FFEF7"/>
  </w:style>
  <w:style w:type="paragraph" w:customStyle="1" w:styleId="7E2C7B79194C45DCB82FC0A8305613E0">
    <w:name w:val="7E2C7B79194C45DCB82FC0A8305613E0"/>
  </w:style>
  <w:style w:type="paragraph" w:customStyle="1" w:styleId="2D16C701F5D0400C867CAE53180E6B62">
    <w:name w:val="2D16C701F5D0400C867CAE53180E6B62"/>
    <w:rsid w:val="00B25623"/>
  </w:style>
  <w:style w:type="paragraph" w:customStyle="1" w:styleId="658AA87856EB4F5EA672110F20913629">
    <w:name w:val="658AA87856EB4F5EA672110F20913629"/>
    <w:rsid w:val="00B25623"/>
  </w:style>
  <w:style w:type="paragraph" w:customStyle="1" w:styleId="5BCC0495A06B4223BFE50877CE308158">
    <w:name w:val="5BCC0495A06B4223BFE50877CE308158"/>
    <w:rsid w:val="00B25623"/>
  </w:style>
  <w:style w:type="paragraph" w:customStyle="1" w:styleId="13969328C5384D0FB32C04858F59B4BD">
    <w:name w:val="13969328C5384D0FB32C04858F59B4BD"/>
    <w:rsid w:val="00B25623"/>
  </w:style>
  <w:style w:type="paragraph" w:customStyle="1" w:styleId="F44E3178FEC646C0B4DD04E5F2B06F89">
    <w:name w:val="F44E3178FEC646C0B4DD04E5F2B06F89"/>
    <w:rsid w:val="00B25623"/>
  </w:style>
  <w:style w:type="paragraph" w:customStyle="1" w:styleId="CB5E5DD39E304657A31F0513BF5D48D8">
    <w:name w:val="CB5E5DD39E304657A31F0513BF5D48D8"/>
    <w:rsid w:val="00B25623"/>
  </w:style>
  <w:style w:type="paragraph" w:customStyle="1" w:styleId="2ED6F78E781D4FCDA69D4D4B5EFC4905">
    <w:name w:val="2ED6F78E781D4FCDA69D4D4B5EFC4905"/>
    <w:rsid w:val="00B25623"/>
  </w:style>
  <w:style w:type="character" w:styleId="PlaceholderText">
    <w:name w:val="Placeholder Text"/>
    <w:basedOn w:val="DefaultParagraphFont"/>
    <w:uiPriority w:val="99"/>
    <w:semiHidden/>
    <w:rsid w:val="00B25623"/>
    <w:rPr>
      <w:color w:val="808080"/>
    </w:rPr>
  </w:style>
  <w:style w:type="paragraph" w:customStyle="1" w:styleId="72A16CCC58E94749BDD2F6B5D105A416">
    <w:name w:val="72A16CCC58E94749BDD2F6B5D105A416"/>
    <w:rsid w:val="00B25623"/>
  </w:style>
  <w:style w:type="paragraph" w:customStyle="1" w:styleId="441E803E0F6D4960942A56F50A79F123">
    <w:name w:val="441E803E0F6D4960942A56F50A79F123"/>
    <w:rsid w:val="00B25623"/>
  </w:style>
  <w:style w:type="paragraph" w:customStyle="1" w:styleId="39D95969A9354A9A9621746D63CFF251">
    <w:name w:val="39D95969A9354A9A9621746D63CFF251"/>
    <w:rsid w:val="00B25623"/>
  </w:style>
  <w:style w:type="paragraph" w:customStyle="1" w:styleId="ADF6AE309A6B42E4B6FE877009C83876">
    <w:name w:val="ADF6AE309A6B42E4B6FE877009C83876"/>
    <w:rsid w:val="00B25623"/>
  </w:style>
  <w:style w:type="paragraph" w:customStyle="1" w:styleId="16546D99070245EBA3AE0D4160CC7736">
    <w:name w:val="16546D99070245EBA3AE0D4160CC7736"/>
    <w:rsid w:val="00B25623"/>
  </w:style>
  <w:style w:type="paragraph" w:customStyle="1" w:styleId="590FAEA12656442EBDB62EA3F4CCD813">
    <w:name w:val="590FAEA12656442EBDB62EA3F4CCD813"/>
    <w:rsid w:val="00B25623"/>
  </w:style>
  <w:style w:type="paragraph" w:customStyle="1" w:styleId="ABF9071E20824C0B9F02C35F6CA12846">
    <w:name w:val="ABF9071E20824C0B9F02C35F6CA12846"/>
    <w:rsid w:val="00B25623"/>
  </w:style>
  <w:style w:type="paragraph" w:customStyle="1" w:styleId="373F64B8ECFF42538B62B1DA17EA3B1E">
    <w:name w:val="373F64B8ECFF42538B62B1DA17EA3B1E"/>
    <w:rsid w:val="00B25623"/>
  </w:style>
  <w:style w:type="paragraph" w:customStyle="1" w:styleId="C7779C5D3133472E9C5F6FDB33A1BC2D">
    <w:name w:val="C7779C5D3133472E9C5F6FDB33A1BC2D"/>
    <w:rsid w:val="00B25623"/>
  </w:style>
  <w:style w:type="paragraph" w:customStyle="1" w:styleId="F84BC0CDF11042CE9F20776938674649">
    <w:name w:val="F84BC0CDF11042CE9F20776938674649"/>
    <w:rsid w:val="00B25623"/>
  </w:style>
  <w:style w:type="paragraph" w:customStyle="1" w:styleId="387976C233E14D62BD4CE90D138BE587">
    <w:name w:val="387976C233E14D62BD4CE90D138BE587"/>
    <w:rsid w:val="00B256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752E1-55B3-4BC4-B1D4-25A19C784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1816</TotalTime>
  <Pages>1</Pages>
  <Words>17557</Words>
  <Characters>96568</Characters>
  <Application>Microsoft Office Word</Application>
  <DocSecurity>0</DocSecurity>
  <Lines>804</Lines>
  <Paragraphs>227</Paragraphs>
  <ScaleCrop>false</ScaleCrop>
  <HeadingPairs>
    <vt:vector size="2" baseType="variant">
      <vt:variant>
        <vt:lpstr>Title</vt:lpstr>
      </vt:variant>
      <vt:variant>
        <vt:i4>1</vt:i4>
      </vt:variant>
    </vt:vector>
  </HeadingPairs>
  <TitlesOfParts>
    <vt:vector size="1" baseType="lpstr">
      <vt:lpstr>Manual de mantenimiento</vt:lpstr>
    </vt:vector>
  </TitlesOfParts>
  <Company/>
  <LinksUpToDate>false</LinksUpToDate>
  <CharactersWithSpaces>113898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mantenimiento</dc:title>
  <dc:subject/>
  <dc:creator>cash scan</dc:creator>
  <cp:keywords/>
  <dc:description/>
  <cp:lastModifiedBy>Microsoft account</cp:lastModifiedBy>
  <cp:revision>14</cp:revision>
  <dcterms:created xsi:type="dcterms:W3CDTF">2024-12-12T15:59:00Z</dcterms:created>
  <dcterms:modified xsi:type="dcterms:W3CDTF">2024-12-14T23:28:00Z</dcterms:modified>
</cp:coreProperties>
</file>